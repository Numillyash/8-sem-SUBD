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43449AC4" w:rsidR="00830F2D" w:rsidRPr="00830F2D"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A27369">
        <w:rPr>
          <w:b/>
          <w:caps/>
          <w:sz w:val="32"/>
          <w:szCs w:val="32"/>
          <w:lang w:val="en-US"/>
        </w:rPr>
        <w:t>1</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Pr>
          <w:rFonts w:eastAsia="Times New Roman" w:cs="Times New Roman"/>
          <w:b/>
        </w:rPr>
        <w:t>Организация данных и разграничение доступа</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77777777"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08682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2929A132" w14:textId="785AAA41" w:rsidR="00A27369" w:rsidRPr="00B57B60" w:rsidRDefault="00A27369" w:rsidP="00A27369">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07AD9494" w14:textId="5715DC17" w:rsidR="00A27369" w:rsidRPr="00A27369" w:rsidRDefault="00A27369" w:rsidP="00A27369">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5845C544" w:rsidR="00C53ADA" w:rsidRPr="00B57B60" w:rsidRDefault="00C53ADA"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35494D33" w14:textId="168E95A1"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w:t>
      </w:r>
      <w:r w:rsidR="007634CF">
        <w:rPr>
          <w:rFonts w:cs="Times New Roman"/>
        </w:rPr>
        <w:t>истент</w:t>
      </w:r>
      <w:r w:rsidRPr="00B57B60">
        <w:rPr>
          <w:rFonts w:cs="Times New Roman"/>
        </w:rPr>
        <w:tab/>
      </w:r>
      <w:r w:rsidRPr="00B57B60">
        <w:rPr>
          <w:rFonts w:cs="Times New Roman"/>
        </w:rPr>
        <w:tab/>
      </w:r>
      <w:r w:rsidR="003C218B">
        <w:rPr>
          <w:rFonts w:cs="Times New Roman"/>
        </w:rPr>
        <w:t xml:space="preserve">       </w:t>
      </w:r>
      <w:r w:rsidR="00A27369">
        <w:rPr>
          <w:rFonts w:cs="Times New Roman"/>
        </w:rPr>
        <w:t>Пономарев</w:t>
      </w:r>
      <w:r w:rsidR="00A27369" w:rsidRPr="000005DB">
        <w:rPr>
          <w:rFonts w:cs="Times New Roman"/>
        </w:rPr>
        <w:t xml:space="preserve"> </w:t>
      </w:r>
      <w:r w:rsidR="00A27369">
        <w:rPr>
          <w:rFonts w:cs="Times New Roman"/>
        </w:rPr>
        <w:t>Д</w:t>
      </w:r>
      <w:r w:rsidR="00A27369" w:rsidRPr="000005DB">
        <w:rPr>
          <w:rFonts w:cs="Times New Roman"/>
        </w:rPr>
        <w:t xml:space="preserve">. </w:t>
      </w:r>
      <w:r w:rsidR="00A27369">
        <w:rPr>
          <w:rFonts w:cs="Times New Roman"/>
        </w:rPr>
        <w:t>А</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43B5750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77777777" w:rsidR="00C53ADA" w:rsidRDefault="00C53ADA"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3CEF97A8" w14:textId="69A85D7F" w:rsidR="008529EF"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28455819" w:history="1">
            <w:r w:rsidR="008529EF" w:rsidRPr="00FA153A">
              <w:rPr>
                <w:rStyle w:val="aff2"/>
              </w:rPr>
              <w:t>1</w:t>
            </w:r>
            <w:r w:rsidR="008529EF">
              <w:rPr>
                <w:rFonts w:asciiTheme="minorHAnsi" w:hAnsiTheme="minorHAnsi"/>
                <w:b w:val="0"/>
                <w:sz w:val="22"/>
                <w:szCs w:val="22"/>
              </w:rPr>
              <w:tab/>
            </w:r>
            <w:r w:rsidR="008529EF" w:rsidRPr="00FA153A">
              <w:rPr>
                <w:rStyle w:val="aff2"/>
              </w:rPr>
              <w:t>Формулировка задания</w:t>
            </w:r>
            <w:r w:rsidR="008529EF">
              <w:rPr>
                <w:webHidden/>
              </w:rPr>
              <w:tab/>
            </w:r>
            <w:r w:rsidR="008529EF">
              <w:rPr>
                <w:webHidden/>
              </w:rPr>
              <w:fldChar w:fldCharType="begin"/>
            </w:r>
            <w:r w:rsidR="008529EF">
              <w:rPr>
                <w:webHidden/>
              </w:rPr>
              <w:instrText xml:space="preserve"> PAGEREF _Toc228455819 \h </w:instrText>
            </w:r>
            <w:r w:rsidR="008529EF">
              <w:rPr>
                <w:webHidden/>
              </w:rPr>
            </w:r>
            <w:r w:rsidR="008529EF">
              <w:rPr>
                <w:webHidden/>
              </w:rPr>
              <w:fldChar w:fldCharType="separate"/>
            </w:r>
            <w:r w:rsidR="008529EF">
              <w:rPr>
                <w:webHidden/>
              </w:rPr>
              <w:t>3</w:t>
            </w:r>
            <w:r w:rsidR="008529EF">
              <w:rPr>
                <w:webHidden/>
              </w:rPr>
              <w:fldChar w:fldCharType="end"/>
            </w:r>
          </w:hyperlink>
        </w:p>
        <w:p w14:paraId="4E99EDDC" w14:textId="288ED22E" w:rsidR="008529EF" w:rsidRDefault="008529EF">
          <w:pPr>
            <w:pStyle w:val="11"/>
            <w:rPr>
              <w:rFonts w:asciiTheme="minorHAnsi" w:hAnsiTheme="minorHAnsi"/>
              <w:b w:val="0"/>
              <w:sz w:val="22"/>
              <w:szCs w:val="22"/>
            </w:rPr>
          </w:pPr>
          <w:hyperlink w:anchor="_Toc228455820" w:history="1">
            <w:r w:rsidRPr="00FA153A">
              <w:rPr>
                <w:rStyle w:val="aff2"/>
              </w:rPr>
              <w:t>2</w:t>
            </w:r>
            <w:r>
              <w:rPr>
                <w:rFonts w:asciiTheme="minorHAnsi" w:hAnsiTheme="minorHAnsi"/>
                <w:b w:val="0"/>
                <w:sz w:val="22"/>
                <w:szCs w:val="22"/>
              </w:rPr>
              <w:tab/>
            </w:r>
            <w:r w:rsidRPr="00FA153A">
              <w:rPr>
                <w:rStyle w:val="aff2"/>
              </w:rPr>
              <w:t>Теоретические сведения</w:t>
            </w:r>
            <w:r>
              <w:rPr>
                <w:webHidden/>
              </w:rPr>
              <w:tab/>
            </w:r>
            <w:r>
              <w:rPr>
                <w:webHidden/>
              </w:rPr>
              <w:fldChar w:fldCharType="begin"/>
            </w:r>
            <w:r>
              <w:rPr>
                <w:webHidden/>
              </w:rPr>
              <w:instrText xml:space="preserve"> PAGEREF _Toc228455820 \h </w:instrText>
            </w:r>
            <w:r>
              <w:rPr>
                <w:webHidden/>
              </w:rPr>
            </w:r>
            <w:r>
              <w:rPr>
                <w:webHidden/>
              </w:rPr>
              <w:fldChar w:fldCharType="separate"/>
            </w:r>
            <w:r>
              <w:rPr>
                <w:webHidden/>
              </w:rPr>
              <w:t>4</w:t>
            </w:r>
            <w:r>
              <w:rPr>
                <w:webHidden/>
              </w:rPr>
              <w:fldChar w:fldCharType="end"/>
            </w:r>
          </w:hyperlink>
        </w:p>
        <w:p w14:paraId="0246E4FF" w14:textId="31FE18C2" w:rsidR="008529EF" w:rsidRDefault="008529EF">
          <w:pPr>
            <w:pStyle w:val="24"/>
            <w:rPr>
              <w:rFonts w:asciiTheme="minorHAnsi" w:hAnsiTheme="minorHAnsi"/>
              <w:noProof/>
              <w:sz w:val="22"/>
              <w:szCs w:val="22"/>
            </w:rPr>
          </w:pPr>
          <w:hyperlink w:anchor="_Toc228455821" w:history="1">
            <w:r w:rsidRPr="00FA153A">
              <w:rPr>
                <w:rStyle w:val="aff2"/>
                <w:noProof/>
              </w:rPr>
              <w:t>2.1</w:t>
            </w:r>
            <w:r>
              <w:rPr>
                <w:rFonts w:asciiTheme="minorHAnsi" w:hAnsiTheme="minorHAnsi"/>
                <w:noProof/>
                <w:sz w:val="22"/>
                <w:szCs w:val="22"/>
              </w:rPr>
              <w:tab/>
            </w:r>
            <w:r w:rsidRPr="00FA153A">
              <w:rPr>
                <w:rStyle w:val="aff2"/>
                <w:noProof/>
              </w:rPr>
              <w:t>Основы организации данных в СУБД</w:t>
            </w:r>
            <w:r>
              <w:rPr>
                <w:noProof/>
                <w:webHidden/>
              </w:rPr>
              <w:tab/>
            </w:r>
            <w:r>
              <w:rPr>
                <w:noProof/>
                <w:webHidden/>
              </w:rPr>
              <w:fldChar w:fldCharType="begin"/>
            </w:r>
            <w:r>
              <w:rPr>
                <w:noProof/>
                <w:webHidden/>
              </w:rPr>
              <w:instrText xml:space="preserve"> PAGEREF _Toc228455821 \h </w:instrText>
            </w:r>
            <w:r>
              <w:rPr>
                <w:noProof/>
                <w:webHidden/>
              </w:rPr>
            </w:r>
            <w:r>
              <w:rPr>
                <w:noProof/>
                <w:webHidden/>
              </w:rPr>
              <w:fldChar w:fldCharType="separate"/>
            </w:r>
            <w:r>
              <w:rPr>
                <w:noProof/>
                <w:webHidden/>
              </w:rPr>
              <w:t>4</w:t>
            </w:r>
            <w:r>
              <w:rPr>
                <w:noProof/>
                <w:webHidden/>
              </w:rPr>
              <w:fldChar w:fldCharType="end"/>
            </w:r>
          </w:hyperlink>
        </w:p>
        <w:p w14:paraId="74CBB678" w14:textId="109E0C04" w:rsidR="008529EF" w:rsidRDefault="008529EF">
          <w:pPr>
            <w:pStyle w:val="24"/>
            <w:rPr>
              <w:rFonts w:asciiTheme="minorHAnsi" w:hAnsiTheme="minorHAnsi"/>
              <w:noProof/>
              <w:sz w:val="22"/>
              <w:szCs w:val="22"/>
            </w:rPr>
          </w:pPr>
          <w:hyperlink w:anchor="_Toc228455822" w:history="1">
            <w:r w:rsidRPr="00FA153A">
              <w:rPr>
                <w:rStyle w:val="aff2"/>
                <w:noProof/>
              </w:rPr>
              <w:t>2.2</w:t>
            </w:r>
            <w:r>
              <w:rPr>
                <w:rFonts w:asciiTheme="minorHAnsi" w:hAnsiTheme="minorHAnsi"/>
                <w:noProof/>
                <w:sz w:val="22"/>
                <w:szCs w:val="22"/>
              </w:rPr>
              <w:tab/>
            </w:r>
            <w:r w:rsidRPr="00FA153A">
              <w:rPr>
                <w:rStyle w:val="aff2"/>
                <w:noProof/>
              </w:rPr>
              <w:t>Разграничение доступа в СУБД</w:t>
            </w:r>
            <w:r>
              <w:rPr>
                <w:noProof/>
                <w:webHidden/>
              </w:rPr>
              <w:tab/>
            </w:r>
            <w:r>
              <w:rPr>
                <w:noProof/>
                <w:webHidden/>
              </w:rPr>
              <w:fldChar w:fldCharType="begin"/>
            </w:r>
            <w:r>
              <w:rPr>
                <w:noProof/>
                <w:webHidden/>
              </w:rPr>
              <w:instrText xml:space="preserve"> PAGEREF _Toc228455822 \h </w:instrText>
            </w:r>
            <w:r>
              <w:rPr>
                <w:noProof/>
                <w:webHidden/>
              </w:rPr>
            </w:r>
            <w:r>
              <w:rPr>
                <w:noProof/>
                <w:webHidden/>
              </w:rPr>
              <w:fldChar w:fldCharType="separate"/>
            </w:r>
            <w:r>
              <w:rPr>
                <w:noProof/>
                <w:webHidden/>
              </w:rPr>
              <w:t>4</w:t>
            </w:r>
            <w:r>
              <w:rPr>
                <w:noProof/>
                <w:webHidden/>
              </w:rPr>
              <w:fldChar w:fldCharType="end"/>
            </w:r>
          </w:hyperlink>
        </w:p>
        <w:p w14:paraId="4623FD67" w14:textId="2EA8609C" w:rsidR="008529EF" w:rsidRDefault="008529EF">
          <w:pPr>
            <w:pStyle w:val="24"/>
            <w:rPr>
              <w:rFonts w:asciiTheme="minorHAnsi" w:hAnsiTheme="minorHAnsi"/>
              <w:noProof/>
              <w:sz w:val="22"/>
              <w:szCs w:val="22"/>
            </w:rPr>
          </w:pPr>
          <w:hyperlink w:anchor="_Toc228455823" w:history="1">
            <w:r w:rsidRPr="00FA153A">
              <w:rPr>
                <w:rStyle w:val="aff2"/>
                <w:noProof/>
              </w:rPr>
              <w:t>2.3</w:t>
            </w:r>
            <w:r>
              <w:rPr>
                <w:rFonts w:asciiTheme="minorHAnsi" w:hAnsiTheme="minorHAnsi"/>
                <w:noProof/>
                <w:sz w:val="22"/>
                <w:szCs w:val="22"/>
              </w:rPr>
              <w:tab/>
            </w:r>
            <w:r w:rsidRPr="00FA153A">
              <w:rPr>
                <w:rStyle w:val="aff2"/>
                <w:noProof/>
              </w:rPr>
              <w:t>Роли, привилегии и политики безопасности строк</w:t>
            </w:r>
            <w:r>
              <w:rPr>
                <w:noProof/>
                <w:webHidden/>
              </w:rPr>
              <w:tab/>
            </w:r>
            <w:r>
              <w:rPr>
                <w:noProof/>
                <w:webHidden/>
              </w:rPr>
              <w:fldChar w:fldCharType="begin"/>
            </w:r>
            <w:r>
              <w:rPr>
                <w:noProof/>
                <w:webHidden/>
              </w:rPr>
              <w:instrText xml:space="preserve"> PAGEREF _Toc228455823 \h </w:instrText>
            </w:r>
            <w:r>
              <w:rPr>
                <w:noProof/>
                <w:webHidden/>
              </w:rPr>
            </w:r>
            <w:r>
              <w:rPr>
                <w:noProof/>
                <w:webHidden/>
              </w:rPr>
              <w:fldChar w:fldCharType="separate"/>
            </w:r>
            <w:r>
              <w:rPr>
                <w:noProof/>
                <w:webHidden/>
              </w:rPr>
              <w:t>6</w:t>
            </w:r>
            <w:r>
              <w:rPr>
                <w:noProof/>
                <w:webHidden/>
              </w:rPr>
              <w:fldChar w:fldCharType="end"/>
            </w:r>
          </w:hyperlink>
        </w:p>
        <w:p w14:paraId="6DBD20DF" w14:textId="0BD67E8A" w:rsidR="008529EF" w:rsidRDefault="008529EF">
          <w:pPr>
            <w:pStyle w:val="11"/>
            <w:rPr>
              <w:rFonts w:asciiTheme="minorHAnsi" w:hAnsiTheme="minorHAnsi"/>
              <w:b w:val="0"/>
              <w:sz w:val="22"/>
              <w:szCs w:val="22"/>
            </w:rPr>
          </w:pPr>
          <w:hyperlink w:anchor="_Toc228455824" w:history="1">
            <w:r w:rsidRPr="00FA153A">
              <w:rPr>
                <w:rStyle w:val="aff2"/>
              </w:rPr>
              <w:t>3</w:t>
            </w:r>
            <w:r>
              <w:rPr>
                <w:rFonts w:asciiTheme="minorHAnsi" w:hAnsiTheme="minorHAnsi"/>
                <w:b w:val="0"/>
                <w:sz w:val="22"/>
                <w:szCs w:val="22"/>
              </w:rPr>
              <w:tab/>
            </w:r>
            <w:r w:rsidRPr="00FA153A">
              <w:rPr>
                <w:rStyle w:val="aff2"/>
              </w:rPr>
              <w:t>Результаты работы</w:t>
            </w:r>
            <w:r>
              <w:rPr>
                <w:webHidden/>
              </w:rPr>
              <w:tab/>
            </w:r>
            <w:r>
              <w:rPr>
                <w:webHidden/>
              </w:rPr>
              <w:fldChar w:fldCharType="begin"/>
            </w:r>
            <w:r>
              <w:rPr>
                <w:webHidden/>
              </w:rPr>
              <w:instrText xml:space="preserve"> PAGEREF _Toc228455824 \h </w:instrText>
            </w:r>
            <w:r>
              <w:rPr>
                <w:webHidden/>
              </w:rPr>
            </w:r>
            <w:r>
              <w:rPr>
                <w:webHidden/>
              </w:rPr>
              <w:fldChar w:fldCharType="separate"/>
            </w:r>
            <w:r>
              <w:rPr>
                <w:webHidden/>
              </w:rPr>
              <w:t>8</w:t>
            </w:r>
            <w:r>
              <w:rPr>
                <w:webHidden/>
              </w:rPr>
              <w:fldChar w:fldCharType="end"/>
            </w:r>
          </w:hyperlink>
        </w:p>
        <w:p w14:paraId="0BA2FDA8" w14:textId="29ECEF6A" w:rsidR="008529EF" w:rsidRDefault="008529EF">
          <w:pPr>
            <w:pStyle w:val="24"/>
            <w:rPr>
              <w:rFonts w:asciiTheme="minorHAnsi" w:hAnsiTheme="minorHAnsi"/>
              <w:noProof/>
              <w:sz w:val="22"/>
              <w:szCs w:val="22"/>
            </w:rPr>
          </w:pPr>
          <w:hyperlink w:anchor="_Toc228455825" w:history="1">
            <w:r w:rsidRPr="00FA153A">
              <w:rPr>
                <w:rStyle w:val="aff2"/>
                <w:noProof/>
              </w:rPr>
              <w:t>3.1</w:t>
            </w:r>
            <w:r>
              <w:rPr>
                <w:rFonts w:asciiTheme="minorHAnsi" w:hAnsiTheme="minorHAnsi"/>
                <w:noProof/>
                <w:sz w:val="22"/>
                <w:szCs w:val="22"/>
              </w:rPr>
              <w:tab/>
            </w:r>
            <w:r w:rsidRPr="00FA153A">
              <w:rPr>
                <w:rStyle w:val="aff2"/>
                <w:noProof/>
              </w:rPr>
              <w:t>Разработанная схема данных</w:t>
            </w:r>
            <w:r>
              <w:rPr>
                <w:noProof/>
                <w:webHidden/>
              </w:rPr>
              <w:tab/>
            </w:r>
            <w:r>
              <w:rPr>
                <w:noProof/>
                <w:webHidden/>
              </w:rPr>
              <w:fldChar w:fldCharType="begin"/>
            </w:r>
            <w:r>
              <w:rPr>
                <w:noProof/>
                <w:webHidden/>
              </w:rPr>
              <w:instrText xml:space="preserve"> PAGEREF _Toc228455825 \h </w:instrText>
            </w:r>
            <w:r>
              <w:rPr>
                <w:noProof/>
                <w:webHidden/>
              </w:rPr>
            </w:r>
            <w:r>
              <w:rPr>
                <w:noProof/>
                <w:webHidden/>
              </w:rPr>
              <w:fldChar w:fldCharType="separate"/>
            </w:r>
            <w:r>
              <w:rPr>
                <w:noProof/>
                <w:webHidden/>
              </w:rPr>
              <w:t>8</w:t>
            </w:r>
            <w:r>
              <w:rPr>
                <w:noProof/>
                <w:webHidden/>
              </w:rPr>
              <w:fldChar w:fldCharType="end"/>
            </w:r>
          </w:hyperlink>
        </w:p>
        <w:p w14:paraId="06E9C637" w14:textId="6709CF70" w:rsidR="008529EF" w:rsidRDefault="008529EF">
          <w:pPr>
            <w:pStyle w:val="24"/>
            <w:rPr>
              <w:rFonts w:asciiTheme="minorHAnsi" w:hAnsiTheme="minorHAnsi"/>
              <w:noProof/>
              <w:sz w:val="22"/>
              <w:szCs w:val="22"/>
            </w:rPr>
          </w:pPr>
          <w:hyperlink w:anchor="_Toc228455826" w:history="1">
            <w:r w:rsidRPr="00FA153A">
              <w:rPr>
                <w:rStyle w:val="aff2"/>
                <w:noProof/>
              </w:rPr>
              <w:t>3.2</w:t>
            </w:r>
            <w:r>
              <w:rPr>
                <w:rFonts w:asciiTheme="minorHAnsi" w:hAnsiTheme="minorHAnsi"/>
                <w:noProof/>
                <w:sz w:val="22"/>
                <w:szCs w:val="22"/>
              </w:rPr>
              <w:tab/>
            </w:r>
            <w:r w:rsidRPr="00FA153A">
              <w:rPr>
                <w:rStyle w:val="aff2"/>
                <w:noProof/>
              </w:rPr>
              <w:t>Разработанная матрица доступа</w:t>
            </w:r>
            <w:r>
              <w:rPr>
                <w:noProof/>
                <w:webHidden/>
              </w:rPr>
              <w:tab/>
            </w:r>
            <w:r>
              <w:rPr>
                <w:noProof/>
                <w:webHidden/>
              </w:rPr>
              <w:fldChar w:fldCharType="begin"/>
            </w:r>
            <w:r>
              <w:rPr>
                <w:noProof/>
                <w:webHidden/>
              </w:rPr>
              <w:instrText xml:space="preserve"> PAGEREF _Toc228455826 \h </w:instrText>
            </w:r>
            <w:r>
              <w:rPr>
                <w:noProof/>
                <w:webHidden/>
              </w:rPr>
            </w:r>
            <w:r>
              <w:rPr>
                <w:noProof/>
                <w:webHidden/>
              </w:rPr>
              <w:fldChar w:fldCharType="separate"/>
            </w:r>
            <w:r>
              <w:rPr>
                <w:noProof/>
                <w:webHidden/>
              </w:rPr>
              <w:t>9</w:t>
            </w:r>
            <w:r>
              <w:rPr>
                <w:noProof/>
                <w:webHidden/>
              </w:rPr>
              <w:fldChar w:fldCharType="end"/>
            </w:r>
          </w:hyperlink>
        </w:p>
        <w:p w14:paraId="5165D797" w14:textId="03F8D33C" w:rsidR="008529EF" w:rsidRDefault="008529EF">
          <w:pPr>
            <w:pStyle w:val="24"/>
            <w:rPr>
              <w:rFonts w:asciiTheme="minorHAnsi" w:hAnsiTheme="minorHAnsi"/>
              <w:noProof/>
              <w:sz w:val="22"/>
              <w:szCs w:val="22"/>
            </w:rPr>
          </w:pPr>
          <w:hyperlink w:anchor="_Toc228455827" w:history="1">
            <w:r w:rsidRPr="00FA153A">
              <w:rPr>
                <w:rStyle w:val="aff2"/>
                <w:noProof/>
              </w:rPr>
              <w:t>3.3</w:t>
            </w:r>
            <w:r>
              <w:rPr>
                <w:rFonts w:asciiTheme="minorHAnsi" w:hAnsiTheme="minorHAnsi"/>
                <w:noProof/>
                <w:sz w:val="22"/>
                <w:szCs w:val="22"/>
              </w:rPr>
              <w:tab/>
            </w:r>
            <w:r w:rsidRPr="00FA153A">
              <w:rPr>
                <w:rStyle w:val="aff2"/>
                <w:noProof/>
              </w:rPr>
              <w:t>Код реализации на SQL</w:t>
            </w:r>
            <w:r>
              <w:rPr>
                <w:noProof/>
                <w:webHidden/>
              </w:rPr>
              <w:tab/>
            </w:r>
            <w:r>
              <w:rPr>
                <w:noProof/>
                <w:webHidden/>
              </w:rPr>
              <w:fldChar w:fldCharType="begin"/>
            </w:r>
            <w:r>
              <w:rPr>
                <w:noProof/>
                <w:webHidden/>
              </w:rPr>
              <w:instrText xml:space="preserve"> PAGEREF _Toc228455827 \h </w:instrText>
            </w:r>
            <w:r>
              <w:rPr>
                <w:noProof/>
                <w:webHidden/>
              </w:rPr>
            </w:r>
            <w:r>
              <w:rPr>
                <w:noProof/>
                <w:webHidden/>
              </w:rPr>
              <w:fldChar w:fldCharType="separate"/>
            </w:r>
            <w:r>
              <w:rPr>
                <w:noProof/>
                <w:webHidden/>
              </w:rPr>
              <w:t>11</w:t>
            </w:r>
            <w:r>
              <w:rPr>
                <w:noProof/>
                <w:webHidden/>
              </w:rPr>
              <w:fldChar w:fldCharType="end"/>
            </w:r>
          </w:hyperlink>
        </w:p>
        <w:p w14:paraId="4B0C8AC1" w14:textId="0B1B0464" w:rsidR="008529EF" w:rsidRDefault="008529EF">
          <w:pPr>
            <w:pStyle w:val="24"/>
            <w:rPr>
              <w:rFonts w:asciiTheme="minorHAnsi" w:hAnsiTheme="minorHAnsi"/>
              <w:noProof/>
              <w:sz w:val="22"/>
              <w:szCs w:val="22"/>
            </w:rPr>
          </w:pPr>
          <w:hyperlink w:anchor="_Toc228455828" w:history="1">
            <w:r w:rsidRPr="00FA153A">
              <w:rPr>
                <w:rStyle w:val="aff2"/>
                <w:noProof/>
              </w:rPr>
              <w:t>3.4</w:t>
            </w:r>
            <w:r>
              <w:rPr>
                <w:rFonts w:asciiTheme="minorHAnsi" w:hAnsiTheme="minorHAnsi"/>
                <w:noProof/>
                <w:sz w:val="22"/>
                <w:szCs w:val="22"/>
              </w:rPr>
              <w:tab/>
            </w:r>
            <w:r w:rsidRPr="00FA153A">
              <w:rPr>
                <w:rStyle w:val="aff2"/>
                <w:noProof/>
              </w:rPr>
              <w:t>Проверка разграничения доступа</w:t>
            </w:r>
            <w:r>
              <w:rPr>
                <w:noProof/>
                <w:webHidden/>
              </w:rPr>
              <w:tab/>
            </w:r>
            <w:r>
              <w:rPr>
                <w:noProof/>
                <w:webHidden/>
              </w:rPr>
              <w:fldChar w:fldCharType="begin"/>
            </w:r>
            <w:r>
              <w:rPr>
                <w:noProof/>
                <w:webHidden/>
              </w:rPr>
              <w:instrText xml:space="preserve"> PAGEREF _Toc228455828 \h </w:instrText>
            </w:r>
            <w:r>
              <w:rPr>
                <w:noProof/>
                <w:webHidden/>
              </w:rPr>
            </w:r>
            <w:r>
              <w:rPr>
                <w:noProof/>
                <w:webHidden/>
              </w:rPr>
              <w:fldChar w:fldCharType="separate"/>
            </w:r>
            <w:r>
              <w:rPr>
                <w:noProof/>
                <w:webHidden/>
              </w:rPr>
              <w:t>15</w:t>
            </w:r>
            <w:r>
              <w:rPr>
                <w:noProof/>
                <w:webHidden/>
              </w:rPr>
              <w:fldChar w:fldCharType="end"/>
            </w:r>
          </w:hyperlink>
        </w:p>
        <w:p w14:paraId="3B33F238" w14:textId="41E92316" w:rsidR="008529EF" w:rsidRDefault="008529EF">
          <w:pPr>
            <w:pStyle w:val="24"/>
            <w:rPr>
              <w:rFonts w:asciiTheme="minorHAnsi" w:hAnsiTheme="minorHAnsi"/>
              <w:noProof/>
              <w:sz w:val="22"/>
              <w:szCs w:val="22"/>
            </w:rPr>
          </w:pPr>
          <w:hyperlink w:anchor="_Toc228455829" w:history="1">
            <w:r w:rsidRPr="00FA153A">
              <w:rPr>
                <w:rStyle w:val="aff2"/>
                <w:noProof/>
              </w:rPr>
              <w:t>3.5</w:t>
            </w:r>
            <w:r>
              <w:rPr>
                <w:rFonts w:asciiTheme="minorHAnsi" w:hAnsiTheme="minorHAnsi"/>
                <w:noProof/>
                <w:sz w:val="22"/>
                <w:szCs w:val="22"/>
              </w:rPr>
              <w:tab/>
            </w:r>
            <w:r w:rsidRPr="00FA153A">
              <w:rPr>
                <w:rStyle w:val="aff2"/>
                <w:noProof/>
              </w:rPr>
              <w:t>Итоговая матрица доступа</w:t>
            </w:r>
            <w:r>
              <w:rPr>
                <w:noProof/>
                <w:webHidden/>
              </w:rPr>
              <w:tab/>
            </w:r>
            <w:r>
              <w:rPr>
                <w:noProof/>
                <w:webHidden/>
              </w:rPr>
              <w:fldChar w:fldCharType="begin"/>
            </w:r>
            <w:r>
              <w:rPr>
                <w:noProof/>
                <w:webHidden/>
              </w:rPr>
              <w:instrText xml:space="preserve"> PAGEREF _Toc228455829 \h </w:instrText>
            </w:r>
            <w:r>
              <w:rPr>
                <w:noProof/>
                <w:webHidden/>
              </w:rPr>
            </w:r>
            <w:r>
              <w:rPr>
                <w:noProof/>
                <w:webHidden/>
              </w:rPr>
              <w:fldChar w:fldCharType="separate"/>
            </w:r>
            <w:r>
              <w:rPr>
                <w:noProof/>
                <w:webHidden/>
              </w:rPr>
              <w:t>20</w:t>
            </w:r>
            <w:r>
              <w:rPr>
                <w:noProof/>
                <w:webHidden/>
              </w:rPr>
              <w:fldChar w:fldCharType="end"/>
            </w:r>
          </w:hyperlink>
        </w:p>
        <w:p w14:paraId="52E01B98" w14:textId="4F86030C" w:rsidR="008529EF" w:rsidRDefault="008529EF">
          <w:pPr>
            <w:pStyle w:val="11"/>
            <w:rPr>
              <w:rFonts w:asciiTheme="minorHAnsi" w:hAnsiTheme="minorHAnsi"/>
              <w:b w:val="0"/>
              <w:sz w:val="22"/>
              <w:szCs w:val="22"/>
            </w:rPr>
          </w:pPr>
          <w:hyperlink w:anchor="_Toc228455830" w:history="1">
            <w:r w:rsidRPr="00FA153A">
              <w:rPr>
                <w:rStyle w:val="aff2"/>
              </w:rPr>
              <w:t>4</w:t>
            </w:r>
            <w:r>
              <w:rPr>
                <w:rFonts w:asciiTheme="minorHAnsi" w:hAnsiTheme="minorHAnsi"/>
                <w:b w:val="0"/>
                <w:sz w:val="22"/>
                <w:szCs w:val="22"/>
              </w:rPr>
              <w:tab/>
            </w:r>
            <w:r w:rsidRPr="00FA153A">
              <w:rPr>
                <w:rStyle w:val="aff2"/>
              </w:rPr>
              <w:t>Ответы на контрольные вопросы</w:t>
            </w:r>
            <w:r>
              <w:rPr>
                <w:webHidden/>
              </w:rPr>
              <w:tab/>
            </w:r>
            <w:r>
              <w:rPr>
                <w:webHidden/>
              </w:rPr>
              <w:fldChar w:fldCharType="begin"/>
            </w:r>
            <w:r>
              <w:rPr>
                <w:webHidden/>
              </w:rPr>
              <w:instrText xml:space="preserve"> PAGEREF _Toc228455830 \h </w:instrText>
            </w:r>
            <w:r>
              <w:rPr>
                <w:webHidden/>
              </w:rPr>
            </w:r>
            <w:r>
              <w:rPr>
                <w:webHidden/>
              </w:rPr>
              <w:fldChar w:fldCharType="separate"/>
            </w:r>
            <w:r>
              <w:rPr>
                <w:webHidden/>
              </w:rPr>
              <w:t>22</w:t>
            </w:r>
            <w:r>
              <w:rPr>
                <w:webHidden/>
              </w:rPr>
              <w:fldChar w:fldCharType="end"/>
            </w:r>
          </w:hyperlink>
        </w:p>
        <w:p w14:paraId="7A8F7A78" w14:textId="7393D56A" w:rsidR="008529EF" w:rsidRDefault="008529EF">
          <w:pPr>
            <w:pStyle w:val="24"/>
            <w:rPr>
              <w:rFonts w:asciiTheme="minorHAnsi" w:hAnsiTheme="minorHAnsi"/>
              <w:noProof/>
              <w:sz w:val="22"/>
              <w:szCs w:val="22"/>
            </w:rPr>
          </w:pPr>
          <w:hyperlink w:anchor="_Toc228455831" w:history="1">
            <w:r w:rsidRPr="00FA153A">
              <w:rPr>
                <w:rStyle w:val="aff2"/>
                <w:noProof/>
              </w:rPr>
              <w:t>4.1</w:t>
            </w:r>
            <w:r>
              <w:rPr>
                <w:rFonts w:asciiTheme="minorHAnsi" w:hAnsiTheme="minorHAnsi"/>
                <w:noProof/>
                <w:sz w:val="22"/>
                <w:szCs w:val="22"/>
              </w:rPr>
              <w:tab/>
            </w:r>
            <w:r w:rsidRPr="00FA153A">
              <w:rPr>
                <w:rStyle w:val="aff2"/>
                <w:noProof/>
              </w:rPr>
              <w:t>Какой тип разграничения доступа, с точки зрения грануляции, реализован в СУБД, на которой выполнялась работа?</w:t>
            </w:r>
            <w:r>
              <w:rPr>
                <w:noProof/>
                <w:webHidden/>
              </w:rPr>
              <w:tab/>
            </w:r>
            <w:r>
              <w:rPr>
                <w:noProof/>
                <w:webHidden/>
              </w:rPr>
              <w:fldChar w:fldCharType="begin"/>
            </w:r>
            <w:r>
              <w:rPr>
                <w:noProof/>
                <w:webHidden/>
              </w:rPr>
              <w:instrText xml:space="preserve"> PAGEREF _Toc228455831 \h </w:instrText>
            </w:r>
            <w:r>
              <w:rPr>
                <w:noProof/>
                <w:webHidden/>
              </w:rPr>
            </w:r>
            <w:r>
              <w:rPr>
                <w:noProof/>
                <w:webHidden/>
              </w:rPr>
              <w:fldChar w:fldCharType="separate"/>
            </w:r>
            <w:r>
              <w:rPr>
                <w:noProof/>
                <w:webHidden/>
              </w:rPr>
              <w:t>22</w:t>
            </w:r>
            <w:r>
              <w:rPr>
                <w:noProof/>
                <w:webHidden/>
              </w:rPr>
              <w:fldChar w:fldCharType="end"/>
            </w:r>
          </w:hyperlink>
        </w:p>
        <w:p w14:paraId="6D5A4F24" w14:textId="6FC2A658" w:rsidR="008529EF" w:rsidRDefault="008529EF">
          <w:pPr>
            <w:pStyle w:val="24"/>
            <w:rPr>
              <w:rFonts w:asciiTheme="minorHAnsi" w:hAnsiTheme="minorHAnsi"/>
              <w:noProof/>
              <w:sz w:val="22"/>
              <w:szCs w:val="22"/>
            </w:rPr>
          </w:pPr>
          <w:hyperlink w:anchor="_Toc228455832" w:history="1">
            <w:r w:rsidRPr="00FA153A">
              <w:rPr>
                <w:rStyle w:val="aff2"/>
                <w:noProof/>
              </w:rPr>
              <w:t>4.2</w:t>
            </w:r>
            <w:r>
              <w:rPr>
                <w:rFonts w:asciiTheme="minorHAnsi" w:hAnsiTheme="minorHAnsi"/>
                <w:noProof/>
                <w:sz w:val="22"/>
                <w:szCs w:val="22"/>
              </w:rPr>
              <w:tab/>
            </w:r>
            <w:r w:rsidRPr="00FA153A">
              <w:rPr>
                <w:rStyle w:val="aff2"/>
                <w:noProof/>
              </w:rPr>
              <w:t>Какой тип гранулированного доступа реализует предложение GRANT?</w:t>
            </w:r>
            <w:r>
              <w:rPr>
                <w:noProof/>
                <w:webHidden/>
              </w:rPr>
              <w:tab/>
            </w:r>
            <w:r>
              <w:rPr>
                <w:noProof/>
                <w:webHidden/>
              </w:rPr>
              <w:fldChar w:fldCharType="begin"/>
            </w:r>
            <w:r>
              <w:rPr>
                <w:noProof/>
                <w:webHidden/>
              </w:rPr>
              <w:instrText xml:space="preserve"> PAGEREF _Toc228455832 \h </w:instrText>
            </w:r>
            <w:r>
              <w:rPr>
                <w:noProof/>
                <w:webHidden/>
              </w:rPr>
            </w:r>
            <w:r>
              <w:rPr>
                <w:noProof/>
                <w:webHidden/>
              </w:rPr>
              <w:fldChar w:fldCharType="separate"/>
            </w:r>
            <w:r>
              <w:rPr>
                <w:noProof/>
                <w:webHidden/>
              </w:rPr>
              <w:t>22</w:t>
            </w:r>
            <w:r>
              <w:rPr>
                <w:noProof/>
                <w:webHidden/>
              </w:rPr>
              <w:fldChar w:fldCharType="end"/>
            </w:r>
          </w:hyperlink>
        </w:p>
        <w:p w14:paraId="3C9B1A87" w14:textId="451DBE05" w:rsidR="008529EF" w:rsidRDefault="008529EF">
          <w:pPr>
            <w:pStyle w:val="24"/>
            <w:rPr>
              <w:rFonts w:asciiTheme="minorHAnsi" w:hAnsiTheme="minorHAnsi"/>
              <w:noProof/>
              <w:sz w:val="22"/>
              <w:szCs w:val="22"/>
            </w:rPr>
          </w:pPr>
          <w:hyperlink w:anchor="_Toc228455833" w:history="1">
            <w:r w:rsidRPr="00FA153A">
              <w:rPr>
                <w:rStyle w:val="aff2"/>
                <w:noProof/>
              </w:rPr>
              <w:t>4.3</w:t>
            </w:r>
            <w:r>
              <w:rPr>
                <w:rFonts w:asciiTheme="minorHAnsi" w:hAnsiTheme="minorHAnsi"/>
                <w:noProof/>
                <w:sz w:val="22"/>
                <w:szCs w:val="22"/>
              </w:rPr>
              <w:tab/>
            </w:r>
            <w:r w:rsidRPr="00FA153A">
              <w:rPr>
                <w:rStyle w:val="aff2"/>
                <w:noProof/>
              </w:rPr>
              <w:t>Какой тип гранулированного доступа реализует предложение POLICY?</w:t>
            </w:r>
            <w:r>
              <w:rPr>
                <w:noProof/>
                <w:webHidden/>
              </w:rPr>
              <w:tab/>
            </w:r>
            <w:r>
              <w:rPr>
                <w:noProof/>
                <w:webHidden/>
              </w:rPr>
              <w:fldChar w:fldCharType="begin"/>
            </w:r>
            <w:r>
              <w:rPr>
                <w:noProof/>
                <w:webHidden/>
              </w:rPr>
              <w:instrText xml:space="preserve"> PAGEREF _Toc228455833 \h </w:instrText>
            </w:r>
            <w:r>
              <w:rPr>
                <w:noProof/>
                <w:webHidden/>
              </w:rPr>
            </w:r>
            <w:r>
              <w:rPr>
                <w:noProof/>
                <w:webHidden/>
              </w:rPr>
              <w:fldChar w:fldCharType="separate"/>
            </w:r>
            <w:r>
              <w:rPr>
                <w:noProof/>
                <w:webHidden/>
              </w:rPr>
              <w:t>22</w:t>
            </w:r>
            <w:r>
              <w:rPr>
                <w:noProof/>
                <w:webHidden/>
              </w:rPr>
              <w:fldChar w:fldCharType="end"/>
            </w:r>
          </w:hyperlink>
        </w:p>
        <w:p w14:paraId="25559006" w14:textId="78952EC1" w:rsidR="008529EF" w:rsidRDefault="008529EF">
          <w:pPr>
            <w:pStyle w:val="24"/>
            <w:rPr>
              <w:rFonts w:asciiTheme="minorHAnsi" w:hAnsiTheme="minorHAnsi"/>
              <w:noProof/>
              <w:sz w:val="22"/>
              <w:szCs w:val="22"/>
            </w:rPr>
          </w:pPr>
          <w:hyperlink w:anchor="_Toc228455834" w:history="1">
            <w:r w:rsidRPr="00FA153A">
              <w:rPr>
                <w:rStyle w:val="aff2"/>
                <w:noProof/>
              </w:rPr>
              <w:t>4.4</w:t>
            </w:r>
            <w:r>
              <w:rPr>
                <w:rFonts w:asciiTheme="minorHAnsi" w:hAnsiTheme="minorHAnsi"/>
                <w:noProof/>
                <w:sz w:val="22"/>
                <w:szCs w:val="22"/>
              </w:rPr>
              <w:tab/>
            </w:r>
            <w:r w:rsidRPr="00FA153A">
              <w:rPr>
                <w:rStyle w:val="aff2"/>
                <w:noProof/>
              </w:rPr>
              <w:t>Что происходит при совмещении нескольких политик доступа в отношении одной ячейки (записи) для одного и того же пользователя?</w:t>
            </w:r>
            <w:r>
              <w:rPr>
                <w:noProof/>
                <w:webHidden/>
              </w:rPr>
              <w:tab/>
            </w:r>
            <w:r>
              <w:rPr>
                <w:noProof/>
                <w:webHidden/>
              </w:rPr>
              <w:fldChar w:fldCharType="begin"/>
            </w:r>
            <w:r>
              <w:rPr>
                <w:noProof/>
                <w:webHidden/>
              </w:rPr>
              <w:instrText xml:space="preserve"> PAGEREF _Toc228455834 \h </w:instrText>
            </w:r>
            <w:r>
              <w:rPr>
                <w:noProof/>
                <w:webHidden/>
              </w:rPr>
            </w:r>
            <w:r>
              <w:rPr>
                <w:noProof/>
                <w:webHidden/>
              </w:rPr>
              <w:fldChar w:fldCharType="separate"/>
            </w:r>
            <w:r>
              <w:rPr>
                <w:noProof/>
                <w:webHidden/>
              </w:rPr>
              <w:t>23</w:t>
            </w:r>
            <w:r>
              <w:rPr>
                <w:noProof/>
                <w:webHidden/>
              </w:rPr>
              <w:fldChar w:fldCharType="end"/>
            </w:r>
          </w:hyperlink>
        </w:p>
        <w:p w14:paraId="5E830DFE" w14:textId="39FD58A3" w:rsidR="008529EF" w:rsidRDefault="008529EF">
          <w:pPr>
            <w:pStyle w:val="24"/>
            <w:rPr>
              <w:rFonts w:asciiTheme="minorHAnsi" w:hAnsiTheme="minorHAnsi"/>
              <w:noProof/>
              <w:sz w:val="22"/>
              <w:szCs w:val="22"/>
            </w:rPr>
          </w:pPr>
          <w:hyperlink w:anchor="_Toc228455835" w:history="1">
            <w:r w:rsidRPr="00FA153A">
              <w:rPr>
                <w:rStyle w:val="aff2"/>
                <w:noProof/>
              </w:rPr>
              <w:t>4.5</w:t>
            </w:r>
            <w:r>
              <w:rPr>
                <w:rFonts w:asciiTheme="minorHAnsi" w:hAnsiTheme="minorHAnsi"/>
                <w:noProof/>
                <w:sz w:val="22"/>
                <w:szCs w:val="22"/>
              </w:rPr>
              <w:tab/>
            </w:r>
            <w:r w:rsidRPr="00FA153A">
              <w:rPr>
                <w:rStyle w:val="aff2"/>
                <w:noProof/>
              </w:rPr>
              <w:t>Кто обладает правом разграничения прав доступа в рассматриваемой СУБД? Какие права для этого необходимы?</w:t>
            </w:r>
            <w:r>
              <w:rPr>
                <w:noProof/>
                <w:webHidden/>
              </w:rPr>
              <w:tab/>
            </w:r>
            <w:r>
              <w:rPr>
                <w:noProof/>
                <w:webHidden/>
              </w:rPr>
              <w:fldChar w:fldCharType="begin"/>
            </w:r>
            <w:r>
              <w:rPr>
                <w:noProof/>
                <w:webHidden/>
              </w:rPr>
              <w:instrText xml:space="preserve"> PAGEREF _Toc228455835 \h </w:instrText>
            </w:r>
            <w:r>
              <w:rPr>
                <w:noProof/>
                <w:webHidden/>
              </w:rPr>
            </w:r>
            <w:r>
              <w:rPr>
                <w:noProof/>
                <w:webHidden/>
              </w:rPr>
              <w:fldChar w:fldCharType="separate"/>
            </w:r>
            <w:r>
              <w:rPr>
                <w:noProof/>
                <w:webHidden/>
              </w:rPr>
              <w:t>23</w:t>
            </w:r>
            <w:r>
              <w:rPr>
                <w:noProof/>
                <w:webHidden/>
              </w:rPr>
              <w:fldChar w:fldCharType="end"/>
            </w:r>
          </w:hyperlink>
        </w:p>
        <w:p w14:paraId="64BCC4FA" w14:textId="28C7C89B" w:rsidR="008529EF" w:rsidRDefault="008529EF">
          <w:pPr>
            <w:pStyle w:val="24"/>
            <w:rPr>
              <w:rFonts w:asciiTheme="minorHAnsi" w:hAnsiTheme="minorHAnsi"/>
              <w:noProof/>
              <w:sz w:val="22"/>
              <w:szCs w:val="22"/>
            </w:rPr>
          </w:pPr>
          <w:hyperlink w:anchor="_Toc228455836" w:history="1">
            <w:r w:rsidRPr="00FA153A">
              <w:rPr>
                <w:rStyle w:val="aff2"/>
                <w:noProof/>
              </w:rPr>
              <w:t>4.6</w:t>
            </w:r>
            <w:r>
              <w:rPr>
                <w:rFonts w:asciiTheme="minorHAnsi" w:hAnsiTheme="minorHAnsi"/>
                <w:noProof/>
                <w:sz w:val="22"/>
                <w:szCs w:val="22"/>
              </w:rPr>
              <w:tab/>
            </w:r>
            <w:r w:rsidRPr="00FA153A">
              <w:rPr>
                <w:rStyle w:val="aff2"/>
                <w:noProof/>
              </w:rPr>
              <w:t>Есть ли какие-либо ограничения применения политик?</w:t>
            </w:r>
            <w:r>
              <w:rPr>
                <w:noProof/>
                <w:webHidden/>
              </w:rPr>
              <w:tab/>
            </w:r>
            <w:r>
              <w:rPr>
                <w:noProof/>
                <w:webHidden/>
              </w:rPr>
              <w:fldChar w:fldCharType="begin"/>
            </w:r>
            <w:r>
              <w:rPr>
                <w:noProof/>
                <w:webHidden/>
              </w:rPr>
              <w:instrText xml:space="preserve"> PAGEREF _Toc228455836 \h </w:instrText>
            </w:r>
            <w:r>
              <w:rPr>
                <w:noProof/>
                <w:webHidden/>
              </w:rPr>
            </w:r>
            <w:r>
              <w:rPr>
                <w:noProof/>
                <w:webHidden/>
              </w:rPr>
              <w:fldChar w:fldCharType="separate"/>
            </w:r>
            <w:r>
              <w:rPr>
                <w:noProof/>
                <w:webHidden/>
              </w:rPr>
              <w:t>23</w:t>
            </w:r>
            <w:r>
              <w:rPr>
                <w:noProof/>
                <w:webHidden/>
              </w:rPr>
              <w:fldChar w:fldCharType="end"/>
            </w:r>
          </w:hyperlink>
        </w:p>
        <w:p w14:paraId="38DDA6C1" w14:textId="1A7CA06A" w:rsidR="008529EF" w:rsidRDefault="008529EF">
          <w:pPr>
            <w:pStyle w:val="24"/>
            <w:rPr>
              <w:rFonts w:asciiTheme="minorHAnsi" w:hAnsiTheme="minorHAnsi"/>
              <w:noProof/>
              <w:sz w:val="22"/>
              <w:szCs w:val="22"/>
            </w:rPr>
          </w:pPr>
          <w:hyperlink w:anchor="_Toc228455837" w:history="1">
            <w:r w:rsidRPr="00FA153A">
              <w:rPr>
                <w:rStyle w:val="aff2"/>
                <w:noProof/>
              </w:rPr>
              <w:t>4.7</w:t>
            </w:r>
            <w:r>
              <w:rPr>
                <w:rFonts w:asciiTheme="minorHAnsi" w:hAnsiTheme="minorHAnsi"/>
                <w:noProof/>
                <w:sz w:val="22"/>
                <w:szCs w:val="22"/>
              </w:rPr>
              <w:tab/>
            </w:r>
            <w:r w:rsidRPr="00FA153A">
              <w:rPr>
                <w:rStyle w:val="aff2"/>
                <w:noProof/>
              </w:rPr>
              <w:t>К каким объектам может быть применено предложение GRANT?</w:t>
            </w:r>
            <w:r>
              <w:rPr>
                <w:noProof/>
                <w:webHidden/>
              </w:rPr>
              <w:tab/>
            </w:r>
            <w:r>
              <w:rPr>
                <w:noProof/>
                <w:webHidden/>
              </w:rPr>
              <w:fldChar w:fldCharType="begin"/>
            </w:r>
            <w:r>
              <w:rPr>
                <w:noProof/>
                <w:webHidden/>
              </w:rPr>
              <w:instrText xml:space="preserve"> PAGEREF _Toc228455837 \h </w:instrText>
            </w:r>
            <w:r>
              <w:rPr>
                <w:noProof/>
                <w:webHidden/>
              </w:rPr>
            </w:r>
            <w:r>
              <w:rPr>
                <w:noProof/>
                <w:webHidden/>
              </w:rPr>
              <w:fldChar w:fldCharType="separate"/>
            </w:r>
            <w:r>
              <w:rPr>
                <w:noProof/>
                <w:webHidden/>
              </w:rPr>
              <w:t>24</w:t>
            </w:r>
            <w:r>
              <w:rPr>
                <w:noProof/>
                <w:webHidden/>
              </w:rPr>
              <w:fldChar w:fldCharType="end"/>
            </w:r>
          </w:hyperlink>
        </w:p>
        <w:p w14:paraId="2A52FE3A" w14:textId="58864B26" w:rsidR="008529EF" w:rsidRDefault="008529EF">
          <w:pPr>
            <w:pStyle w:val="24"/>
            <w:rPr>
              <w:rFonts w:asciiTheme="minorHAnsi" w:hAnsiTheme="minorHAnsi"/>
              <w:noProof/>
              <w:sz w:val="22"/>
              <w:szCs w:val="22"/>
            </w:rPr>
          </w:pPr>
          <w:hyperlink w:anchor="_Toc228455838" w:history="1">
            <w:r w:rsidRPr="00FA153A">
              <w:rPr>
                <w:rStyle w:val="aff2"/>
                <w:noProof/>
              </w:rPr>
              <w:t>4.8</w:t>
            </w:r>
            <w:r>
              <w:rPr>
                <w:rFonts w:asciiTheme="minorHAnsi" w:hAnsiTheme="minorHAnsi"/>
                <w:noProof/>
                <w:sz w:val="22"/>
                <w:szCs w:val="22"/>
              </w:rPr>
              <w:tab/>
            </w:r>
            <w:r w:rsidRPr="00FA153A">
              <w:rPr>
                <w:rStyle w:val="aff2"/>
                <w:noProof/>
              </w:rPr>
              <w:t>К каким объектам может быть применено предложение POLICY?</w:t>
            </w:r>
            <w:r>
              <w:rPr>
                <w:noProof/>
                <w:webHidden/>
              </w:rPr>
              <w:tab/>
            </w:r>
            <w:r>
              <w:rPr>
                <w:noProof/>
                <w:webHidden/>
              </w:rPr>
              <w:fldChar w:fldCharType="begin"/>
            </w:r>
            <w:r>
              <w:rPr>
                <w:noProof/>
                <w:webHidden/>
              </w:rPr>
              <w:instrText xml:space="preserve"> PAGEREF _Toc228455838 \h </w:instrText>
            </w:r>
            <w:r>
              <w:rPr>
                <w:noProof/>
                <w:webHidden/>
              </w:rPr>
            </w:r>
            <w:r>
              <w:rPr>
                <w:noProof/>
                <w:webHidden/>
              </w:rPr>
              <w:fldChar w:fldCharType="separate"/>
            </w:r>
            <w:r>
              <w:rPr>
                <w:noProof/>
                <w:webHidden/>
              </w:rPr>
              <w:t>24</w:t>
            </w:r>
            <w:r>
              <w:rPr>
                <w:noProof/>
                <w:webHidden/>
              </w:rPr>
              <w:fldChar w:fldCharType="end"/>
            </w:r>
          </w:hyperlink>
        </w:p>
        <w:p w14:paraId="4CEFAED1" w14:textId="3445E16C" w:rsidR="008529EF" w:rsidRDefault="008529EF">
          <w:pPr>
            <w:pStyle w:val="24"/>
            <w:rPr>
              <w:rFonts w:asciiTheme="minorHAnsi" w:hAnsiTheme="minorHAnsi"/>
              <w:noProof/>
              <w:sz w:val="22"/>
              <w:szCs w:val="22"/>
            </w:rPr>
          </w:pPr>
          <w:hyperlink w:anchor="_Toc228455839" w:history="1">
            <w:r w:rsidRPr="00FA153A">
              <w:rPr>
                <w:rStyle w:val="aff2"/>
                <w:noProof/>
              </w:rPr>
              <w:t>4.9</w:t>
            </w:r>
            <w:r>
              <w:rPr>
                <w:rFonts w:asciiTheme="minorHAnsi" w:hAnsiTheme="minorHAnsi"/>
                <w:noProof/>
                <w:sz w:val="22"/>
                <w:szCs w:val="22"/>
              </w:rPr>
              <w:tab/>
            </w:r>
            <w:r w:rsidRPr="00FA153A">
              <w:rPr>
                <w:rStyle w:val="aff2"/>
                <w:noProof/>
              </w:rPr>
              <w:t>Какие пользователи и роли изначально определены в рассматриваемом сервере СУБД? У каких из них заданы пароли по умолчанию?</w:t>
            </w:r>
            <w:r>
              <w:rPr>
                <w:noProof/>
                <w:webHidden/>
              </w:rPr>
              <w:tab/>
            </w:r>
            <w:r>
              <w:rPr>
                <w:noProof/>
                <w:webHidden/>
              </w:rPr>
              <w:fldChar w:fldCharType="begin"/>
            </w:r>
            <w:r>
              <w:rPr>
                <w:noProof/>
                <w:webHidden/>
              </w:rPr>
              <w:instrText xml:space="preserve"> PAGEREF _Toc228455839 \h </w:instrText>
            </w:r>
            <w:r>
              <w:rPr>
                <w:noProof/>
                <w:webHidden/>
              </w:rPr>
            </w:r>
            <w:r>
              <w:rPr>
                <w:noProof/>
                <w:webHidden/>
              </w:rPr>
              <w:fldChar w:fldCharType="separate"/>
            </w:r>
            <w:r>
              <w:rPr>
                <w:noProof/>
                <w:webHidden/>
              </w:rPr>
              <w:t>24</w:t>
            </w:r>
            <w:r>
              <w:rPr>
                <w:noProof/>
                <w:webHidden/>
              </w:rPr>
              <w:fldChar w:fldCharType="end"/>
            </w:r>
          </w:hyperlink>
        </w:p>
        <w:p w14:paraId="22126729" w14:textId="5E6E22CF" w:rsidR="008529EF" w:rsidRDefault="008529EF">
          <w:pPr>
            <w:pStyle w:val="24"/>
            <w:rPr>
              <w:rFonts w:asciiTheme="minorHAnsi" w:hAnsiTheme="minorHAnsi"/>
              <w:noProof/>
              <w:sz w:val="22"/>
              <w:szCs w:val="22"/>
            </w:rPr>
          </w:pPr>
          <w:hyperlink w:anchor="_Toc228455840" w:history="1">
            <w:r w:rsidRPr="00FA153A">
              <w:rPr>
                <w:rStyle w:val="aff2"/>
                <w:noProof/>
              </w:rPr>
              <w:t>4.10</w:t>
            </w:r>
            <w:r>
              <w:rPr>
                <w:rFonts w:asciiTheme="minorHAnsi" w:hAnsiTheme="minorHAnsi"/>
                <w:noProof/>
                <w:sz w:val="22"/>
                <w:szCs w:val="22"/>
              </w:rPr>
              <w:tab/>
            </w:r>
            <w:r w:rsidRPr="00FA153A">
              <w:rPr>
                <w:rStyle w:val="aff2"/>
                <w:noProof/>
              </w:rPr>
              <w:t>Как разграничить доступ пользователей к функциям? Какие права при этом должны быть также предоставлены пользователю и должны ли?</w:t>
            </w:r>
            <w:r>
              <w:rPr>
                <w:noProof/>
                <w:webHidden/>
              </w:rPr>
              <w:tab/>
            </w:r>
            <w:r>
              <w:rPr>
                <w:noProof/>
                <w:webHidden/>
              </w:rPr>
              <w:fldChar w:fldCharType="begin"/>
            </w:r>
            <w:r>
              <w:rPr>
                <w:noProof/>
                <w:webHidden/>
              </w:rPr>
              <w:instrText xml:space="preserve"> PAGEREF _Toc228455840 \h </w:instrText>
            </w:r>
            <w:r>
              <w:rPr>
                <w:noProof/>
                <w:webHidden/>
              </w:rPr>
            </w:r>
            <w:r>
              <w:rPr>
                <w:noProof/>
                <w:webHidden/>
              </w:rPr>
              <w:fldChar w:fldCharType="separate"/>
            </w:r>
            <w:r>
              <w:rPr>
                <w:noProof/>
                <w:webHidden/>
              </w:rPr>
              <w:t>25</w:t>
            </w:r>
            <w:r>
              <w:rPr>
                <w:noProof/>
                <w:webHidden/>
              </w:rPr>
              <w:fldChar w:fldCharType="end"/>
            </w:r>
          </w:hyperlink>
        </w:p>
        <w:p w14:paraId="370C6490" w14:textId="45B3FACB" w:rsidR="008529EF" w:rsidRDefault="008529EF">
          <w:pPr>
            <w:pStyle w:val="24"/>
            <w:rPr>
              <w:rFonts w:asciiTheme="minorHAnsi" w:hAnsiTheme="minorHAnsi"/>
              <w:noProof/>
              <w:sz w:val="22"/>
              <w:szCs w:val="22"/>
            </w:rPr>
          </w:pPr>
          <w:hyperlink w:anchor="_Toc228455841" w:history="1">
            <w:r w:rsidRPr="00FA153A">
              <w:rPr>
                <w:rStyle w:val="aff2"/>
                <w:noProof/>
              </w:rPr>
              <w:t>4.11</w:t>
            </w:r>
            <w:r>
              <w:rPr>
                <w:rFonts w:asciiTheme="minorHAnsi" w:hAnsiTheme="minorHAnsi"/>
                <w:noProof/>
                <w:sz w:val="22"/>
                <w:szCs w:val="22"/>
              </w:rPr>
              <w:tab/>
            </w:r>
            <w:r w:rsidRPr="00FA153A">
              <w:rPr>
                <w:rStyle w:val="aff2"/>
                <w:noProof/>
              </w:rPr>
              <w:t>Можно ли дать пользователям доступ на чтение к отдельным таблицам системного каталога сервера СУБД?</w:t>
            </w:r>
            <w:r>
              <w:rPr>
                <w:noProof/>
                <w:webHidden/>
              </w:rPr>
              <w:tab/>
            </w:r>
            <w:r>
              <w:rPr>
                <w:noProof/>
                <w:webHidden/>
              </w:rPr>
              <w:fldChar w:fldCharType="begin"/>
            </w:r>
            <w:r>
              <w:rPr>
                <w:noProof/>
                <w:webHidden/>
              </w:rPr>
              <w:instrText xml:space="preserve"> PAGEREF _Toc228455841 \h </w:instrText>
            </w:r>
            <w:r>
              <w:rPr>
                <w:noProof/>
                <w:webHidden/>
              </w:rPr>
            </w:r>
            <w:r>
              <w:rPr>
                <w:noProof/>
                <w:webHidden/>
              </w:rPr>
              <w:fldChar w:fldCharType="separate"/>
            </w:r>
            <w:r>
              <w:rPr>
                <w:noProof/>
                <w:webHidden/>
              </w:rPr>
              <w:t>25</w:t>
            </w:r>
            <w:r>
              <w:rPr>
                <w:noProof/>
                <w:webHidden/>
              </w:rPr>
              <w:fldChar w:fldCharType="end"/>
            </w:r>
          </w:hyperlink>
        </w:p>
        <w:p w14:paraId="717ACBE4" w14:textId="09248534" w:rsidR="008529EF" w:rsidRDefault="008529EF">
          <w:pPr>
            <w:pStyle w:val="11"/>
            <w:rPr>
              <w:rFonts w:asciiTheme="minorHAnsi" w:hAnsiTheme="minorHAnsi"/>
              <w:b w:val="0"/>
              <w:sz w:val="22"/>
              <w:szCs w:val="22"/>
            </w:rPr>
          </w:pPr>
          <w:hyperlink w:anchor="_Toc228455842" w:history="1">
            <w:r w:rsidRPr="00FA153A">
              <w:rPr>
                <w:rStyle w:val="aff2"/>
              </w:rPr>
              <w:t>5</w:t>
            </w:r>
            <w:r>
              <w:rPr>
                <w:rFonts w:asciiTheme="minorHAnsi" w:hAnsiTheme="minorHAnsi"/>
                <w:b w:val="0"/>
                <w:sz w:val="22"/>
                <w:szCs w:val="22"/>
              </w:rPr>
              <w:tab/>
            </w:r>
            <w:r w:rsidRPr="00FA153A">
              <w:rPr>
                <w:rStyle w:val="aff2"/>
              </w:rPr>
              <w:t>Выводы</w:t>
            </w:r>
            <w:r>
              <w:rPr>
                <w:webHidden/>
              </w:rPr>
              <w:tab/>
            </w:r>
            <w:r>
              <w:rPr>
                <w:webHidden/>
              </w:rPr>
              <w:fldChar w:fldCharType="begin"/>
            </w:r>
            <w:r>
              <w:rPr>
                <w:webHidden/>
              </w:rPr>
              <w:instrText xml:space="preserve"> PAGEREF _Toc228455842 \h </w:instrText>
            </w:r>
            <w:r>
              <w:rPr>
                <w:webHidden/>
              </w:rPr>
            </w:r>
            <w:r>
              <w:rPr>
                <w:webHidden/>
              </w:rPr>
              <w:fldChar w:fldCharType="separate"/>
            </w:r>
            <w:r>
              <w:rPr>
                <w:webHidden/>
              </w:rPr>
              <w:t>27</w:t>
            </w:r>
            <w:r>
              <w:rPr>
                <w:webHidden/>
              </w:rPr>
              <w:fldChar w:fldCharType="end"/>
            </w:r>
          </w:hyperlink>
        </w:p>
        <w:p w14:paraId="0EECD308" w14:textId="7E01B4FB" w:rsidR="008529EF" w:rsidRDefault="008529EF">
          <w:pPr>
            <w:pStyle w:val="11"/>
            <w:rPr>
              <w:rFonts w:asciiTheme="minorHAnsi" w:hAnsiTheme="minorHAnsi"/>
              <w:b w:val="0"/>
              <w:sz w:val="22"/>
              <w:szCs w:val="22"/>
            </w:rPr>
          </w:pPr>
          <w:hyperlink w:anchor="_Toc228455843" w:history="1">
            <w:r w:rsidRPr="00FA153A">
              <w:rPr>
                <w:rStyle w:val="aff2"/>
              </w:rPr>
              <w:t>Список используемых источников</w:t>
            </w:r>
            <w:r>
              <w:rPr>
                <w:webHidden/>
              </w:rPr>
              <w:tab/>
            </w:r>
            <w:r>
              <w:rPr>
                <w:webHidden/>
              </w:rPr>
              <w:fldChar w:fldCharType="begin"/>
            </w:r>
            <w:r>
              <w:rPr>
                <w:webHidden/>
              </w:rPr>
              <w:instrText xml:space="preserve"> PAGEREF _Toc228455843 \h </w:instrText>
            </w:r>
            <w:r>
              <w:rPr>
                <w:webHidden/>
              </w:rPr>
            </w:r>
            <w:r>
              <w:rPr>
                <w:webHidden/>
              </w:rPr>
              <w:fldChar w:fldCharType="separate"/>
            </w:r>
            <w:r>
              <w:rPr>
                <w:webHidden/>
              </w:rPr>
              <w:t>28</w:t>
            </w:r>
            <w:r>
              <w:rPr>
                <w:webHidden/>
              </w:rPr>
              <w:fldChar w:fldCharType="end"/>
            </w:r>
          </w:hyperlink>
        </w:p>
        <w:p w14:paraId="292A73AC" w14:textId="2E688E48"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28455819"/>
      <w:r>
        <w:lastRenderedPageBreak/>
        <w:t>Формулировка задания</w:t>
      </w:r>
      <w:bookmarkEnd w:id="0"/>
    </w:p>
    <w:p w14:paraId="244CD732" w14:textId="77777777" w:rsidR="00A27369" w:rsidRDefault="00A27369" w:rsidP="00A27369">
      <w:r w:rsidRPr="00A27369">
        <w:t>Цель лабораторной работы — получение навыков создания схемы данных и базового разграничения доступа при работе с СУБД.</w:t>
      </w:r>
    </w:p>
    <w:p w14:paraId="766782FB" w14:textId="442F51A3" w:rsidR="00A27369" w:rsidRDefault="00A27369" w:rsidP="00A27369">
      <w:r>
        <w:t>В ходе лабораторной работы необходимо реализовать заданные отношения, определить права доступа пользователей к данным и настроить разграничение доступа с использованием встроенных средств PostgreSQL: ролей, привилегий GRANT/REVOKE и политик безопасности строк Row Level Security.</w:t>
      </w:r>
    </w:p>
    <w:p w14:paraId="603400E6" w14:textId="0FB46060" w:rsidR="00A27369" w:rsidRDefault="00A27369" w:rsidP="00A27369">
      <w:r>
        <w:t>Для выполнения лабораторной работы был получен вариант № 8. Вариант предусматривает разработку базы данных для хранения документов организации и журнала операций с этими документами</w:t>
      </w:r>
      <w:r w:rsidRPr="00B8085B">
        <w:t xml:space="preserve">, </w:t>
      </w:r>
      <w:r>
        <w:t>данные которого представлены в таблице 1</w:t>
      </w:r>
      <w:r w:rsidRPr="00B8085B">
        <w:t>.</w:t>
      </w:r>
    </w:p>
    <w:p w14:paraId="5DD07F68" w14:textId="312B96F2" w:rsidR="00A27369" w:rsidRPr="00B8085B" w:rsidRDefault="00A27369" w:rsidP="00A27369">
      <w:pPr>
        <w:pStyle w:val="ab"/>
      </w:pPr>
      <w:r w:rsidRPr="00E9167C">
        <w:t xml:space="preserve">Таблица </w:t>
      </w:r>
      <w:r>
        <w:t>1</w:t>
      </w:r>
      <w:r w:rsidRPr="00E9167C">
        <w:t xml:space="preserve"> – </w:t>
      </w:r>
      <w:r>
        <w:t>Вариант задания №8</w:t>
      </w:r>
    </w:p>
    <w:tbl>
      <w:tblPr>
        <w:tblStyle w:val="af4"/>
        <w:tblW w:w="0" w:type="auto"/>
        <w:jc w:val="center"/>
        <w:tblLook w:val="04A0" w:firstRow="1" w:lastRow="0" w:firstColumn="1" w:lastColumn="0" w:noHBand="0" w:noVBand="1"/>
      </w:tblPr>
      <w:tblGrid>
        <w:gridCol w:w="4773"/>
        <w:gridCol w:w="5139"/>
      </w:tblGrid>
      <w:tr w:rsidR="00A27369" w14:paraId="384833F6" w14:textId="77777777" w:rsidTr="0010472D">
        <w:trPr>
          <w:jc w:val="center"/>
        </w:trPr>
        <w:tc>
          <w:tcPr>
            <w:tcW w:w="0" w:type="auto"/>
          </w:tcPr>
          <w:p w14:paraId="22B48F07" w14:textId="77777777" w:rsidR="00A27369" w:rsidRPr="00E56B7C" w:rsidRDefault="00A27369" w:rsidP="00E56B7C">
            <w:pPr>
              <w:pStyle w:val="ad"/>
              <w:rPr>
                <w:b/>
              </w:rPr>
            </w:pPr>
            <w:r w:rsidRPr="00E56B7C">
              <w:rPr>
                <w:b/>
              </w:rPr>
              <w:t>Описание данных</w:t>
            </w:r>
          </w:p>
        </w:tc>
        <w:tc>
          <w:tcPr>
            <w:tcW w:w="0" w:type="auto"/>
          </w:tcPr>
          <w:p w14:paraId="03DFB5A5" w14:textId="77777777" w:rsidR="00A27369" w:rsidRPr="00E56B7C" w:rsidRDefault="00A27369" w:rsidP="00E56B7C">
            <w:pPr>
              <w:pStyle w:val="ad"/>
              <w:rPr>
                <w:b/>
              </w:rPr>
            </w:pPr>
            <w:r w:rsidRPr="00E56B7C">
              <w:rPr>
                <w:b/>
              </w:rPr>
              <w:t>Описание прав доступа</w:t>
            </w:r>
          </w:p>
        </w:tc>
      </w:tr>
      <w:tr w:rsidR="00A27369" w14:paraId="134D825D" w14:textId="77777777" w:rsidTr="0010472D">
        <w:trPr>
          <w:jc w:val="center"/>
        </w:trPr>
        <w:tc>
          <w:tcPr>
            <w:tcW w:w="0" w:type="auto"/>
          </w:tcPr>
          <w:p w14:paraId="44FE46F9" w14:textId="77777777" w:rsidR="00A27369" w:rsidRPr="00E56B7C" w:rsidRDefault="00A27369" w:rsidP="00E56B7C">
            <w:pPr>
              <w:pStyle w:val="ad"/>
              <w:rPr>
                <w:b/>
                <w:bCs/>
                <w:i/>
                <w:iCs/>
              </w:rPr>
            </w:pPr>
            <w:r w:rsidRPr="00E56B7C">
              <w:rPr>
                <w:b/>
                <w:bCs/>
                <w:i/>
                <w:iCs/>
              </w:rPr>
              <w:t>Отношение 1</w:t>
            </w:r>
          </w:p>
          <w:p w14:paraId="69F599CB" w14:textId="6D8675C3" w:rsidR="00A27369" w:rsidRPr="00B8085B" w:rsidRDefault="00A27369" w:rsidP="00E56B7C">
            <w:pPr>
              <w:pStyle w:val="ad"/>
            </w:pPr>
            <w:r>
              <w:t xml:space="preserve">Тип документа (AK), Номер документа (PK), ФИО ответственного (AK), </w:t>
            </w:r>
            <w:r w:rsidR="00E5536B">
              <w:t>Содержание документа</w:t>
            </w:r>
            <w:r>
              <w:t xml:space="preserve"> (JSON), Внутреннее подразделение (AK), Дата ввода в действие (AK), Дата окончания действия если есть, Степень секретности если есть.</w:t>
            </w:r>
          </w:p>
        </w:tc>
        <w:tc>
          <w:tcPr>
            <w:tcW w:w="0" w:type="auto"/>
          </w:tcPr>
          <w:p w14:paraId="0E19EAB3" w14:textId="300B71DB" w:rsidR="00A27369" w:rsidRPr="009D6DEB" w:rsidRDefault="00E5536B" w:rsidP="00E56B7C">
            <w:pPr>
              <w:pStyle w:val="ad"/>
            </w:pPr>
            <w:r>
              <w:t>Сотрудник видит все несекретные документы (отношение 1), но не операции с ними (отношение 2). Сотрудник видит все секретные документы, в которых он назначен ответственным. Сотрудник может изменять срок действия документов, в которых он назначен ответственным.</w:t>
            </w:r>
          </w:p>
        </w:tc>
      </w:tr>
      <w:tr w:rsidR="00A27369" w14:paraId="5DA7AAC1" w14:textId="77777777" w:rsidTr="0010472D">
        <w:trPr>
          <w:jc w:val="center"/>
        </w:trPr>
        <w:tc>
          <w:tcPr>
            <w:tcW w:w="0" w:type="auto"/>
          </w:tcPr>
          <w:p w14:paraId="1F8ED924" w14:textId="77777777" w:rsidR="00A27369" w:rsidRPr="00E56B7C" w:rsidRDefault="00A27369" w:rsidP="00E56B7C">
            <w:pPr>
              <w:pStyle w:val="ad"/>
              <w:rPr>
                <w:b/>
                <w:bCs/>
                <w:i/>
                <w:iCs/>
              </w:rPr>
            </w:pPr>
            <w:r w:rsidRPr="00E56B7C">
              <w:rPr>
                <w:b/>
                <w:bCs/>
                <w:i/>
                <w:iCs/>
              </w:rPr>
              <w:t>Отношение 2</w:t>
            </w:r>
          </w:p>
          <w:p w14:paraId="462D0C20" w14:textId="518416C7" w:rsidR="00A27369" w:rsidRPr="00B8085B" w:rsidRDefault="00A27369" w:rsidP="00E56B7C">
            <w:pPr>
              <w:pStyle w:val="ad"/>
            </w:pPr>
            <w:r>
              <w:t>ФИО сотрудника (PK), Номер документа (PK, FK), Дата изменения (PK), Операция с документом.</w:t>
            </w:r>
          </w:p>
        </w:tc>
        <w:tc>
          <w:tcPr>
            <w:tcW w:w="0" w:type="auto"/>
          </w:tcPr>
          <w:p w14:paraId="4936FD7E" w14:textId="4121301B" w:rsidR="00A27369" w:rsidRPr="009D6DEB" w:rsidRDefault="00E5536B" w:rsidP="00E56B7C">
            <w:pPr>
              <w:pStyle w:val="ad"/>
            </w:pPr>
            <w:r w:rsidRPr="00E5536B">
              <w:t>Сотрудник видит все операции с документами, которые выполнил он или, если они выполнены в отношении документов, за которые он ответственен. Сотрудник может изменять поле «операция с документом» в отношении 2 для своих записей.</w:t>
            </w:r>
          </w:p>
        </w:tc>
      </w:tr>
    </w:tbl>
    <w:p w14:paraId="6D4727D8" w14:textId="77777777" w:rsidR="00A27369" w:rsidRDefault="00A27369" w:rsidP="00A27369"/>
    <w:p w14:paraId="7E2F54AC" w14:textId="4E5304E6" w:rsidR="00C53ADA" w:rsidRDefault="00A27369" w:rsidP="00A27369">
      <w:r w:rsidRPr="00A27369">
        <w:t>В качестве тестовых данных в работе использовались обезличенные идентификаторы сотрудников: Сотрудник_А, Сотрудник_Б, Сотрудник_В, Сотрудник_Г и Сотрудник_Д. Такой подход позволяет проверить работу разграничения доступа без использования персональных данных.</w:t>
      </w:r>
    </w:p>
    <w:p w14:paraId="78D03E3F" w14:textId="77777777" w:rsidR="009D3CCE" w:rsidRDefault="009D3CCE">
      <w:pPr>
        <w:spacing w:line="240" w:lineRule="auto"/>
        <w:ind w:firstLine="0"/>
      </w:pPr>
      <w:r>
        <w:br w:type="page"/>
      </w:r>
    </w:p>
    <w:p w14:paraId="67F0E926" w14:textId="77777777" w:rsidR="00903505" w:rsidRDefault="00903505" w:rsidP="00903505">
      <w:pPr>
        <w:pStyle w:val="1"/>
        <w:keepNext/>
        <w:ind w:firstLine="0"/>
        <w:jc w:val="center"/>
      </w:pPr>
      <w:bookmarkStart w:id="1" w:name="_Toc228455820"/>
      <w:r>
        <w:lastRenderedPageBreak/>
        <w:t>Теоретические сведения</w:t>
      </w:r>
      <w:bookmarkEnd w:id="1"/>
    </w:p>
    <w:p w14:paraId="66428276" w14:textId="1EBDA0C4" w:rsidR="000C2407" w:rsidRPr="000C2407" w:rsidRDefault="000C2407" w:rsidP="00730657">
      <w:pPr>
        <w:pStyle w:val="21"/>
      </w:pPr>
      <w:bookmarkStart w:id="2" w:name="_Toc228455821"/>
      <w:r w:rsidRPr="000C2407">
        <w:t>Основы организации данных в СУБД</w:t>
      </w:r>
      <w:bookmarkEnd w:id="2"/>
    </w:p>
    <w:p w14:paraId="65024D7A" w14:textId="32600074" w:rsidR="000C2407" w:rsidRPr="000C2407" w:rsidRDefault="000C2407" w:rsidP="000C2407">
      <w:pPr>
        <w:rPr>
          <w:rFonts w:eastAsia="Times New Roman"/>
        </w:rPr>
      </w:pPr>
      <w:r w:rsidRPr="000C2407">
        <w:rPr>
          <w:rFonts w:eastAsia="Times New Roman"/>
        </w:rPr>
        <w:t>Система управления базами данных предназначена для хранения, обработки и защиты структурированных данных. В реляционных СУБД данные представляются в виде отношений, то есть таблиц. Каждая таблица состоит из строк и столбцов: строки соответствуют отдельным записям, а столбцы — атрибутам этих записей.</w:t>
      </w:r>
    </w:p>
    <w:p w14:paraId="0C268244" w14:textId="32F03AE9" w:rsidR="000C2407" w:rsidRPr="000C2407" w:rsidRDefault="000C2407" w:rsidP="000C2407">
      <w:pPr>
        <w:rPr>
          <w:rFonts w:eastAsia="Times New Roman"/>
        </w:rPr>
      </w:pPr>
      <w:r w:rsidRPr="000C2407">
        <w:rPr>
          <w:rFonts w:eastAsia="Times New Roman"/>
        </w:rPr>
        <w:t>При проектировании базы данных обычно выделяют несколько уровней представления данных. На концептуальном уровне описывается предметная область и основные сущности. На логическом уровне эти сущности преобразуются в таблицы, определяются атрибуты, ключи и связи между отношениями. На физическом уровне задаются особенности хранения и обработки данных средствами конкретной СУБД.</w:t>
      </w:r>
    </w:p>
    <w:p w14:paraId="4C8152C1" w14:textId="4510D8F5" w:rsidR="000C2407" w:rsidRPr="000C2407" w:rsidRDefault="000C2407" w:rsidP="000C2407">
      <w:pPr>
        <w:rPr>
          <w:rFonts w:eastAsia="Times New Roman"/>
        </w:rPr>
      </w:pPr>
      <w:r w:rsidRPr="000C2407">
        <w:rPr>
          <w:rFonts w:eastAsia="Times New Roman"/>
        </w:rPr>
        <w:t>Для однозначной идентификации записей в таблицах используются ключи. Первичный ключ служит основным идентификатором строки и не должен принимать повторяющиеся значения. Альтернативный ключ также задает уникальность записей, но не используется как основной идентификатор. Внешний ключ применяется для описания связи между таблицами и обеспечивает ссылочную целостность данных.</w:t>
      </w:r>
    </w:p>
    <w:p w14:paraId="1850A5E9" w14:textId="77777777" w:rsidR="000C2407" w:rsidRPr="000C2407" w:rsidRDefault="000C2407" w:rsidP="000C2407">
      <w:pPr>
        <w:rPr>
          <w:rFonts w:eastAsia="Times New Roman"/>
        </w:rPr>
      </w:pPr>
      <w:r w:rsidRPr="000C2407">
        <w:rPr>
          <w:rFonts w:eastAsia="Times New Roman"/>
        </w:rPr>
        <w:t>Поддержание целостности данных является одной из основных задач СУБД. Для этого используются ограничения первичного ключа, уникальности, внешнего ключа, проверки значений и обязательности заполнения полей. Такие ограничения позволяют предотвратить появление некорректных или противоречивых записей в базе данных.</w:t>
      </w:r>
    </w:p>
    <w:p w14:paraId="68F98F6B" w14:textId="77777777" w:rsidR="000C2407" w:rsidRPr="000C2407" w:rsidRDefault="000C2407" w:rsidP="000C2407">
      <w:pPr>
        <w:rPr>
          <w:rFonts w:eastAsia="Times New Roman" w:cs="Times New Roman"/>
          <w:b/>
          <w:bCs/>
          <w:szCs w:val="36"/>
        </w:rPr>
      </w:pPr>
    </w:p>
    <w:p w14:paraId="1CAA76C7" w14:textId="4C85F279" w:rsidR="000C2407" w:rsidRPr="000C2407" w:rsidRDefault="000C2407" w:rsidP="00730657">
      <w:pPr>
        <w:pStyle w:val="21"/>
      </w:pPr>
      <w:bookmarkStart w:id="3" w:name="_Toc228455822"/>
      <w:r w:rsidRPr="000C2407">
        <w:t>Разграничение доступа в СУБД</w:t>
      </w:r>
      <w:bookmarkEnd w:id="3"/>
    </w:p>
    <w:p w14:paraId="328AFD7C" w14:textId="47B79505" w:rsidR="000C2407" w:rsidRPr="000C2407" w:rsidRDefault="000C2407" w:rsidP="000C2407">
      <w:pPr>
        <w:rPr>
          <w:rFonts w:eastAsia="Times New Roman"/>
        </w:rPr>
      </w:pPr>
      <w:r w:rsidRPr="000C2407">
        <w:rPr>
          <w:rFonts w:eastAsia="Times New Roman"/>
        </w:rPr>
        <w:t xml:space="preserve">Разграничение доступа применяется для ограничения действий пользователей в соответствии с их полномочиями. В информационных системах разные пользователи могут иметь разные права: один пользователь может только </w:t>
      </w:r>
      <w:r w:rsidRPr="000C2407">
        <w:rPr>
          <w:rFonts w:eastAsia="Times New Roman"/>
        </w:rPr>
        <w:lastRenderedPageBreak/>
        <w:t>просматривать данные, другой — изменять отдельные поля, третий — выполнять административные действия.</w:t>
      </w:r>
    </w:p>
    <w:p w14:paraId="192B4455" w14:textId="77777777" w:rsidR="000C2407" w:rsidRPr="000C2407" w:rsidRDefault="000C2407" w:rsidP="000C2407">
      <w:pPr>
        <w:rPr>
          <w:rFonts w:eastAsia="Times New Roman"/>
        </w:rPr>
      </w:pPr>
      <w:r w:rsidRPr="000C2407">
        <w:rPr>
          <w:rFonts w:eastAsia="Times New Roman"/>
        </w:rPr>
        <w:t>Обычно права доступа к данным рассматриваются через набор CRUD-операций:</w:t>
      </w:r>
    </w:p>
    <w:p w14:paraId="2BE932E4" w14:textId="77777777" w:rsidR="000C2407" w:rsidRPr="000C2407" w:rsidRDefault="000C2407" w:rsidP="000C2407">
      <w:pPr>
        <w:rPr>
          <w:rFonts w:eastAsia="Times New Roman"/>
        </w:rPr>
      </w:pPr>
      <w:r w:rsidRPr="000C2407">
        <w:rPr>
          <w:rFonts w:eastAsia="Times New Roman"/>
        </w:rPr>
        <w:t>Create — создание новых записей;</w:t>
      </w:r>
    </w:p>
    <w:p w14:paraId="2C522FA5" w14:textId="77777777" w:rsidR="000C2407" w:rsidRPr="000C2407" w:rsidRDefault="000C2407" w:rsidP="000C2407">
      <w:pPr>
        <w:rPr>
          <w:rFonts w:eastAsia="Times New Roman"/>
        </w:rPr>
      </w:pPr>
      <w:r w:rsidRPr="000C2407">
        <w:rPr>
          <w:rFonts w:eastAsia="Times New Roman"/>
        </w:rPr>
        <w:t>Read — чтение данных;</w:t>
      </w:r>
    </w:p>
    <w:p w14:paraId="67FA861C" w14:textId="77777777" w:rsidR="000C2407" w:rsidRPr="000C2407" w:rsidRDefault="000C2407" w:rsidP="000C2407">
      <w:pPr>
        <w:rPr>
          <w:rFonts w:eastAsia="Times New Roman"/>
        </w:rPr>
      </w:pPr>
      <w:r w:rsidRPr="000C2407">
        <w:rPr>
          <w:rFonts w:eastAsia="Times New Roman"/>
        </w:rPr>
        <w:t>Update — изменение существующих записей;</w:t>
      </w:r>
    </w:p>
    <w:p w14:paraId="0E0ECF94" w14:textId="68DCC43E" w:rsidR="000C2407" w:rsidRPr="000C2407" w:rsidRDefault="000C2407" w:rsidP="000C2407">
      <w:pPr>
        <w:rPr>
          <w:rFonts w:eastAsia="Times New Roman"/>
        </w:rPr>
      </w:pPr>
      <w:r w:rsidRPr="000C2407">
        <w:rPr>
          <w:rFonts w:eastAsia="Times New Roman"/>
        </w:rPr>
        <w:t>Delete — удаление записей.</w:t>
      </w:r>
    </w:p>
    <w:p w14:paraId="1022231A" w14:textId="78618025" w:rsidR="000C2407" w:rsidRPr="000C2407" w:rsidRDefault="000C2407" w:rsidP="000C2407">
      <w:pPr>
        <w:rPr>
          <w:rFonts w:eastAsia="Times New Roman"/>
        </w:rPr>
      </w:pPr>
      <w:r w:rsidRPr="000C2407">
        <w:rPr>
          <w:rFonts w:eastAsia="Times New Roman"/>
        </w:rPr>
        <w:t>В языке SQL этим операциям соответствуют команды INSERT, SELECT, UPDATE и DELETE. Однако на практике разграничение доступа часто требуется задавать не только на уровне таблицы целиком. Пользователь может иметь право читать только отдельные атрибуты таблицы или видеть только часть строк, удовлетворяющих определенному условию.</w:t>
      </w:r>
    </w:p>
    <w:p w14:paraId="08A948F5" w14:textId="77777777" w:rsidR="000C2407" w:rsidRPr="000C2407" w:rsidRDefault="000C2407" w:rsidP="000C2407">
      <w:pPr>
        <w:rPr>
          <w:rFonts w:eastAsia="Times New Roman"/>
        </w:rPr>
      </w:pPr>
      <w:r w:rsidRPr="000C2407">
        <w:rPr>
          <w:rFonts w:eastAsia="Times New Roman"/>
        </w:rPr>
        <w:t>По степени детализации можно выделить несколько уровней разграничения доступа:</w:t>
      </w:r>
    </w:p>
    <w:p w14:paraId="61608E6F" w14:textId="77777777" w:rsidR="000C2407" w:rsidRPr="000C2407" w:rsidRDefault="000C2407" w:rsidP="000C2407">
      <w:pPr>
        <w:rPr>
          <w:rFonts w:eastAsia="Times New Roman"/>
        </w:rPr>
      </w:pPr>
      <w:r w:rsidRPr="000C2407">
        <w:rPr>
          <w:rFonts w:eastAsia="Times New Roman"/>
        </w:rPr>
        <w:t>— уровень объектов, когда права задаются на таблицу, представление, схему или другой объект базы данных;</w:t>
      </w:r>
    </w:p>
    <w:p w14:paraId="50451157" w14:textId="77777777" w:rsidR="000C2407" w:rsidRPr="000C2407" w:rsidRDefault="000C2407" w:rsidP="000C2407">
      <w:pPr>
        <w:rPr>
          <w:rFonts w:eastAsia="Times New Roman"/>
        </w:rPr>
      </w:pPr>
      <w:r w:rsidRPr="000C2407">
        <w:rPr>
          <w:rFonts w:eastAsia="Times New Roman"/>
        </w:rPr>
        <w:t>— уровень столбцов, когда доступ разрешается только к отдельным атрибутам таблицы;</w:t>
      </w:r>
    </w:p>
    <w:p w14:paraId="04B7085B" w14:textId="77777777" w:rsidR="000C2407" w:rsidRPr="000C2407" w:rsidRDefault="000C2407" w:rsidP="000C2407">
      <w:pPr>
        <w:rPr>
          <w:rFonts w:eastAsia="Times New Roman"/>
        </w:rPr>
      </w:pPr>
      <w:r w:rsidRPr="000C2407">
        <w:rPr>
          <w:rFonts w:eastAsia="Times New Roman"/>
        </w:rPr>
        <w:t>— уровень строк, когда пользователь видит или изменяет только те записи, которые соответствуют заданному правилу;</w:t>
      </w:r>
    </w:p>
    <w:p w14:paraId="2A0DF431" w14:textId="4F7E14C9" w:rsidR="000C2407" w:rsidRPr="000C2407" w:rsidRDefault="000C2407" w:rsidP="000C2407">
      <w:pPr>
        <w:rPr>
          <w:rFonts w:eastAsia="Times New Roman"/>
        </w:rPr>
      </w:pPr>
      <w:r w:rsidRPr="000C2407">
        <w:rPr>
          <w:rFonts w:eastAsia="Times New Roman"/>
        </w:rPr>
        <w:t>— уровень ячеек, когда доступ определяется одновременно строкой и столбцом.</w:t>
      </w:r>
    </w:p>
    <w:p w14:paraId="745DC800" w14:textId="77777777" w:rsidR="000C2407" w:rsidRPr="000C2407" w:rsidRDefault="000C2407" w:rsidP="000C2407">
      <w:pPr>
        <w:rPr>
          <w:rFonts w:eastAsia="Times New Roman"/>
        </w:rPr>
      </w:pPr>
      <w:r w:rsidRPr="000C2407">
        <w:rPr>
          <w:rFonts w:eastAsia="Times New Roman"/>
        </w:rPr>
        <w:t>Разграничение доступа на уровне объектов и столбцов обычно реализуется стандартными средствами SQL. Разграничение на уровне строк требует дополнительных механизмов, так как оно зависит не только от структуры таблицы, но и от содержимого конкретных записей.</w:t>
      </w:r>
    </w:p>
    <w:p w14:paraId="4CCE9DC9" w14:textId="5C1CA2B6" w:rsidR="000C2407" w:rsidRDefault="000C2407" w:rsidP="000C2407">
      <w:pPr>
        <w:rPr>
          <w:rFonts w:eastAsia="Times New Roman" w:cs="Times New Roman"/>
          <w:b/>
          <w:bCs/>
          <w:szCs w:val="36"/>
        </w:rPr>
      </w:pPr>
    </w:p>
    <w:p w14:paraId="519B111C" w14:textId="44EC35B7" w:rsidR="000C2407" w:rsidRDefault="000C2407" w:rsidP="000C2407">
      <w:pPr>
        <w:rPr>
          <w:rFonts w:eastAsia="Times New Roman" w:cs="Times New Roman"/>
          <w:b/>
          <w:bCs/>
          <w:szCs w:val="36"/>
        </w:rPr>
      </w:pPr>
    </w:p>
    <w:p w14:paraId="34D57F74" w14:textId="77777777" w:rsidR="000C2407" w:rsidRPr="000C2407" w:rsidRDefault="000C2407" w:rsidP="000C2407">
      <w:pPr>
        <w:rPr>
          <w:rFonts w:eastAsia="Times New Roman" w:cs="Times New Roman"/>
          <w:b/>
          <w:bCs/>
          <w:szCs w:val="36"/>
        </w:rPr>
      </w:pPr>
    </w:p>
    <w:p w14:paraId="58D582E6" w14:textId="5D25F9CD" w:rsidR="000C2407" w:rsidRPr="000C2407" w:rsidRDefault="000C2407" w:rsidP="00730657">
      <w:pPr>
        <w:pStyle w:val="21"/>
      </w:pPr>
      <w:bookmarkStart w:id="4" w:name="_Toc228455823"/>
      <w:r w:rsidRPr="000C2407">
        <w:t>Роли, привилегии и политики безопасности строк</w:t>
      </w:r>
      <w:bookmarkEnd w:id="4"/>
    </w:p>
    <w:p w14:paraId="61E39CDC" w14:textId="79D5CDC5" w:rsidR="000C2407" w:rsidRPr="000C2407" w:rsidRDefault="000C2407" w:rsidP="000C2407">
      <w:pPr>
        <w:rPr>
          <w:rFonts w:eastAsia="Times New Roman"/>
        </w:rPr>
      </w:pPr>
      <w:r w:rsidRPr="000C2407">
        <w:rPr>
          <w:rFonts w:eastAsia="Times New Roman"/>
        </w:rPr>
        <w:t>В PostgreSQL управление доступом строится на ролях и привилегиях. Роль является субъектом безопасности, которому могут быть назначены права. Роль может использоваться как учетная запись пользователя с возможностью входа в систему или как групповая роль, объединяющая набор привилегий.</w:t>
      </w:r>
    </w:p>
    <w:p w14:paraId="136B5FDB" w14:textId="1A440956" w:rsidR="000C2407" w:rsidRPr="000C2407" w:rsidRDefault="000C2407" w:rsidP="000C2407">
      <w:pPr>
        <w:rPr>
          <w:rFonts w:eastAsia="Times New Roman"/>
        </w:rPr>
      </w:pPr>
      <w:r w:rsidRPr="000C2407">
        <w:rPr>
          <w:rFonts w:eastAsia="Times New Roman"/>
        </w:rPr>
        <w:t>Для выдачи прав используется оператор GRANT. Он позволяет разрешить выполнение определенных действий над объектами базы данных. Например, пользователю или роли может быть выдано право на чтение таблицы, изменение данных или выполнение функции. Для отзыва ранее выданных прав используется оператор REVOKE.</w:t>
      </w:r>
    </w:p>
    <w:p w14:paraId="259766F9" w14:textId="3F26EB01" w:rsidR="000C2407" w:rsidRPr="000C2407" w:rsidRDefault="000C2407" w:rsidP="000C2407">
      <w:pPr>
        <w:rPr>
          <w:rFonts w:eastAsia="Times New Roman"/>
        </w:rPr>
      </w:pPr>
      <w:r w:rsidRPr="000C2407">
        <w:rPr>
          <w:rFonts w:eastAsia="Times New Roman"/>
        </w:rPr>
        <w:t>PostgreSQL поддерживает выдачу прав не только на таблицу целиком, но и на отдельные столбцы. Это позволяет ограничить пользователя так, чтобы он мог читать или изменять только определенные атрибуты. Такой механизм полезен, если часть данных должна быть скрыта от пользователя или если пользователю разрешено изменять только одно поле из всей записи.</w:t>
      </w:r>
    </w:p>
    <w:p w14:paraId="4FA6F0B7" w14:textId="53125922" w:rsidR="000C2407" w:rsidRPr="000C2407" w:rsidRDefault="000C2407" w:rsidP="000C2407">
      <w:pPr>
        <w:rPr>
          <w:rFonts w:eastAsia="Times New Roman"/>
        </w:rPr>
      </w:pPr>
      <w:r w:rsidRPr="000C2407">
        <w:rPr>
          <w:rFonts w:eastAsia="Times New Roman"/>
        </w:rPr>
        <w:t>Для ограничения доступа на уровне строк в PostgreSQL используется механизм Row Level Security. После включения RLS для таблицы СУБД начинает применять политики безопасности строк. Политика содержит логическое условие, которое проверяется для каждой строки таблицы.</w:t>
      </w:r>
    </w:p>
    <w:p w14:paraId="4ECDDD87" w14:textId="01F24A0B" w:rsidR="000C2407" w:rsidRPr="000C2407" w:rsidRDefault="000C2407" w:rsidP="000C2407">
      <w:pPr>
        <w:rPr>
          <w:rFonts w:eastAsia="Times New Roman"/>
        </w:rPr>
      </w:pPr>
      <w:r w:rsidRPr="000C2407">
        <w:rPr>
          <w:rFonts w:eastAsia="Times New Roman"/>
        </w:rPr>
        <w:t>При чтении данных используется выражение USING. Оно определяет, какие строки будут доступны пользователю при выполнении SELECT. Для операций изменения может использоваться выражение WITH CHECK, которое проверяет, допустимо ли новое состояние строки после выполнения INSERT или UPDATE.</w:t>
      </w:r>
    </w:p>
    <w:p w14:paraId="1CBA4700" w14:textId="470F2F8F" w:rsidR="000C2407" w:rsidRPr="000C2407" w:rsidRDefault="000C2407" w:rsidP="000C2407">
      <w:pPr>
        <w:rPr>
          <w:rFonts w:eastAsia="Times New Roman"/>
        </w:rPr>
      </w:pPr>
      <w:r w:rsidRPr="000C2407">
        <w:rPr>
          <w:rFonts w:eastAsia="Times New Roman"/>
        </w:rPr>
        <w:t>Стандартные средства разграничения доступа имеют ограничения. Оператор GRANT задает права на уровне объектов и столбцов, а политики RLS — на уровне строк. Поэтому точное разграничение доступа на уровне отдельных ячеек может требовать сочетания нескольких механизмов или использования дополнительных средств, например представлений, функций или триггеров.</w:t>
      </w:r>
    </w:p>
    <w:p w14:paraId="639B2AB5" w14:textId="2CA05732" w:rsidR="000C2407" w:rsidRPr="000C2407" w:rsidRDefault="000C2407" w:rsidP="000C2407">
      <w:pPr>
        <w:rPr>
          <w:rFonts w:eastAsia="Times New Roman"/>
        </w:rPr>
      </w:pPr>
      <w:r w:rsidRPr="000C2407">
        <w:rPr>
          <w:rFonts w:eastAsia="Times New Roman"/>
        </w:rPr>
        <w:lastRenderedPageBreak/>
        <w:t>Также необходимо учитывать, что при совмещении нескольких ролей итоговый набор прав пользователя может расширяться. Если пользователь наследует права от нескольких ролей, он может получить доступ, который не был очевиден при рассмотрении каждой роли отдельно. Поэтому при проектировании системы разграничения доступа важно анализировать не только отдельные права, но и их возможные комбинации.</w:t>
      </w:r>
    </w:p>
    <w:p w14:paraId="06757925" w14:textId="52C2579E" w:rsidR="009D3CCE" w:rsidRDefault="000C2407" w:rsidP="000C2407">
      <w:r w:rsidRPr="000C2407">
        <w:rPr>
          <w:rFonts w:eastAsia="Times New Roman"/>
        </w:rPr>
        <w:t>Таким образом, базовое разграничение доступа в PostgreSQL может строиться на сочетании ролей, привилегий GRANT/REVOKE и политик безопасности строк. Роли определяют субъектов доступа, привилегии задают разрешенные операции над объектами и столбцами, а политики RLS ограничивают доступ к отдельным строкам таблицы.</w:t>
      </w:r>
      <w:r w:rsidR="009D3CCE">
        <w:br w:type="page"/>
      </w:r>
    </w:p>
    <w:p w14:paraId="63B52B39" w14:textId="77777777" w:rsidR="00C53ADA" w:rsidRDefault="00C53ADA" w:rsidP="00830F2D">
      <w:pPr>
        <w:pStyle w:val="1"/>
        <w:keepNext/>
        <w:ind w:firstLine="0"/>
        <w:jc w:val="center"/>
      </w:pPr>
      <w:bookmarkStart w:id="5" w:name="_Toc228455824"/>
      <w:r>
        <w:lastRenderedPageBreak/>
        <w:t>Результаты работы</w:t>
      </w:r>
      <w:bookmarkEnd w:id="5"/>
    </w:p>
    <w:p w14:paraId="722C38DE" w14:textId="77777777" w:rsidR="0071636D" w:rsidRDefault="0071636D" w:rsidP="0071636D">
      <w:r>
        <w:t>В ходе выполнения лабораторной работы была разработана схема базы данных для варианта № 8. База данных предназначена для хранения сведений о документах организации и журнале операций, выполняемых с этими документами.</w:t>
      </w:r>
    </w:p>
    <w:p w14:paraId="6A71F0F5" w14:textId="77777777" w:rsidR="0071636D" w:rsidRDefault="0071636D" w:rsidP="0071636D">
      <w:r>
        <w:t>Работа выполнялась в среде WSL Ubuntu. СУБД PostgreSQL 16.13 была запущена в Docker-контейнере. Для выполнения SQL-скриптов использовался клиент psql, а для визуальной проверки структуры базы данных и просмотра таблиц применялся DBeaver.</w:t>
      </w:r>
    </w:p>
    <w:p w14:paraId="7609EFDB" w14:textId="0B763A01" w:rsidR="00903505" w:rsidRDefault="0071636D" w:rsidP="0071636D">
      <w:r>
        <w:t>В качестве тестовых данных использовались обезличенные идентификаторы сотрудников: Сотрудник_А, Сотрудник_Б, Сотрудник_В, Сотрудник_Г и Сотрудник_Д. Такой набор данных позволяет проверить разграничение доступа без использования персональных данных.</w:t>
      </w:r>
    </w:p>
    <w:p w14:paraId="519BE5FE" w14:textId="77777777" w:rsidR="0071636D" w:rsidRDefault="0071636D" w:rsidP="0071636D">
      <w:pPr>
        <w:ind w:firstLine="0"/>
      </w:pPr>
    </w:p>
    <w:p w14:paraId="76439120" w14:textId="2F84D81A" w:rsidR="00160CFD" w:rsidRDefault="0071636D" w:rsidP="00160CFD">
      <w:pPr>
        <w:pStyle w:val="21"/>
      </w:pPr>
      <w:bookmarkStart w:id="6" w:name="_Toc228455825"/>
      <w:r>
        <w:t>Разработанная схема данных</w:t>
      </w:r>
      <w:bookmarkEnd w:id="6"/>
    </w:p>
    <w:p w14:paraId="33597D46" w14:textId="77777777" w:rsidR="0071636D" w:rsidRDefault="0071636D" w:rsidP="0071636D">
      <w:r>
        <w:t>Для выполнения варианта № 8 были разработаны два отношения: documents и document_operations.</w:t>
      </w:r>
    </w:p>
    <w:p w14:paraId="0B4D93AE" w14:textId="77777777" w:rsidR="0071636D" w:rsidRDefault="0071636D" w:rsidP="0071636D">
      <w:r>
        <w:t>Таблица documents хранит сведения о документах организации. В качестве первичного ключа используется номер документа. Для дополнительного контроля уникальности задан альтернативный ключ, включающий тип документа, ответственного сотрудника, внутреннее подразделение и дату ввода документа в действие.</w:t>
      </w:r>
    </w:p>
    <w:p w14:paraId="19238079" w14:textId="37897BB0" w:rsidR="00903505" w:rsidRDefault="0071636D" w:rsidP="0071636D">
      <w:r>
        <w:t>Таблица document_operations хранит журнал операций с документами. Первичный ключ таблицы является составным и включает сотрудника, номер документа и дату изменения. Поле document_number является внешним ключом и ссылается на таблицу documents.</w:t>
      </w:r>
    </w:p>
    <w:p w14:paraId="290B9E34" w14:textId="2B24E609" w:rsidR="0071636D" w:rsidRPr="00B8085B" w:rsidRDefault="0071636D" w:rsidP="0071636D">
      <w:pPr>
        <w:pStyle w:val="ab"/>
      </w:pPr>
      <w:r w:rsidRPr="00E9167C">
        <w:t xml:space="preserve">Таблица </w:t>
      </w:r>
      <w:r>
        <w:t>2</w:t>
      </w:r>
      <w:r w:rsidRPr="00E9167C">
        <w:t xml:space="preserve"> – </w:t>
      </w:r>
      <w:r>
        <w:t>Разработанные отношения базы данных</w:t>
      </w:r>
    </w:p>
    <w:tbl>
      <w:tblPr>
        <w:tblStyle w:val="af4"/>
        <w:tblW w:w="0" w:type="auto"/>
        <w:jc w:val="center"/>
        <w:tblLayout w:type="fixed"/>
        <w:tblLook w:val="04A0" w:firstRow="1" w:lastRow="0" w:firstColumn="1" w:lastColumn="0" w:noHBand="0" w:noVBand="1"/>
      </w:tblPr>
      <w:tblGrid>
        <w:gridCol w:w="1795"/>
        <w:gridCol w:w="1729"/>
        <w:gridCol w:w="2861"/>
        <w:gridCol w:w="3527"/>
      </w:tblGrid>
      <w:tr w:rsidR="00E56B7C" w14:paraId="2BFDCB23" w14:textId="47B42807" w:rsidTr="000639B9">
        <w:trPr>
          <w:jc w:val="center"/>
        </w:trPr>
        <w:tc>
          <w:tcPr>
            <w:tcW w:w="1795" w:type="dxa"/>
          </w:tcPr>
          <w:p w14:paraId="3DC0E989" w14:textId="4FF16448" w:rsidR="0071636D" w:rsidRPr="00E56B7C" w:rsidRDefault="0071636D" w:rsidP="00E56B7C">
            <w:pPr>
              <w:pStyle w:val="ad"/>
              <w:rPr>
                <w:b/>
              </w:rPr>
            </w:pPr>
            <w:r w:rsidRPr="00E56B7C">
              <w:rPr>
                <w:b/>
              </w:rPr>
              <w:t>Отношение</w:t>
            </w:r>
          </w:p>
        </w:tc>
        <w:tc>
          <w:tcPr>
            <w:tcW w:w="1729" w:type="dxa"/>
          </w:tcPr>
          <w:p w14:paraId="2CCC12E6" w14:textId="34EB7378" w:rsidR="0071636D" w:rsidRPr="00E56B7C" w:rsidRDefault="0071636D" w:rsidP="00E56B7C">
            <w:pPr>
              <w:pStyle w:val="ad"/>
              <w:rPr>
                <w:b/>
              </w:rPr>
            </w:pPr>
            <w:r w:rsidRPr="00E56B7C">
              <w:rPr>
                <w:b/>
              </w:rPr>
              <w:t>Назначение</w:t>
            </w:r>
          </w:p>
        </w:tc>
        <w:tc>
          <w:tcPr>
            <w:tcW w:w="2861" w:type="dxa"/>
          </w:tcPr>
          <w:p w14:paraId="0CCFF50C" w14:textId="49EA7488" w:rsidR="0071636D" w:rsidRPr="00E56B7C" w:rsidRDefault="0071636D" w:rsidP="00E56B7C">
            <w:pPr>
              <w:pStyle w:val="ad"/>
              <w:rPr>
                <w:b/>
              </w:rPr>
            </w:pPr>
            <w:r w:rsidRPr="00E56B7C">
              <w:rPr>
                <w:b/>
              </w:rPr>
              <w:t>Основные атрибуты</w:t>
            </w:r>
          </w:p>
        </w:tc>
        <w:tc>
          <w:tcPr>
            <w:tcW w:w="3527" w:type="dxa"/>
          </w:tcPr>
          <w:p w14:paraId="65707ABE" w14:textId="300F319A" w:rsidR="0071636D" w:rsidRPr="00E56B7C" w:rsidRDefault="0071636D" w:rsidP="00E56B7C">
            <w:pPr>
              <w:pStyle w:val="ad"/>
              <w:rPr>
                <w:b/>
              </w:rPr>
            </w:pPr>
            <w:r w:rsidRPr="00E56B7C">
              <w:rPr>
                <w:b/>
              </w:rPr>
              <w:t>Ключи и ограничения</w:t>
            </w:r>
          </w:p>
        </w:tc>
      </w:tr>
      <w:tr w:rsidR="0071636D" w:rsidRPr="008529EF" w14:paraId="26A38029" w14:textId="2721C1F0" w:rsidTr="000639B9">
        <w:trPr>
          <w:jc w:val="center"/>
        </w:trPr>
        <w:tc>
          <w:tcPr>
            <w:tcW w:w="1795" w:type="dxa"/>
          </w:tcPr>
          <w:p w14:paraId="7ACA9DE6" w14:textId="764CEDB9" w:rsidR="0071636D" w:rsidRPr="00B8085B" w:rsidRDefault="0071636D" w:rsidP="00E56B7C">
            <w:pPr>
              <w:pStyle w:val="ad"/>
            </w:pPr>
            <w:r>
              <w:t>documents</w:t>
            </w:r>
          </w:p>
        </w:tc>
        <w:tc>
          <w:tcPr>
            <w:tcW w:w="1729" w:type="dxa"/>
          </w:tcPr>
          <w:p w14:paraId="4A187092" w14:textId="48709BE2" w:rsidR="0071636D" w:rsidRPr="009D6DEB" w:rsidRDefault="0071636D" w:rsidP="00E56B7C">
            <w:pPr>
              <w:pStyle w:val="ad"/>
            </w:pPr>
            <w:r>
              <w:t>Хранение сведений о документах организации</w:t>
            </w:r>
          </w:p>
        </w:tc>
        <w:tc>
          <w:tcPr>
            <w:tcW w:w="2861" w:type="dxa"/>
          </w:tcPr>
          <w:p w14:paraId="7BC63D21" w14:textId="34DE0428" w:rsidR="0071636D" w:rsidRPr="000639B9" w:rsidRDefault="0071636D" w:rsidP="00E56B7C">
            <w:pPr>
              <w:pStyle w:val="ad"/>
              <w:rPr>
                <w:lang w:val="en-US"/>
              </w:rPr>
            </w:pPr>
            <w:r w:rsidRPr="000639B9">
              <w:rPr>
                <w:lang w:val="en-US"/>
              </w:rPr>
              <w:t>document_number, document_type, responsible_employee</w:t>
            </w:r>
            <w:r w:rsidR="000639B9" w:rsidRPr="000639B9">
              <w:rPr>
                <w:lang w:val="en-US"/>
              </w:rPr>
              <w:t>,</w:t>
            </w:r>
            <w:r w:rsidRPr="000639B9">
              <w:rPr>
                <w:lang w:val="en-US"/>
              </w:rPr>
              <w:t xml:space="preserve"> document_content, </w:t>
            </w:r>
            <w:r w:rsidRPr="000639B9">
              <w:rPr>
                <w:lang w:val="en-US"/>
              </w:rPr>
              <w:lastRenderedPageBreak/>
              <w:t>internal_department, effective_from, effective_until, secrecy_level</w:t>
            </w:r>
          </w:p>
        </w:tc>
        <w:tc>
          <w:tcPr>
            <w:tcW w:w="3527" w:type="dxa"/>
          </w:tcPr>
          <w:p w14:paraId="5519D1C7" w14:textId="4E414655" w:rsidR="0071636D" w:rsidRPr="008529EF" w:rsidRDefault="0071636D" w:rsidP="00E56B7C">
            <w:pPr>
              <w:pStyle w:val="ad"/>
              <w:rPr>
                <w:lang w:val="en-US"/>
              </w:rPr>
            </w:pPr>
            <w:r w:rsidRPr="008529EF">
              <w:rPr>
                <w:lang w:val="en-US"/>
              </w:rPr>
              <w:lastRenderedPageBreak/>
              <w:t xml:space="preserve">document_number — PK; document_type, responsible_employee, internal_department, </w:t>
            </w:r>
            <w:r w:rsidRPr="008529EF">
              <w:rPr>
                <w:lang w:val="en-US"/>
              </w:rPr>
              <w:lastRenderedPageBreak/>
              <w:t xml:space="preserve">effective_from — AK; </w:t>
            </w:r>
            <w:r>
              <w:t>проверка</w:t>
            </w:r>
            <w:r w:rsidRPr="008529EF">
              <w:rPr>
                <w:lang w:val="en-US"/>
              </w:rPr>
              <w:t xml:space="preserve"> </w:t>
            </w:r>
            <w:r>
              <w:t>корректности</w:t>
            </w:r>
            <w:r w:rsidRPr="008529EF">
              <w:rPr>
                <w:lang w:val="en-US"/>
              </w:rPr>
              <w:t xml:space="preserve"> </w:t>
            </w:r>
            <w:r>
              <w:t>дат</w:t>
            </w:r>
            <w:r w:rsidRPr="008529EF">
              <w:rPr>
                <w:lang w:val="en-US"/>
              </w:rPr>
              <w:t xml:space="preserve">; </w:t>
            </w:r>
            <w:r>
              <w:t>проверка</w:t>
            </w:r>
            <w:r w:rsidRPr="008529EF">
              <w:rPr>
                <w:lang w:val="en-US"/>
              </w:rPr>
              <w:t xml:space="preserve"> </w:t>
            </w:r>
            <w:r>
              <w:t>допустимых</w:t>
            </w:r>
            <w:r w:rsidRPr="008529EF">
              <w:rPr>
                <w:lang w:val="en-US"/>
              </w:rPr>
              <w:t xml:space="preserve"> </w:t>
            </w:r>
            <w:r>
              <w:t>значений</w:t>
            </w:r>
            <w:r w:rsidRPr="008529EF">
              <w:rPr>
                <w:lang w:val="en-US"/>
              </w:rPr>
              <w:t xml:space="preserve"> secrecy_level</w:t>
            </w:r>
          </w:p>
        </w:tc>
      </w:tr>
      <w:tr w:rsidR="0071636D" w:rsidRPr="008529EF" w14:paraId="2ACE0430" w14:textId="5A91A4F8" w:rsidTr="000639B9">
        <w:trPr>
          <w:jc w:val="center"/>
        </w:trPr>
        <w:tc>
          <w:tcPr>
            <w:tcW w:w="1795" w:type="dxa"/>
          </w:tcPr>
          <w:p w14:paraId="4B080D7B" w14:textId="40B59456" w:rsidR="0071636D" w:rsidRPr="00B8085B" w:rsidRDefault="0071636D" w:rsidP="00E56B7C">
            <w:pPr>
              <w:pStyle w:val="ad"/>
            </w:pPr>
            <w:r>
              <w:t>document_</w:t>
            </w:r>
            <w:r>
              <w:br/>
              <w:t>operations</w:t>
            </w:r>
          </w:p>
        </w:tc>
        <w:tc>
          <w:tcPr>
            <w:tcW w:w="1729" w:type="dxa"/>
          </w:tcPr>
          <w:p w14:paraId="0EFA1395" w14:textId="56AE6996" w:rsidR="0071636D" w:rsidRPr="009D6DEB" w:rsidRDefault="0071636D" w:rsidP="00E56B7C">
            <w:pPr>
              <w:pStyle w:val="ad"/>
            </w:pPr>
            <w:r>
              <w:t>Хранение операций, выполненных с документами</w:t>
            </w:r>
          </w:p>
        </w:tc>
        <w:tc>
          <w:tcPr>
            <w:tcW w:w="2861" w:type="dxa"/>
          </w:tcPr>
          <w:p w14:paraId="284DABE0" w14:textId="39855E8E" w:rsidR="0071636D" w:rsidRPr="008529EF" w:rsidRDefault="0071636D" w:rsidP="00E56B7C">
            <w:pPr>
              <w:pStyle w:val="ad"/>
              <w:rPr>
                <w:lang w:val="en-US"/>
              </w:rPr>
            </w:pPr>
            <w:r w:rsidRPr="008529EF">
              <w:rPr>
                <w:lang w:val="en-US"/>
              </w:rPr>
              <w:t>employee_name, document_number, change_date, operation_description</w:t>
            </w:r>
          </w:p>
        </w:tc>
        <w:tc>
          <w:tcPr>
            <w:tcW w:w="3527" w:type="dxa"/>
          </w:tcPr>
          <w:p w14:paraId="2072AA98" w14:textId="5F7A1A00" w:rsidR="0071636D" w:rsidRPr="008529EF" w:rsidRDefault="0071636D" w:rsidP="00E56B7C">
            <w:pPr>
              <w:pStyle w:val="ad"/>
              <w:rPr>
                <w:lang w:val="en-US"/>
              </w:rPr>
            </w:pPr>
            <w:r w:rsidRPr="008529EF">
              <w:rPr>
                <w:lang w:val="en-US"/>
              </w:rPr>
              <w:t xml:space="preserve">employee_name, document_number, change_date — </w:t>
            </w:r>
            <w:r>
              <w:t>составной</w:t>
            </w:r>
            <w:r w:rsidRPr="008529EF">
              <w:rPr>
                <w:lang w:val="en-US"/>
              </w:rPr>
              <w:t xml:space="preserve"> PK; document_number — FK </w:t>
            </w:r>
            <w:r>
              <w:t>на</w:t>
            </w:r>
            <w:r w:rsidRPr="008529EF">
              <w:rPr>
                <w:lang w:val="en-US"/>
              </w:rPr>
              <w:t xml:space="preserve"> documents(document_number)</w:t>
            </w:r>
          </w:p>
        </w:tc>
      </w:tr>
    </w:tbl>
    <w:p w14:paraId="6618B6E8" w14:textId="77777777" w:rsidR="0071636D" w:rsidRPr="008529EF" w:rsidRDefault="0071636D" w:rsidP="0071636D">
      <w:pPr>
        <w:rPr>
          <w:lang w:val="en-US"/>
        </w:rPr>
      </w:pPr>
    </w:p>
    <w:p w14:paraId="305ADE37" w14:textId="062F77EF" w:rsidR="0071636D" w:rsidRDefault="0071636D" w:rsidP="0071636D">
      <w:r w:rsidRPr="0071636D">
        <w:t>Реляционная схема базы данных представлена на рисунке 1.</w:t>
      </w:r>
    </w:p>
    <w:p w14:paraId="02046193" w14:textId="193F8B82" w:rsidR="00903505" w:rsidRDefault="0071636D" w:rsidP="00903505">
      <w:pPr>
        <w:pStyle w:val="af5"/>
        <w:rPr>
          <w:rFonts w:cs="Times New Roman"/>
          <w:sz w:val="24"/>
        </w:rPr>
      </w:pPr>
      <w:r w:rsidRPr="0071636D">
        <w:rPr>
          <w:rFonts w:cs="Times New Roman"/>
          <w:noProof/>
          <w:sz w:val="24"/>
        </w:rPr>
        <w:drawing>
          <wp:inline distT="0" distB="0" distL="0" distR="0" wp14:anchorId="35D7C2D5" wp14:editId="315A3F98">
            <wp:extent cx="4458322" cy="300079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3000794"/>
                    </a:xfrm>
                    <a:prstGeom prst="rect">
                      <a:avLst/>
                    </a:prstGeom>
                  </pic:spPr>
                </pic:pic>
              </a:graphicData>
            </a:graphic>
          </wp:inline>
        </w:drawing>
      </w:r>
    </w:p>
    <w:p w14:paraId="7D20000B" w14:textId="6A38C971" w:rsidR="00903505" w:rsidRPr="00E34A15" w:rsidRDefault="00903505" w:rsidP="00E34A15">
      <w:pPr>
        <w:pStyle w:val="aa"/>
      </w:pPr>
      <w:r w:rsidRPr="00E34A15">
        <w:t xml:space="preserve">Рисунок 1 – </w:t>
      </w:r>
      <w:r w:rsidR="0071636D">
        <w:t>Реляционная схема базы данных</w:t>
      </w:r>
    </w:p>
    <w:p w14:paraId="4FAE9651" w14:textId="2293FC94" w:rsidR="00965B97" w:rsidRDefault="0071636D" w:rsidP="00903505">
      <w:r w:rsidRPr="0071636D">
        <w:t>На схеме видно, что таблица document_operations связана с таблицей documents по полю document_number. Такая связь обеспечивает невозможность добавления операции для документа, отсутствующего в таблице документов.</w:t>
      </w:r>
    </w:p>
    <w:p w14:paraId="68C5AB47" w14:textId="77777777" w:rsidR="00160CFD" w:rsidRPr="00160CFD" w:rsidRDefault="00160CFD" w:rsidP="00160CFD"/>
    <w:p w14:paraId="02489EA9" w14:textId="6774C509" w:rsidR="00160CFD" w:rsidRDefault="0071636D" w:rsidP="00160CFD">
      <w:pPr>
        <w:pStyle w:val="21"/>
      </w:pPr>
      <w:bookmarkStart w:id="7" w:name="_Toc228455826"/>
      <w:r>
        <w:t>Разработанная матрица доступа</w:t>
      </w:r>
      <w:bookmarkEnd w:id="7"/>
    </w:p>
    <w:p w14:paraId="02F0EDE6" w14:textId="7B2915EC" w:rsidR="0071636D" w:rsidRDefault="0071636D" w:rsidP="0071636D">
      <w:r>
        <w:t>На основании условий варианта была разработана матрица доступа. Права доступа определялись из набора CRUD-операций. Для данной работы использовались следующие обозначения: R — чтение данных, U — изменение данных, «-» — отсутствие доступа.</w:t>
      </w:r>
    </w:p>
    <w:p w14:paraId="36FB6F6B" w14:textId="6FE339B0" w:rsidR="00903505" w:rsidRDefault="0071636D" w:rsidP="0071636D">
      <w:r>
        <w:lastRenderedPageBreak/>
        <w:t>Так как вариант предусматривает одного типа пользователя — сотрудника, ограничения доступа задаются не только по атрибутам, но и по строкам. Видимость строк зависит от того, является ли документ секретным, является ли текущий пользователь ответственным за документ, а также выполнял ли он конкретную операцию с документом.</w:t>
      </w:r>
    </w:p>
    <w:p w14:paraId="33CB744A" w14:textId="6E3D3B4B" w:rsidR="0071636D" w:rsidRPr="00B8085B" w:rsidRDefault="0071636D" w:rsidP="0071636D">
      <w:pPr>
        <w:pStyle w:val="ab"/>
      </w:pPr>
      <w:r w:rsidRPr="00E9167C">
        <w:t xml:space="preserve">Таблица </w:t>
      </w:r>
      <w:r>
        <w:t>3</w:t>
      </w:r>
      <w:r w:rsidRPr="00E9167C">
        <w:t xml:space="preserve"> – </w:t>
      </w:r>
      <w:r>
        <w:t>Исходная матрица доступа</w:t>
      </w:r>
    </w:p>
    <w:tbl>
      <w:tblPr>
        <w:tblStyle w:val="af4"/>
        <w:tblW w:w="0" w:type="auto"/>
        <w:tblLook w:val="04A0" w:firstRow="1" w:lastRow="0" w:firstColumn="1" w:lastColumn="0" w:noHBand="0" w:noVBand="1"/>
      </w:tblPr>
      <w:tblGrid>
        <w:gridCol w:w="2660"/>
        <w:gridCol w:w="2795"/>
        <w:gridCol w:w="4457"/>
      </w:tblGrid>
      <w:tr w:rsidR="00E56B7C" w:rsidRPr="00A62693" w14:paraId="2E5F110F" w14:textId="77777777" w:rsidTr="00E56B7C">
        <w:tc>
          <w:tcPr>
            <w:tcW w:w="2807" w:type="dxa"/>
          </w:tcPr>
          <w:p w14:paraId="2BA03BF1" w14:textId="2B210CCF" w:rsidR="00E56B7C" w:rsidRPr="00A62693" w:rsidRDefault="00E56B7C" w:rsidP="0010472D">
            <w:pPr>
              <w:pStyle w:val="ad"/>
              <w:rPr>
                <w:b/>
              </w:rPr>
            </w:pPr>
            <w:r w:rsidRPr="00E56B7C">
              <w:rPr>
                <w:b/>
              </w:rPr>
              <w:t>Отношение</w:t>
            </w:r>
          </w:p>
        </w:tc>
        <w:tc>
          <w:tcPr>
            <w:tcW w:w="2825" w:type="dxa"/>
          </w:tcPr>
          <w:p w14:paraId="3D285D06" w14:textId="70CBBDB4" w:rsidR="00E56B7C" w:rsidRPr="00A62693" w:rsidRDefault="00FA7108" w:rsidP="0010472D">
            <w:pPr>
              <w:pStyle w:val="ad"/>
              <w:rPr>
                <w:b/>
              </w:rPr>
            </w:pPr>
            <w:r w:rsidRPr="00FA7108">
              <w:rPr>
                <w:b/>
              </w:rPr>
              <w:t>Атрибут или условие</w:t>
            </w:r>
          </w:p>
        </w:tc>
        <w:tc>
          <w:tcPr>
            <w:tcW w:w="4280" w:type="dxa"/>
          </w:tcPr>
          <w:p w14:paraId="50858C2A" w14:textId="4F11FB5D" w:rsidR="00E56B7C" w:rsidRPr="00A62693" w:rsidRDefault="00FA7108" w:rsidP="0010472D">
            <w:pPr>
              <w:pStyle w:val="ad"/>
              <w:rPr>
                <w:b/>
              </w:rPr>
            </w:pPr>
            <w:r w:rsidRPr="00FA7108">
              <w:rPr>
                <w:b/>
              </w:rPr>
              <w:t>Сотрудник</w:t>
            </w:r>
          </w:p>
        </w:tc>
      </w:tr>
      <w:tr w:rsidR="00E56B7C" w:rsidRPr="00E56B7C" w14:paraId="28586293" w14:textId="77777777" w:rsidTr="00E56B7C">
        <w:tc>
          <w:tcPr>
            <w:tcW w:w="0" w:type="auto"/>
            <w:hideMark/>
          </w:tcPr>
          <w:p w14:paraId="6F56F72A" w14:textId="77777777" w:rsidR="00E56B7C" w:rsidRPr="00E56B7C" w:rsidRDefault="00E56B7C" w:rsidP="00E56B7C">
            <w:pPr>
              <w:pStyle w:val="ad"/>
            </w:pPr>
            <w:r w:rsidRPr="00E56B7C">
              <w:t>documents</w:t>
            </w:r>
          </w:p>
        </w:tc>
        <w:tc>
          <w:tcPr>
            <w:tcW w:w="0" w:type="auto"/>
            <w:hideMark/>
          </w:tcPr>
          <w:p w14:paraId="765506FB" w14:textId="77777777" w:rsidR="00E56B7C" w:rsidRPr="00E56B7C" w:rsidRDefault="00E56B7C" w:rsidP="00E56B7C">
            <w:pPr>
              <w:pStyle w:val="ad"/>
            </w:pPr>
            <w:r w:rsidRPr="00E56B7C">
              <w:t>document_number</w:t>
            </w:r>
          </w:p>
        </w:tc>
        <w:tc>
          <w:tcPr>
            <w:tcW w:w="0" w:type="auto"/>
            <w:hideMark/>
          </w:tcPr>
          <w:p w14:paraId="36F9CDC9" w14:textId="77777777" w:rsidR="00E56B7C" w:rsidRPr="00E56B7C" w:rsidRDefault="00E56B7C" w:rsidP="00E56B7C">
            <w:pPr>
              <w:pStyle w:val="ad"/>
            </w:pPr>
            <w:r w:rsidRPr="00E56B7C">
              <w:t>R</w:t>
            </w:r>
          </w:p>
        </w:tc>
      </w:tr>
      <w:tr w:rsidR="00E56B7C" w:rsidRPr="00E56B7C" w14:paraId="27AD2809" w14:textId="77777777" w:rsidTr="00E56B7C">
        <w:tc>
          <w:tcPr>
            <w:tcW w:w="0" w:type="auto"/>
            <w:hideMark/>
          </w:tcPr>
          <w:p w14:paraId="61CA70F9" w14:textId="77777777" w:rsidR="00E56B7C" w:rsidRPr="00E56B7C" w:rsidRDefault="00E56B7C" w:rsidP="00E56B7C">
            <w:pPr>
              <w:pStyle w:val="ad"/>
            </w:pPr>
            <w:r w:rsidRPr="00E56B7C">
              <w:t>documents</w:t>
            </w:r>
          </w:p>
        </w:tc>
        <w:tc>
          <w:tcPr>
            <w:tcW w:w="0" w:type="auto"/>
            <w:hideMark/>
          </w:tcPr>
          <w:p w14:paraId="2E5CFCEA" w14:textId="77777777" w:rsidR="00E56B7C" w:rsidRPr="00E56B7C" w:rsidRDefault="00E56B7C" w:rsidP="00E56B7C">
            <w:pPr>
              <w:pStyle w:val="ad"/>
            </w:pPr>
            <w:r w:rsidRPr="00E56B7C">
              <w:t>document_type</w:t>
            </w:r>
          </w:p>
        </w:tc>
        <w:tc>
          <w:tcPr>
            <w:tcW w:w="0" w:type="auto"/>
            <w:hideMark/>
          </w:tcPr>
          <w:p w14:paraId="405F6B88" w14:textId="77777777" w:rsidR="00E56B7C" w:rsidRPr="00E56B7C" w:rsidRDefault="00E56B7C" w:rsidP="00E56B7C">
            <w:pPr>
              <w:pStyle w:val="ad"/>
            </w:pPr>
            <w:r w:rsidRPr="00E56B7C">
              <w:t>R</w:t>
            </w:r>
          </w:p>
        </w:tc>
      </w:tr>
      <w:tr w:rsidR="00E56B7C" w:rsidRPr="00E56B7C" w14:paraId="3D30E107" w14:textId="77777777" w:rsidTr="00E56B7C">
        <w:tc>
          <w:tcPr>
            <w:tcW w:w="0" w:type="auto"/>
            <w:hideMark/>
          </w:tcPr>
          <w:p w14:paraId="38E59CC3" w14:textId="77777777" w:rsidR="00E56B7C" w:rsidRPr="00E56B7C" w:rsidRDefault="00E56B7C" w:rsidP="00E56B7C">
            <w:pPr>
              <w:pStyle w:val="ad"/>
            </w:pPr>
            <w:r w:rsidRPr="00E56B7C">
              <w:t>documents</w:t>
            </w:r>
          </w:p>
        </w:tc>
        <w:tc>
          <w:tcPr>
            <w:tcW w:w="0" w:type="auto"/>
            <w:hideMark/>
          </w:tcPr>
          <w:p w14:paraId="5BBBC738" w14:textId="77777777" w:rsidR="00E56B7C" w:rsidRPr="00E56B7C" w:rsidRDefault="00E56B7C" w:rsidP="00E56B7C">
            <w:pPr>
              <w:pStyle w:val="ad"/>
            </w:pPr>
            <w:r w:rsidRPr="00E56B7C">
              <w:t>responsible_employee</w:t>
            </w:r>
          </w:p>
        </w:tc>
        <w:tc>
          <w:tcPr>
            <w:tcW w:w="0" w:type="auto"/>
            <w:hideMark/>
          </w:tcPr>
          <w:p w14:paraId="4DD69C24" w14:textId="77777777" w:rsidR="00E56B7C" w:rsidRPr="00E56B7C" w:rsidRDefault="00E56B7C" w:rsidP="00E56B7C">
            <w:pPr>
              <w:pStyle w:val="ad"/>
            </w:pPr>
            <w:r w:rsidRPr="00E56B7C">
              <w:t>R</w:t>
            </w:r>
          </w:p>
        </w:tc>
      </w:tr>
      <w:tr w:rsidR="00E56B7C" w:rsidRPr="00E56B7C" w14:paraId="33B998D9" w14:textId="77777777" w:rsidTr="00E56B7C">
        <w:tc>
          <w:tcPr>
            <w:tcW w:w="0" w:type="auto"/>
            <w:hideMark/>
          </w:tcPr>
          <w:p w14:paraId="17359C1E" w14:textId="77777777" w:rsidR="00E56B7C" w:rsidRPr="00E56B7C" w:rsidRDefault="00E56B7C" w:rsidP="00E56B7C">
            <w:pPr>
              <w:pStyle w:val="ad"/>
            </w:pPr>
            <w:r w:rsidRPr="00E56B7C">
              <w:t>documents</w:t>
            </w:r>
          </w:p>
        </w:tc>
        <w:tc>
          <w:tcPr>
            <w:tcW w:w="0" w:type="auto"/>
            <w:hideMark/>
          </w:tcPr>
          <w:p w14:paraId="7EB2E4D1" w14:textId="77777777" w:rsidR="00E56B7C" w:rsidRPr="00E56B7C" w:rsidRDefault="00E56B7C" w:rsidP="00E56B7C">
            <w:pPr>
              <w:pStyle w:val="ad"/>
            </w:pPr>
            <w:r w:rsidRPr="00E56B7C">
              <w:t>document_content</w:t>
            </w:r>
          </w:p>
        </w:tc>
        <w:tc>
          <w:tcPr>
            <w:tcW w:w="0" w:type="auto"/>
            <w:hideMark/>
          </w:tcPr>
          <w:p w14:paraId="30010F6D" w14:textId="77777777" w:rsidR="00E56B7C" w:rsidRPr="00E56B7C" w:rsidRDefault="00E56B7C" w:rsidP="00E56B7C">
            <w:pPr>
              <w:pStyle w:val="ad"/>
            </w:pPr>
            <w:r w:rsidRPr="00E56B7C">
              <w:t>R</w:t>
            </w:r>
          </w:p>
        </w:tc>
      </w:tr>
      <w:tr w:rsidR="00E56B7C" w:rsidRPr="00E56B7C" w14:paraId="40D42CC6" w14:textId="77777777" w:rsidTr="00E56B7C">
        <w:tc>
          <w:tcPr>
            <w:tcW w:w="0" w:type="auto"/>
            <w:hideMark/>
          </w:tcPr>
          <w:p w14:paraId="722984E9" w14:textId="77777777" w:rsidR="00E56B7C" w:rsidRPr="00E56B7C" w:rsidRDefault="00E56B7C" w:rsidP="00E56B7C">
            <w:pPr>
              <w:pStyle w:val="ad"/>
            </w:pPr>
            <w:r w:rsidRPr="00E56B7C">
              <w:t>documents</w:t>
            </w:r>
          </w:p>
        </w:tc>
        <w:tc>
          <w:tcPr>
            <w:tcW w:w="0" w:type="auto"/>
            <w:hideMark/>
          </w:tcPr>
          <w:p w14:paraId="3DDCD4CF" w14:textId="77777777" w:rsidR="00E56B7C" w:rsidRPr="00E56B7C" w:rsidRDefault="00E56B7C" w:rsidP="00E56B7C">
            <w:pPr>
              <w:pStyle w:val="ad"/>
            </w:pPr>
            <w:r w:rsidRPr="00E56B7C">
              <w:t>internal_department</w:t>
            </w:r>
          </w:p>
        </w:tc>
        <w:tc>
          <w:tcPr>
            <w:tcW w:w="0" w:type="auto"/>
            <w:hideMark/>
          </w:tcPr>
          <w:p w14:paraId="5BDCCDE8" w14:textId="77777777" w:rsidR="00E56B7C" w:rsidRPr="00E56B7C" w:rsidRDefault="00E56B7C" w:rsidP="00E56B7C">
            <w:pPr>
              <w:pStyle w:val="ad"/>
            </w:pPr>
            <w:r w:rsidRPr="00E56B7C">
              <w:t>R</w:t>
            </w:r>
          </w:p>
        </w:tc>
      </w:tr>
      <w:tr w:rsidR="00E56B7C" w:rsidRPr="00E56B7C" w14:paraId="39BBC9A6" w14:textId="77777777" w:rsidTr="00E56B7C">
        <w:tc>
          <w:tcPr>
            <w:tcW w:w="0" w:type="auto"/>
            <w:hideMark/>
          </w:tcPr>
          <w:p w14:paraId="26C68C8F" w14:textId="77777777" w:rsidR="00E56B7C" w:rsidRPr="00E56B7C" w:rsidRDefault="00E56B7C" w:rsidP="00E56B7C">
            <w:pPr>
              <w:pStyle w:val="ad"/>
            </w:pPr>
            <w:r w:rsidRPr="00E56B7C">
              <w:t>documents</w:t>
            </w:r>
          </w:p>
        </w:tc>
        <w:tc>
          <w:tcPr>
            <w:tcW w:w="0" w:type="auto"/>
            <w:hideMark/>
          </w:tcPr>
          <w:p w14:paraId="2A0B219E" w14:textId="77777777" w:rsidR="00E56B7C" w:rsidRPr="00E56B7C" w:rsidRDefault="00E56B7C" w:rsidP="00E56B7C">
            <w:pPr>
              <w:pStyle w:val="ad"/>
            </w:pPr>
            <w:r w:rsidRPr="00E56B7C">
              <w:t>effective_from</w:t>
            </w:r>
          </w:p>
        </w:tc>
        <w:tc>
          <w:tcPr>
            <w:tcW w:w="0" w:type="auto"/>
            <w:hideMark/>
          </w:tcPr>
          <w:p w14:paraId="081571CF" w14:textId="77777777" w:rsidR="00E56B7C" w:rsidRPr="00E56B7C" w:rsidRDefault="00E56B7C" w:rsidP="00E56B7C">
            <w:pPr>
              <w:pStyle w:val="ad"/>
            </w:pPr>
            <w:r w:rsidRPr="00E56B7C">
              <w:t>R</w:t>
            </w:r>
          </w:p>
        </w:tc>
      </w:tr>
      <w:tr w:rsidR="00E56B7C" w:rsidRPr="00E56B7C" w14:paraId="729BA24E" w14:textId="77777777" w:rsidTr="00E56B7C">
        <w:tc>
          <w:tcPr>
            <w:tcW w:w="0" w:type="auto"/>
            <w:hideMark/>
          </w:tcPr>
          <w:p w14:paraId="7433A8AA" w14:textId="77777777" w:rsidR="00E56B7C" w:rsidRPr="00E56B7C" w:rsidRDefault="00E56B7C" w:rsidP="00E56B7C">
            <w:pPr>
              <w:pStyle w:val="ad"/>
            </w:pPr>
            <w:r w:rsidRPr="00E56B7C">
              <w:t>documents</w:t>
            </w:r>
          </w:p>
        </w:tc>
        <w:tc>
          <w:tcPr>
            <w:tcW w:w="0" w:type="auto"/>
            <w:hideMark/>
          </w:tcPr>
          <w:p w14:paraId="7CDA66E8" w14:textId="77777777" w:rsidR="00E56B7C" w:rsidRPr="00E56B7C" w:rsidRDefault="00E56B7C" w:rsidP="00E56B7C">
            <w:pPr>
              <w:pStyle w:val="ad"/>
            </w:pPr>
            <w:r w:rsidRPr="00E56B7C">
              <w:t>effective_until</w:t>
            </w:r>
          </w:p>
        </w:tc>
        <w:tc>
          <w:tcPr>
            <w:tcW w:w="0" w:type="auto"/>
            <w:hideMark/>
          </w:tcPr>
          <w:p w14:paraId="61AADAE0" w14:textId="77777777" w:rsidR="00E56B7C" w:rsidRPr="00E56B7C" w:rsidRDefault="00E56B7C" w:rsidP="00E56B7C">
            <w:pPr>
              <w:pStyle w:val="ad"/>
            </w:pPr>
            <w:r w:rsidRPr="00E56B7C">
              <w:t>R/U</w:t>
            </w:r>
          </w:p>
        </w:tc>
      </w:tr>
      <w:tr w:rsidR="00E56B7C" w:rsidRPr="00E56B7C" w14:paraId="5746D279" w14:textId="77777777" w:rsidTr="00E56B7C">
        <w:tc>
          <w:tcPr>
            <w:tcW w:w="0" w:type="auto"/>
            <w:hideMark/>
          </w:tcPr>
          <w:p w14:paraId="57AE8FDB" w14:textId="77777777" w:rsidR="00E56B7C" w:rsidRPr="00E56B7C" w:rsidRDefault="00E56B7C" w:rsidP="00E56B7C">
            <w:pPr>
              <w:pStyle w:val="ad"/>
            </w:pPr>
            <w:r w:rsidRPr="00E56B7C">
              <w:t>documents</w:t>
            </w:r>
          </w:p>
        </w:tc>
        <w:tc>
          <w:tcPr>
            <w:tcW w:w="0" w:type="auto"/>
            <w:hideMark/>
          </w:tcPr>
          <w:p w14:paraId="5ED1B8C5" w14:textId="77777777" w:rsidR="00E56B7C" w:rsidRPr="00E56B7C" w:rsidRDefault="00E56B7C" w:rsidP="00E56B7C">
            <w:pPr>
              <w:pStyle w:val="ad"/>
            </w:pPr>
            <w:r w:rsidRPr="00E56B7C">
              <w:t>secrecy_level</w:t>
            </w:r>
          </w:p>
        </w:tc>
        <w:tc>
          <w:tcPr>
            <w:tcW w:w="0" w:type="auto"/>
            <w:hideMark/>
          </w:tcPr>
          <w:p w14:paraId="2EAA5335" w14:textId="77777777" w:rsidR="00E56B7C" w:rsidRPr="00E56B7C" w:rsidRDefault="00E56B7C" w:rsidP="00E56B7C">
            <w:pPr>
              <w:pStyle w:val="ad"/>
            </w:pPr>
            <w:r w:rsidRPr="00E56B7C">
              <w:t>R</w:t>
            </w:r>
          </w:p>
        </w:tc>
      </w:tr>
      <w:tr w:rsidR="00E56B7C" w:rsidRPr="00E56B7C" w14:paraId="0E849694" w14:textId="77777777" w:rsidTr="00E56B7C">
        <w:tc>
          <w:tcPr>
            <w:tcW w:w="0" w:type="auto"/>
            <w:hideMark/>
          </w:tcPr>
          <w:p w14:paraId="53054AF7" w14:textId="77777777" w:rsidR="00E56B7C" w:rsidRPr="00E56B7C" w:rsidRDefault="00E56B7C" w:rsidP="00E56B7C">
            <w:pPr>
              <w:pStyle w:val="ad"/>
            </w:pPr>
            <w:r w:rsidRPr="00E56B7C">
              <w:t>document_operations</w:t>
            </w:r>
          </w:p>
        </w:tc>
        <w:tc>
          <w:tcPr>
            <w:tcW w:w="0" w:type="auto"/>
            <w:hideMark/>
          </w:tcPr>
          <w:p w14:paraId="0D19CBDC" w14:textId="77777777" w:rsidR="00E56B7C" w:rsidRPr="00E56B7C" w:rsidRDefault="00E56B7C" w:rsidP="00E56B7C">
            <w:pPr>
              <w:pStyle w:val="ad"/>
            </w:pPr>
            <w:r w:rsidRPr="00E56B7C">
              <w:t>employee_name</w:t>
            </w:r>
          </w:p>
        </w:tc>
        <w:tc>
          <w:tcPr>
            <w:tcW w:w="0" w:type="auto"/>
            <w:hideMark/>
          </w:tcPr>
          <w:p w14:paraId="31AE8081" w14:textId="77777777" w:rsidR="00E56B7C" w:rsidRPr="00E56B7C" w:rsidRDefault="00E56B7C" w:rsidP="00E56B7C">
            <w:pPr>
              <w:pStyle w:val="ad"/>
            </w:pPr>
            <w:r w:rsidRPr="00E56B7C">
              <w:t>R</w:t>
            </w:r>
          </w:p>
        </w:tc>
      </w:tr>
      <w:tr w:rsidR="00E56B7C" w:rsidRPr="00E56B7C" w14:paraId="172276D6" w14:textId="77777777" w:rsidTr="00E56B7C">
        <w:tc>
          <w:tcPr>
            <w:tcW w:w="0" w:type="auto"/>
            <w:hideMark/>
          </w:tcPr>
          <w:p w14:paraId="0F916AB5" w14:textId="77777777" w:rsidR="00E56B7C" w:rsidRPr="00E56B7C" w:rsidRDefault="00E56B7C" w:rsidP="00E56B7C">
            <w:pPr>
              <w:pStyle w:val="ad"/>
            </w:pPr>
            <w:r w:rsidRPr="00E56B7C">
              <w:t>document_operations</w:t>
            </w:r>
          </w:p>
        </w:tc>
        <w:tc>
          <w:tcPr>
            <w:tcW w:w="0" w:type="auto"/>
            <w:hideMark/>
          </w:tcPr>
          <w:p w14:paraId="58B76B68" w14:textId="77777777" w:rsidR="00E56B7C" w:rsidRPr="00E56B7C" w:rsidRDefault="00E56B7C" w:rsidP="00E56B7C">
            <w:pPr>
              <w:pStyle w:val="ad"/>
            </w:pPr>
            <w:r w:rsidRPr="00E56B7C">
              <w:t>document_number</w:t>
            </w:r>
          </w:p>
        </w:tc>
        <w:tc>
          <w:tcPr>
            <w:tcW w:w="0" w:type="auto"/>
            <w:hideMark/>
          </w:tcPr>
          <w:p w14:paraId="0FA063D4" w14:textId="77777777" w:rsidR="00E56B7C" w:rsidRPr="00E56B7C" w:rsidRDefault="00E56B7C" w:rsidP="00E56B7C">
            <w:pPr>
              <w:pStyle w:val="ad"/>
            </w:pPr>
            <w:r w:rsidRPr="00E56B7C">
              <w:t>R</w:t>
            </w:r>
          </w:p>
        </w:tc>
      </w:tr>
      <w:tr w:rsidR="00E56B7C" w:rsidRPr="00E56B7C" w14:paraId="669F78B9" w14:textId="77777777" w:rsidTr="00E56B7C">
        <w:tc>
          <w:tcPr>
            <w:tcW w:w="0" w:type="auto"/>
            <w:hideMark/>
          </w:tcPr>
          <w:p w14:paraId="2035B9C6" w14:textId="77777777" w:rsidR="00E56B7C" w:rsidRPr="00E56B7C" w:rsidRDefault="00E56B7C" w:rsidP="00E56B7C">
            <w:pPr>
              <w:pStyle w:val="ad"/>
            </w:pPr>
            <w:r w:rsidRPr="00E56B7C">
              <w:t>document_operations</w:t>
            </w:r>
          </w:p>
        </w:tc>
        <w:tc>
          <w:tcPr>
            <w:tcW w:w="0" w:type="auto"/>
            <w:hideMark/>
          </w:tcPr>
          <w:p w14:paraId="4824A617" w14:textId="77777777" w:rsidR="00E56B7C" w:rsidRPr="00E56B7C" w:rsidRDefault="00E56B7C" w:rsidP="00E56B7C">
            <w:pPr>
              <w:pStyle w:val="ad"/>
            </w:pPr>
            <w:r w:rsidRPr="00E56B7C">
              <w:t>change_date</w:t>
            </w:r>
          </w:p>
        </w:tc>
        <w:tc>
          <w:tcPr>
            <w:tcW w:w="0" w:type="auto"/>
            <w:hideMark/>
          </w:tcPr>
          <w:p w14:paraId="41048CEF" w14:textId="77777777" w:rsidR="00E56B7C" w:rsidRPr="00E56B7C" w:rsidRDefault="00E56B7C" w:rsidP="00E56B7C">
            <w:pPr>
              <w:pStyle w:val="ad"/>
            </w:pPr>
            <w:r w:rsidRPr="00E56B7C">
              <w:t>R</w:t>
            </w:r>
          </w:p>
        </w:tc>
      </w:tr>
      <w:tr w:rsidR="00E56B7C" w:rsidRPr="00E56B7C" w14:paraId="61232ADA" w14:textId="77777777" w:rsidTr="00E56B7C">
        <w:tc>
          <w:tcPr>
            <w:tcW w:w="0" w:type="auto"/>
            <w:hideMark/>
          </w:tcPr>
          <w:p w14:paraId="0EE7517D" w14:textId="77777777" w:rsidR="00E56B7C" w:rsidRPr="00E56B7C" w:rsidRDefault="00E56B7C" w:rsidP="00E56B7C">
            <w:pPr>
              <w:pStyle w:val="ad"/>
            </w:pPr>
            <w:r w:rsidRPr="00E56B7C">
              <w:t>document_operations</w:t>
            </w:r>
          </w:p>
        </w:tc>
        <w:tc>
          <w:tcPr>
            <w:tcW w:w="0" w:type="auto"/>
            <w:hideMark/>
          </w:tcPr>
          <w:p w14:paraId="5B2DDAB0" w14:textId="77777777" w:rsidR="00E56B7C" w:rsidRPr="00E56B7C" w:rsidRDefault="00E56B7C" w:rsidP="00E56B7C">
            <w:pPr>
              <w:pStyle w:val="ad"/>
            </w:pPr>
            <w:r w:rsidRPr="00E56B7C">
              <w:t>operation_description</w:t>
            </w:r>
          </w:p>
        </w:tc>
        <w:tc>
          <w:tcPr>
            <w:tcW w:w="0" w:type="auto"/>
            <w:hideMark/>
          </w:tcPr>
          <w:p w14:paraId="092B6736" w14:textId="77777777" w:rsidR="00E56B7C" w:rsidRPr="00E56B7C" w:rsidRDefault="00E56B7C" w:rsidP="00E56B7C">
            <w:pPr>
              <w:pStyle w:val="ad"/>
            </w:pPr>
            <w:r w:rsidRPr="00E56B7C">
              <w:t>R/U</w:t>
            </w:r>
          </w:p>
        </w:tc>
      </w:tr>
      <w:tr w:rsidR="00E56B7C" w:rsidRPr="00E56B7C" w14:paraId="4598EEF1" w14:textId="77777777" w:rsidTr="00E56B7C">
        <w:tc>
          <w:tcPr>
            <w:tcW w:w="0" w:type="auto"/>
            <w:hideMark/>
          </w:tcPr>
          <w:p w14:paraId="1D2FDBCB" w14:textId="77777777" w:rsidR="00E56B7C" w:rsidRPr="00E56B7C" w:rsidRDefault="00E56B7C" w:rsidP="00E56B7C">
            <w:pPr>
              <w:pStyle w:val="ad"/>
            </w:pPr>
            <w:r w:rsidRPr="00E56B7C">
              <w:t>documents</w:t>
            </w:r>
          </w:p>
        </w:tc>
        <w:tc>
          <w:tcPr>
            <w:tcW w:w="0" w:type="auto"/>
            <w:hideMark/>
          </w:tcPr>
          <w:p w14:paraId="500FB21E" w14:textId="77777777" w:rsidR="00E56B7C" w:rsidRPr="00E56B7C" w:rsidRDefault="00E56B7C" w:rsidP="00E56B7C">
            <w:pPr>
              <w:pStyle w:val="ad"/>
            </w:pPr>
            <w:r w:rsidRPr="00E56B7C">
              <w:t>Видимые строки</w:t>
            </w:r>
          </w:p>
        </w:tc>
        <w:tc>
          <w:tcPr>
            <w:tcW w:w="0" w:type="auto"/>
            <w:hideMark/>
          </w:tcPr>
          <w:p w14:paraId="05310BA8" w14:textId="77777777" w:rsidR="00E56B7C" w:rsidRPr="00E56B7C" w:rsidRDefault="00E56B7C" w:rsidP="00E56B7C">
            <w:pPr>
              <w:pStyle w:val="ad"/>
            </w:pPr>
            <w:r w:rsidRPr="00E56B7C">
              <w:t>Все несекретные документы; секретные документы только при responsible_employee = current_user</w:t>
            </w:r>
          </w:p>
        </w:tc>
      </w:tr>
      <w:tr w:rsidR="00E56B7C" w:rsidRPr="00E56B7C" w14:paraId="2ABD63D8" w14:textId="77777777" w:rsidTr="00E56B7C">
        <w:tc>
          <w:tcPr>
            <w:tcW w:w="0" w:type="auto"/>
            <w:hideMark/>
          </w:tcPr>
          <w:p w14:paraId="17137543" w14:textId="77777777" w:rsidR="00E56B7C" w:rsidRPr="00E56B7C" w:rsidRDefault="00E56B7C" w:rsidP="00E56B7C">
            <w:pPr>
              <w:pStyle w:val="ad"/>
            </w:pPr>
            <w:r w:rsidRPr="00E56B7C">
              <w:t>document_operations</w:t>
            </w:r>
          </w:p>
        </w:tc>
        <w:tc>
          <w:tcPr>
            <w:tcW w:w="0" w:type="auto"/>
            <w:hideMark/>
          </w:tcPr>
          <w:p w14:paraId="6086396B" w14:textId="77777777" w:rsidR="00E56B7C" w:rsidRPr="00E56B7C" w:rsidRDefault="00E56B7C" w:rsidP="00E56B7C">
            <w:pPr>
              <w:pStyle w:val="ad"/>
            </w:pPr>
            <w:r w:rsidRPr="00E56B7C">
              <w:t>Видимые строки</w:t>
            </w:r>
          </w:p>
        </w:tc>
        <w:tc>
          <w:tcPr>
            <w:tcW w:w="0" w:type="auto"/>
            <w:hideMark/>
          </w:tcPr>
          <w:p w14:paraId="1855B2E9" w14:textId="77777777" w:rsidR="00E56B7C" w:rsidRPr="00E56B7C" w:rsidRDefault="00E56B7C" w:rsidP="00E56B7C">
            <w:pPr>
              <w:pStyle w:val="ad"/>
            </w:pPr>
            <w:r w:rsidRPr="00E56B7C">
              <w:t>Свои операции; операции по документам, за которые пользователь ответственен</w:t>
            </w:r>
          </w:p>
        </w:tc>
      </w:tr>
      <w:tr w:rsidR="00E56B7C" w:rsidRPr="00E56B7C" w14:paraId="3CB7EFAF" w14:textId="77777777" w:rsidTr="00E56B7C">
        <w:tc>
          <w:tcPr>
            <w:tcW w:w="0" w:type="auto"/>
            <w:hideMark/>
          </w:tcPr>
          <w:p w14:paraId="3EAC2F15" w14:textId="77777777" w:rsidR="00E56B7C" w:rsidRPr="00E56B7C" w:rsidRDefault="00E56B7C" w:rsidP="00E56B7C">
            <w:pPr>
              <w:pStyle w:val="ad"/>
            </w:pPr>
            <w:r w:rsidRPr="00E56B7C">
              <w:t>documents</w:t>
            </w:r>
          </w:p>
        </w:tc>
        <w:tc>
          <w:tcPr>
            <w:tcW w:w="0" w:type="auto"/>
            <w:hideMark/>
          </w:tcPr>
          <w:p w14:paraId="6E971BC2" w14:textId="77777777" w:rsidR="00E56B7C" w:rsidRPr="00E56B7C" w:rsidRDefault="00E56B7C" w:rsidP="00E56B7C">
            <w:pPr>
              <w:pStyle w:val="ad"/>
            </w:pPr>
            <w:r w:rsidRPr="00E56B7C">
              <w:t>Ограничение изменения</w:t>
            </w:r>
          </w:p>
        </w:tc>
        <w:tc>
          <w:tcPr>
            <w:tcW w:w="0" w:type="auto"/>
            <w:hideMark/>
          </w:tcPr>
          <w:p w14:paraId="3610C73B" w14:textId="77777777" w:rsidR="00E56B7C" w:rsidRPr="00E56B7C" w:rsidRDefault="00E56B7C" w:rsidP="00E56B7C">
            <w:pPr>
              <w:pStyle w:val="ad"/>
            </w:pPr>
            <w:r w:rsidRPr="00E56B7C">
              <w:t>effective_until можно изменять только для документов, где responsible_employee = current_user</w:t>
            </w:r>
          </w:p>
        </w:tc>
      </w:tr>
      <w:tr w:rsidR="00E56B7C" w:rsidRPr="008529EF" w14:paraId="1B3EF7BA" w14:textId="77777777" w:rsidTr="00E56B7C">
        <w:tc>
          <w:tcPr>
            <w:tcW w:w="0" w:type="auto"/>
            <w:hideMark/>
          </w:tcPr>
          <w:p w14:paraId="7772F0D3" w14:textId="77777777" w:rsidR="00E56B7C" w:rsidRPr="00E56B7C" w:rsidRDefault="00E56B7C" w:rsidP="00E56B7C">
            <w:pPr>
              <w:pStyle w:val="ad"/>
            </w:pPr>
            <w:r w:rsidRPr="00E56B7C">
              <w:t>document_operations</w:t>
            </w:r>
          </w:p>
        </w:tc>
        <w:tc>
          <w:tcPr>
            <w:tcW w:w="0" w:type="auto"/>
            <w:hideMark/>
          </w:tcPr>
          <w:p w14:paraId="0F8DD035" w14:textId="77777777" w:rsidR="00E56B7C" w:rsidRPr="00E56B7C" w:rsidRDefault="00E56B7C" w:rsidP="00E56B7C">
            <w:pPr>
              <w:pStyle w:val="ad"/>
            </w:pPr>
            <w:r w:rsidRPr="00E56B7C">
              <w:t>Ограничение изменения</w:t>
            </w:r>
          </w:p>
        </w:tc>
        <w:tc>
          <w:tcPr>
            <w:tcW w:w="0" w:type="auto"/>
            <w:hideMark/>
          </w:tcPr>
          <w:p w14:paraId="4E7936FA" w14:textId="77777777" w:rsidR="00E56B7C" w:rsidRPr="008529EF" w:rsidRDefault="00E56B7C" w:rsidP="00E56B7C">
            <w:pPr>
              <w:pStyle w:val="ad"/>
              <w:rPr>
                <w:lang w:val="en-US"/>
              </w:rPr>
            </w:pPr>
            <w:r w:rsidRPr="008529EF">
              <w:rPr>
                <w:lang w:val="en-US"/>
              </w:rPr>
              <w:t xml:space="preserve">operation_description </w:t>
            </w:r>
            <w:r w:rsidRPr="00E56B7C">
              <w:t>можно</w:t>
            </w:r>
            <w:r w:rsidRPr="008529EF">
              <w:rPr>
                <w:lang w:val="en-US"/>
              </w:rPr>
              <w:t xml:space="preserve"> </w:t>
            </w:r>
            <w:r w:rsidRPr="00E56B7C">
              <w:t>изменять</w:t>
            </w:r>
            <w:r w:rsidRPr="008529EF">
              <w:rPr>
                <w:lang w:val="en-US"/>
              </w:rPr>
              <w:t xml:space="preserve"> </w:t>
            </w:r>
            <w:r w:rsidRPr="00E56B7C">
              <w:t>только</w:t>
            </w:r>
            <w:r w:rsidRPr="008529EF">
              <w:rPr>
                <w:lang w:val="en-US"/>
              </w:rPr>
              <w:t xml:space="preserve"> </w:t>
            </w:r>
            <w:r w:rsidRPr="00E56B7C">
              <w:t>для</w:t>
            </w:r>
            <w:r w:rsidRPr="008529EF">
              <w:rPr>
                <w:lang w:val="en-US"/>
              </w:rPr>
              <w:t xml:space="preserve"> </w:t>
            </w:r>
            <w:r w:rsidRPr="00E56B7C">
              <w:t>записей</w:t>
            </w:r>
            <w:r w:rsidRPr="008529EF">
              <w:rPr>
                <w:lang w:val="en-US"/>
              </w:rPr>
              <w:t xml:space="preserve">, </w:t>
            </w:r>
            <w:r w:rsidRPr="00E56B7C">
              <w:t>где</w:t>
            </w:r>
            <w:r w:rsidRPr="008529EF">
              <w:rPr>
                <w:lang w:val="en-US"/>
              </w:rPr>
              <w:t xml:space="preserve"> employee_name = current_user</w:t>
            </w:r>
          </w:p>
        </w:tc>
      </w:tr>
    </w:tbl>
    <w:p w14:paraId="66EE3449" w14:textId="6A238394" w:rsidR="00E34A15" w:rsidRDefault="00E34A15" w:rsidP="00903505">
      <w:pPr>
        <w:rPr>
          <w:lang w:val="en-US"/>
        </w:rPr>
      </w:pPr>
    </w:p>
    <w:p w14:paraId="6F7BBB13" w14:textId="78276ADB" w:rsidR="00E56B7C" w:rsidRPr="00E56B7C" w:rsidRDefault="00E56B7C" w:rsidP="00903505">
      <w:r w:rsidRPr="00E56B7C">
        <w:t>Из матрицы следует, что основное разграничение доступа должно выполняться не только на уровне столбцов, но и на уровне строк. Поэтому для реализации были использованы столбцовые привилегии PostgreSQL и политики безопасности строк RLS.</w:t>
      </w:r>
    </w:p>
    <w:p w14:paraId="5B58D23F" w14:textId="5367EB22" w:rsidR="00160CFD" w:rsidRDefault="007A62FE" w:rsidP="00160CFD">
      <w:pPr>
        <w:pStyle w:val="21"/>
      </w:pPr>
      <w:bookmarkStart w:id="8" w:name="_Toc228455827"/>
      <w:r>
        <w:lastRenderedPageBreak/>
        <w:t>Код реализации на SQL</w:t>
      </w:r>
      <w:bookmarkEnd w:id="8"/>
    </w:p>
    <w:p w14:paraId="6D6A8CB2" w14:textId="72E665D9" w:rsidR="007A62FE" w:rsidRDefault="007A62FE" w:rsidP="007A62FE">
      <w:r>
        <w:t>Код реализации был разделен на несколько SQL-скриптов. Такое разделение позволяет отдельно показать этапы создания структуры базы данных, заполнения тестовыми данными, создания пользователей и настройки разграничения доступа.</w:t>
      </w:r>
    </w:p>
    <w:p w14:paraId="182E7B33" w14:textId="77777777" w:rsidR="007A62FE" w:rsidRDefault="007A62FE" w:rsidP="007A62FE">
      <w:r>
        <w:t>На первом этапе были созданы таблицы documents и document_operations. Таблица documents предназначена для хранения сведений о документах, а таблица document_operations — для хранения журнала операций с документами. Фрагмент SQL-кода создания таблиц приведен в листинге 1.</w:t>
      </w:r>
    </w:p>
    <w:p w14:paraId="4A38FFCF" w14:textId="5E737018" w:rsidR="007A62FE" w:rsidRPr="00B02A76" w:rsidRDefault="007A62FE" w:rsidP="007A62FE">
      <w:pPr>
        <w:pStyle w:val="ab"/>
      </w:pPr>
      <w:r>
        <w:t xml:space="preserve">Листинг </w:t>
      </w:r>
      <w:fldSimple w:instr=" SEQ Листинг \* ARABIC ">
        <w:r>
          <w:rPr>
            <w:noProof/>
          </w:rPr>
          <w:t>1</w:t>
        </w:r>
      </w:fldSimple>
      <w:r>
        <w:t xml:space="preserve"> – </w:t>
      </w:r>
      <w:r w:rsidR="003668B4">
        <w:t>Создание таблиц базы данных</w:t>
      </w:r>
    </w:p>
    <w:tbl>
      <w:tblPr>
        <w:tblStyle w:val="af4"/>
        <w:tblW w:w="0" w:type="auto"/>
        <w:tblLook w:val="04A0" w:firstRow="1" w:lastRow="0" w:firstColumn="1" w:lastColumn="0" w:noHBand="0" w:noVBand="1"/>
      </w:tblPr>
      <w:tblGrid>
        <w:gridCol w:w="9622"/>
      </w:tblGrid>
      <w:tr w:rsidR="007A62FE" w:rsidRPr="00C51FBE" w14:paraId="3CAB0B03" w14:textId="77777777" w:rsidTr="0010472D">
        <w:tc>
          <w:tcPr>
            <w:tcW w:w="9622" w:type="dxa"/>
          </w:tcPr>
          <w:p w14:paraId="3085BF6C" w14:textId="77777777" w:rsidR="007A62FE" w:rsidRDefault="007A62FE" w:rsidP="007A62FE">
            <w:pPr>
              <w:pStyle w:val="ac"/>
            </w:pPr>
            <w:r>
              <w:t>CREATE TABLE documents</w:t>
            </w:r>
          </w:p>
          <w:p w14:paraId="160D4F14" w14:textId="77777777" w:rsidR="007A62FE" w:rsidRDefault="007A62FE" w:rsidP="007A62FE">
            <w:pPr>
              <w:pStyle w:val="ac"/>
            </w:pPr>
            <w:r>
              <w:t>(</w:t>
            </w:r>
          </w:p>
          <w:p w14:paraId="179F78A0" w14:textId="77777777" w:rsidR="007A62FE" w:rsidRDefault="007A62FE" w:rsidP="007A62FE">
            <w:pPr>
              <w:pStyle w:val="ac"/>
            </w:pPr>
            <w:r>
              <w:t xml:space="preserve">    document_number       text PRIMARY KEY,</w:t>
            </w:r>
          </w:p>
          <w:p w14:paraId="5BE35B1B" w14:textId="77777777" w:rsidR="007A62FE" w:rsidRDefault="007A62FE" w:rsidP="007A62FE">
            <w:pPr>
              <w:pStyle w:val="ac"/>
            </w:pPr>
            <w:r>
              <w:t xml:space="preserve">    document_type         text NOT NULL,</w:t>
            </w:r>
          </w:p>
          <w:p w14:paraId="3C2AF180" w14:textId="77777777" w:rsidR="007A62FE" w:rsidRDefault="007A62FE" w:rsidP="007A62FE">
            <w:pPr>
              <w:pStyle w:val="ac"/>
            </w:pPr>
            <w:r>
              <w:t xml:space="preserve">    responsible_employee  text NOT NULL,</w:t>
            </w:r>
          </w:p>
          <w:p w14:paraId="567F9B68" w14:textId="77777777" w:rsidR="007A62FE" w:rsidRDefault="007A62FE" w:rsidP="007A62FE">
            <w:pPr>
              <w:pStyle w:val="ac"/>
            </w:pPr>
            <w:r>
              <w:t xml:space="preserve">    document_content      jsonb NOT NULL,</w:t>
            </w:r>
          </w:p>
          <w:p w14:paraId="7879D1CC" w14:textId="77777777" w:rsidR="007A62FE" w:rsidRDefault="007A62FE" w:rsidP="007A62FE">
            <w:pPr>
              <w:pStyle w:val="ac"/>
            </w:pPr>
            <w:r>
              <w:t xml:space="preserve">    internal_department   text NOT NULL,</w:t>
            </w:r>
          </w:p>
          <w:p w14:paraId="74728A53" w14:textId="77777777" w:rsidR="007A62FE" w:rsidRDefault="007A62FE" w:rsidP="007A62FE">
            <w:pPr>
              <w:pStyle w:val="ac"/>
            </w:pPr>
            <w:r>
              <w:t xml:space="preserve">    effective_from        date NOT NULL,</w:t>
            </w:r>
          </w:p>
          <w:p w14:paraId="69317EDF" w14:textId="77777777" w:rsidR="007A62FE" w:rsidRDefault="007A62FE" w:rsidP="007A62FE">
            <w:pPr>
              <w:pStyle w:val="ac"/>
            </w:pPr>
            <w:r>
              <w:t xml:space="preserve">    effective_until       date,</w:t>
            </w:r>
          </w:p>
          <w:p w14:paraId="2ADD206F" w14:textId="77777777" w:rsidR="007A62FE" w:rsidRDefault="007A62FE" w:rsidP="007A62FE">
            <w:pPr>
              <w:pStyle w:val="ac"/>
            </w:pPr>
            <w:r>
              <w:t xml:space="preserve">    secrecy_level         text,</w:t>
            </w:r>
          </w:p>
          <w:p w14:paraId="0031F9A0" w14:textId="77777777" w:rsidR="007A62FE" w:rsidRDefault="007A62FE" w:rsidP="007A62FE">
            <w:pPr>
              <w:pStyle w:val="ac"/>
            </w:pPr>
          </w:p>
          <w:p w14:paraId="1842248D" w14:textId="77777777" w:rsidR="007A62FE" w:rsidRDefault="007A62FE" w:rsidP="007A62FE">
            <w:pPr>
              <w:pStyle w:val="ac"/>
            </w:pPr>
            <w:r>
              <w:t xml:space="preserve">    CONSTRAINT uq_documents_alternative_key UNIQUE</w:t>
            </w:r>
          </w:p>
          <w:p w14:paraId="3C80FC42" w14:textId="77777777" w:rsidR="007A62FE" w:rsidRDefault="007A62FE" w:rsidP="007A62FE">
            <w:pPr>
              <w:pStyle w:val="ac"/>
            </w:pPr>
            <w:r>
              <w:t xml:space="preserve">    (</w:t>
            </w:r>
          </w:p>
          <w:p w14:paraId="3B5A3950" w14:textId="77777777" w:rsidR="007A62FE" w:rsidRDefault="007A62FE" w:rsidP="007A62FE">
            <w:pPr>
              <w:pStyle w:val="ac"/>
            </w:pPr>
            <w:r>
              <w:t xml:space="preserve">        document_type,</w:t>
            </w:r>
          </w:p>
          <w:p w14:paraId="0F558D1B" w14:textId="77777777" w:rsidR="007A62FE" w:rsidRDefault="007A62FE" w:rsidP="007A62FE">
            <w:pPr>
              <w:pStyle w:val="ac"/>
            </w:pPr>
            <w:r>
              <w:t xml:space="preserve">        responsible_employee,</w:t>
            </w:r>
          </w:p>
          <w:p w14:paraId="6012EC85" w14:textId="77777777" w:rsidR="007A62FE" w:rsidRDefault="007A62FE" w:rsidP="007A62FE">
            <w:pPr>
              <w:pStyle w:val="ac"/>
            </w:pPr>
            <w:r>
              <w:t xml:space="preserve">        internal_department,</w:t>
            </w:r>
          </w:p>
          <w:p w14:paraId="51088E7F" w14:textId="77777777" w:rsidR="007A62FE" w:rsidRDefault="007A62FE" w:rsidP="007A62FE">
            <w:pPr>
              <w:pStyle w:val="ac"/>
            </w:pPr>
            <w:r>
              <w:t xml:space="preserve">        effective_from</w:t>
            </w:r>
          </w:p>
          <w:p w14:paraId="504F725B" w14:textId="77777777" w:rsidR="007A62FE" w:rsidRDefault="007A62FE" w:rsidP="007A62FE">
            <w:pPr>
              <w:pStyle w:val="ac"/>
            </w:pPr>
            <w:r>
              <w:t xml:space="preserve">    ),</w:t>
            </w:r>
          </w:p>
          <w:p w14:paraId="26B24C5D" w14:textId="77777777" w:rsidR="007A62FE" w:rsidRDefault="007A62FE" w:rsidP="007A62FE">
            <w:pPr>
              <w:pStyle w:val="ac"/>
            </w:pPr>
            <w:r>
              <w:t xml:space="preserve">    CONSTRAINT chk_documents_dates CHECK</w:t>
            </w:r>
          </w:p>
          <w:p w14:paraId="21286447" w14:textId="77777777" w:rsidR="007A62FE" w:rsidRDefault="007A62FE" w:rsidP="007A62FE">
            <w:pPr>
              <w:pStyle w:val="ac"/>
            </w:pPr>
            <w:r>
              <w:t xml:space="preserve">    (</w:t>
            </w:r>
          </w:p>
          <w:p w14:paraId="259BBF20" w14:textId="77777777" w:rsidR="007A62FE" w:rsidRDefault="007A62FE" w:rsidP="007A62FE">
            <w:pPr>
              <w:pStyle w:val="ac"/>
            </w:pPr>
            <w:r>
              <w:t xml:space="preserve">        effective_until IS NULL OR effective_until &gt;= effective_from</w:t>
            </w:r>
          </w:p>
          <w:p w14:paraId="63000577" w14:textId="77777777" w:rsidR="007A62FE" w:rsidRDefault="007A62FE" w:rsidP="007A62FE">
            <w:pPr>
              <w:pStyle w:val="ac"/>
            </w:pPr>
            <w:r>
              <w:t xml:space="preserve">    ),</w:t>
            </w:r>
          </w:p>
          <w:p w14:paraId="7FE381AD" w14:textId="77777777" w:rsidR="007A62FE" w:rsidRDefault="007A62FE" w:rsidP="007A62FE">
            <w:pPr>
              <w:pStyle w:val="ac"/>
            </w:pPr>
            <w:r>
              <w:t xml:space="preserve">    CONSTRAINT chk_documents_secrecy CHECK</w:t>
            </w:r>
          </w:p>
          <w:p w14:paraId="55F2D5D0" w14:textId="77777777" w:rsidR="007A62FE" w:rsidRDefault="007A62FE" w:rsidP="007A62FE">
            <w:pPr>
              <w:pStyle w:val="ac"/>
            </w:pPr>
            <w:r>
              <w:t xml:space="preserve">    (</w:t>
            </w:r>
          </w:p>
          <w:p w14:paraId="60017217" w14:textId="77777777" w:rsidR="007A62FE" w:rsidRDefault="007A62FE" w:rsidP="007A62FE">
            <w:pPr>
              <w:pStyle w:val="ac"/>
            </w:pPr>
            <w:r>
              <w:t xml:space="preserve">        secrecy_level IS NULL OR secrecy_level IN ('ДСП', 'секретно')</w:t>
            </w:r>
          </w:p>
          <w:p w14:paraId="3282BAEB" w14:textId="77777777" w:rsidR="007A62FE" w:rsidRDefault="007A62FE" w:rsidP="007A62FE">
            <w:pPr>
              <w:pStyle w:val="ac"/>
            </w:pPr>
            <w:r>
              <w:t xml:space="preserve">    )</w:t>
            </w:r>
          </w:p>
          <w:p w14:paraId="5C4985B0" w14:textId="77777777" w:rsidR="007A62FE" w:rsidRDefault="007A62FE" w:rsidP="007A62FE">
            <w:pPr>
              <w:pStyle w:val="ac"/>
            </w:pPr>
            <w:r>
              <w:t>);</w:t>
            </w:r>
          </w:p>
          <w:p w14:paraId="440F975A" w14:textId="77777777" w:rsidR="007A62FE" w:rsidRDefault="007A62FE" w:rsidP="007A62FE">
            <w:pPr>
              <w:pStyle w:val="ac"/>
            </w:pPr>
            <w:r>
              <w:t>CREATE TABLE document_operations</w:t>
            </w:r>
          </w:p>
          <w:p w14:paraId="252E2BC4" w14:textId="77777777" w:rsidR="007A62FE" w:rsidRDefault="007A62FE" w:rsidP="007A62FE">
            <w:pPr>
              <w:pStyle w:val="ac"/>
            </w:pPr>
            <w:r>
              <w:t>(</w:t>
            </w:r>
          </w:p>
          <w:p w14:paraId="7751D065" w14:textId="77777777" w:rsidR="007A62FE" w:rsidRDefault="007A62FE" w:rsidP="007A62FE">
            <w:pPr>
              <w:pStyle w:val="ac"/>
            </w:pPr>
            <w:r>
              <w:t xml:space="preserve">    employee_name          text NOT NULL,</w:t>
            </w:r>
          </w:p>
          <w:p w14:paraId="18B4BCDD" w14:textId="77777777" w:rsidR="007A62FE" w:rsidRDefault="007A62FE" w:rsidP="007A62FE">
            <w:pPr>
              <w:pStyle w:val="ac"/>
            </w:pPr>
            <w:r>
              <w:t xml:space="preserve">    document_number        text NOT NULL REFERENCES documents(document_number)</w:t>
            </w:r>
          </w:p>
          <w:p w14:paraId="68BE1BA9" w14:textId="77777777" w:rsidR="007A62FE" w:rsidRDefault="007A62FE" w:rsidP="007A62FE">
            <w:pPr>
              <w:pStyle w:val="ac"/>
            </w:pPr>
            <w:r>
              <w:t xml:space="preserve">                           ON UPDATE CASCADE</w:t>
            </w:r>
          </w:p>
          <w:p w14:paraId="60381722" w14:textId="77777777" w:rsidR="007A62FE" w:rsidRDefault="007A62FE" w:rsidP="007A62FE">
            <w:pPr>
              <w:pStyle w:val="ac"/>
            </w:pPr>
            <w:r>
              <w:t xml:space="preserve">                           ON DELETE CASCADE,</w:t>
            </w:r>
          </w:p>
          <w:p w14:paraId="62DC4D0A" w14:textId="77777777" w:rsidR="007A62FE" w:rsidRDefault="007A62FE" w:rsidP="007A62FE">
            <w:pPr>
              <w:pStyle w:val="ac"/>
            </w:pPr>
            <w:r>
              <w:t xml:space="preserve">    change_date            timestamp NOT NULL,</w:t>
            </w:r>
          </w:p>
          <w:p w14:paraId="388462BB" w14:textId="77777777" w:rsidR="007A62FE" w:rsidRDefault="007A62FE" w:rsidP="007A62FE">
            <w:pPr>
              <w:pStyle w:val="ac"/>
            </w:pPr>
            <w:r>
              <w:t xml:space="preserve">    operation_description  text NOT NULL,</w:t>
            </w:r>
          </w:p>
          <w:p w14:paraId="45936527" w14:textId="77777777" w:rsidR="007A62FE" w:rsidRDefault="007A62FE" w:rsidP="007A62FE">
            <w:pPr>
              <w:pStyle w:val="ac"/>
            </w:pPr>
            <w:r>
              <w:t xml:space="preserve">    CONSTRAINT pk_document_operations PRIMARY KEY</w:t>
            </w:r>
          </w:p>
          <w:p w14:paraId="429C5BF7" w14:textId="77777777" w:rsidR="007A62FE" w:rsidRDefault="007A62FE" w:rsidP="007A62FE">
            <w:pPr>
              <w:pStyle w:val="ac"/>
            </w:pPr>
            <w:r>
              <w:t xml:space="preserve">    (</w:t>
            </w:r>
          </w:p>
          <w:p w14:paraId="0380E18F" w14:textId="77777777" w:rsidR="007A62FE" w:rsidRDefault="007A62FE" w:rsidP="007A62FE">
            <w:pPr>
              <w:pStyle w:val="ac"/>
            </w:pPr>
            <w:r>
              <w:t xml:space="preserve">        employee_name,</w:t>
            </w:r>
          </w:p>
          <w:p w14:paraId="0259E1BA" w14:textId="77777777" w:rsidR="007A62FE" w:rsidRDefault="007A62FE" w:rsidP="007A62FE">
            <w:pPr>
              <w:pStyle w:val="ac"/>
            </w:pPr>
            <w:r>
              <w:t xml:space="preserve">        document_number,</w:t>
            </w:r>
          </w:p>
          <w:p w14:paraId="4D354794" w14:textId="77777777" w:rsidR="007A62FE" w:rsidRDefault="007A62FE" w:rsidP="007A62FE">
            <w:pPr>
              <w:pStyle w:val="ac"/>
            </w:pPr>
            <w:r>
              <w:t xml:space="preserve">        change_date</w:t>
            </w:r>
          </w:p>
          <w:p w14:paraId="1007DCA7" w14:textId="77777777" w:rsidR="007A62FE" w:rsidRDefault="007A62FE" w:rsidP="007A62FE">
            <w:pPr>
              <w:pStyle w:val="ac"/>
            </w:pPr>
            <w:r>
              <w:t xml:space="preserve">    )</w:t>
            </w:r>
          </w:p>
          <w:p w14:paraId="62A3B030" w14:textId="18A89BA8" w:rsidR="007A62FE" w:rsidRPr="00B02A76" w:rsidRDefault="007A62FE" w:rsidP="007A62FE">
            <w:pPr>
              <w:pStyle w:val="ac"/>
            </w:pPr>
            <w:r>
              <w:lastRenderedPageBreak/>
              <w:t>);</w:t>
            </w:r>
          </w:p>
        </w:tc>
      </w:tr>
    </w:tbl>
    <w:p w14:paraId="3DF09AB3" w14:textId="2B490179" w:rsidR="007A62FE" w:rsidRDefault="007A62FE" w:rsidP="007A62FE">
      <w:pPr>
        <w:rPr>
          <w:rFonts w:eastAsia="Times New Roman"/>
        </w:rPr>
      </w:pPr>
      <w:r w:rsidRPr="007A62FE">
        <w:rPr>
          <w:rFonts w:eastAsia="Times New Roman"/>
        </w:rPr>
        <w:t>В таблице documents задан первичный ключ document_number, альтернативный ключ по типу документа, ответственному сотруднику, подразделению и дате ввода в действие, а также ограничения для проверки дат и допустимых значений степени секретности. В таблице document_operations задан составной первичный ключ и внешний ключ на таблицу documents.</w:t>
      </w:r>
    </w:p>
    <w:p w14:paraId="2ACA5846" w14:textId="06614248" w:rsidR="007A62FE" w:rsidRDefault="007A62FE" w:rsidP="007A62FE">
      <w:pPr>
        <w:rPr>
          <w:rFonts w:eastAsia="Times New Roman"/>
        </w:rPr>
      </w:pPr>
      <w:r w:rsidRPr="007A62FE">
        <w:rPr>
          <w:rFonts w:eastAsia="Times New Roman"/>
        </w:rPr>
        <w:t>На следующем этапе таблицы были заполнены обезличенными тестовыми данными. Для проверки разграничения доступа были добавлены как несекретные документы, так и документы со степенью секретности.</w:t>
      </w:r>
    </w:p>
    <w:p w14:paraId="36B4FBC0" w14:textId="7993AE1C" w:rsidR="003668B4" w:rsidRPr="00B02A76" w:rsidRDefault="003668B4" w:rsidP="003668B4">
      <w:pPr>
        <w:pStyle w:val="ab"/>
      </w:pPr>
      <w:r>
        <w:t>Листинг 2 – Тестовые данные</w:t>
      </w:r>
    </w:p>
    <w:tbl>
      <w:tblPr>
        <w:tblStyle w:val="af4"/>
        <w:tblW w:w="0" w:type="auto"/>
        <w:tblLook w:val="04A0" w:firstRow="1" w:lastRow="0" w:firstColumn="1" w:lastColumn="0" w:noHBand="0" w:noVBand="1"/>
      </w:tblPr>
      <w:tblGrid>
        <w:gridCol w:w="9622"/>
      </w:tblGrid>
      <w:tr w:rsidR="003668B4" w:rsidRPr="00C51FBE" w14:paraId="2A45FF49" w14:textId="77777777" w:rsidTr="0010472D">
        <w:tc>
          <w:tcPr>
            <w:tcW w:w="9622" w:type="dxa"/>
          </w:tcPr>
          <w:p w14:paraId="5AF22245" w14:textId="77777777" w:rsidR="003668B4" w:rsidRDefault="003668B4" w:rsidP="003668B4">
            <w:pPr>
              <w:pStyle w:val="ac"/>
            </w:pPr>
            <w:r>
              <w:t>INSERT INTO documents</w:t>
            </w:r>
          </w:p>
          <w:p w14:paraId="16199B78" w14:textId="77777777" w:rsidR="003668B4" w:rsidRDefault="003668B4" w:rsidP="003668B4">
            <w:pPr>
              <w:pStyle w:val="ac"/>
            </w:pPr>
            <w:r>
              <w:t>(</w:t>
            </w:r>
          </w:p>
          <w:p w14:paraId="6F6DFB5F" w14:textId="77777777" w:rsidR="003668B4" w:rsidRDefault="003668B4" w:rsidP="003668B4">
            <w:pPr>
              <w:pStyle w:val="ac"/>
            </w:pPr>
            <w:r>
              <w:t xml:space="preserve">    document_number,</w:t>
            </w:r>
          </w:p>
          <w:p w14:paraId="69514EDD" w14:textId="77777777" w:rsidR="003668B4" w:rsidRDefault="003668B4" w:rsidP="003668B4">
            <w:pPr>
              <w:pStyle w:val="ac"/>
            </w:pPr>
            <w:r>
              <w:t xml:space="preserve">    document_type,</w:t>
            </w:r>
          </w:p>
          <w:p w14:paraId="6F4B6F17" w14:textId="77777777" w:rsidR="003668B4" w:rsidRDefault="003668B4" w:rsidP="003668B4">
            <w:pPr>
              <w:pStyle w:val="ac"/>
            </w:pPr>
            <w:r>
              <w:t xml:space="preserve">    responsible_employee,</w:t>
            </w:r>
          </w:p>
          <w:p w14:paraId="3BF1BA65" w14:textId="77777777" w:rsidR="003668B4" w:rsidRDefault="003668B4" w:rsidP="003668B4">
            <w:pPr>
              <w:pStyle w:val="ac"/>
            </w:pPr>
            <w:r>
              <w:t xml:space="preserve">    document_content,</w:t>
            </w:r>
          </w:p>
          <w:p w14:paraId="4388840A" w14:textId="77777777" w:rsidR="003668B4" w:rsidRDefault="003668B4" w:rsidP="003668B4">
            <w:pPr>
              <w:pStyle w:val="ac"/>
            </w:pPr>
            <w:r>
              <w:t xml:space="preserve">    internal_department,</w:t>
            </w:r>
          </w:p>
          <w:p w14:paraId="673E5B2F" w14:textId="77777777" w:rsidR="003668B4" w:rsidRDefault="003668B4" w:rsidP="003668B4">
            <w:pPr>
              <w:pStyle w:val="ac"/>
            </w:pPr>
            <w:r>
              <w:t xml:space="preserve">    effective_from,</w:t>
            </w:r>
          </w:p>
          <w:p w14:paraId="5E3CF4F6" w14:textId="77777777" w:rsidR="003668B4" w:rsidRDefault="003668B4" w:rsidP="003668B4">
            <w:pPr>
              <w:pStyle w:val="ac"/>
            </w:pPr>
            <w:r>
              <w:t xml:space="preserve">    effective_until,</w:t>
            </w:r>
          </w:p>
          <w:p w14:paraId="638E67DE" w14:textId="77777777" w:rsidR="003668B4" w:rsidRDefault="003668B4" w:rsidP="003668B4">
            <w:pPr>
              <w:pStyle w:val="ac"/>
            </w:pPr>
            <w:r>
              <w:t xml:space="preserve">    secrecy_level</w:t>
            </w:r>
          </w:p>
          <w:p w14:paraId="69339C11" w14:textId="77777777" w:rsidR="003668B4" w:rsidRDefault="003668B4" w:rsidP="003668B4">
            <w:pPr>
              <w:pStyle w:val="ac"/>
            </w:pPr>
            <w:r>
              <w:t>)</w:t>
            </w:r>
          </w:p>
          <w:p w14:paraId="7BF73201" w14:textId="77777777" w:rsidR="003668B4" w:rsidRDefault="003668B4" w:rsidP="003668B4">
            <w:pPr>
              <w:pStyle w:val="ac"/>
            </w:pPr>
            <w:r>
              <w:t>VALUES</w:t>
            </w:r>
          </w:p>
          <w:p w14:paraId="55465DE7" w14:textId="77777777" w:rsidR="003668B4" w:rsidRDefault="003668B4" w:rsidP="003668B4">
            <w:pPr>
              <w:pStyle w:val="ac"/>
            </w:pPr>
            <w:r>
              <w:t>(</w:t>
            </w:r>
          </w:p>
          <w:p w14:paraId="078D4568" w14:textId="77777777" w:rsidR="003668B4" w:rsidRDefault="003668B4" w:rsidP="003668B4">
            <w:pPr>
              <w:pStyle w:val="ac"/>
            </w:pPr>
            <w:r>
              <w:t xml:space="preserve">    'DOC-001',</w:t>
            </w:r>
          </w:p>
          <w:p w14:paraId="51AC5C21" w14:textId="77777777" w:rsidR="003668B4" w:rsidRPr="003668B4" w:rsidRDefault="003668B4" w:rsidP="003668B4">
            <w:pPr>
              <w:pStyle w:val="ac"/>
              <w:rPr>
                <w:lang w:val="ru-RU"/>
              </w:rPr>
            </w:pPr>
            <w:r>
              <w:t xml:space="preserve">    </w:t>
            </w:r>
            <w:r w:rsidRPr="003668B4">
              <w:rPr>
                <w:lang w:val="ru-RU"/>
              </w:rPr>
              <w:t>'Регламент',</w:t>
            </w:r>
          </w:p>
          <w:p w14:paraId="5C57446A" w14:textId="77777777" w:rsidR="003668B4" w:rsidRPr="003668B4" w:rsidRDefault="003668B4" w:rsidP="003668B4">
            <w:pPr>
              <w:pStyle w:val="ac"/>
              <w:rPr>
                <w:lang w:val="ru-RU"/>
              </w:rPr>
            </w:pPr>
            <w:r w:rsidRPr="003668B4">
              <w:rPr>
                <w:lang w:val="ru-RU"/>
              </w:rPr>
              <w:t xml:space="preserve">    'Сотрудник_А',</w:t>
            </w:r>
          </w:p>
          <w:p w14:paraId="1AE87BF7" w14:textId="77777777" w:rsidR="003668B4" w:rsidRPr="003668B4" w:rsidRDefault="003668B4" w:rsidP="003668B4">
            <w:pPr>
              <w:pStyle w:val="ac"/>
              <w:rPr>
                <w:lang w:val="ru-RU"/>
              </w:rPr>
            </w:pPr>
            <w:r w:rsidRPr="003668B4">
              <w:rPr>
                <w:lang w:val="ru-RU"/>
              </w:rPr>
              <w:t xml:space="preserve">    '{"</w:t>
            </w:r>
            <w:r>
              <w:t>title</w:t>
            </w:r>
            <w:r w:rsidRPr="003668B4">
              <w:rPr>
                <w:lang w:val="ru-RU"/>
              </w:rPr>
              <w:t>": "Регламент эксплуатации рабочих станций", "</w:t>
            </w:r>
            <w:r>
              <w:t>version</w:t>
            </w:r>
            <w:r w:rsidRPr="003668B4">
              <w:rPr>
                <w:lang w:val="ru-RU"/>
              </w:rPr>
              <w:t>": 1, "</w:t>
            </w:r>
            <w:r>
              <w:t>summary</w:t>
            </w:r>
            <w:r w:rsidRPr="003668B4">
              <w:rPr>
                <w:lang w:val="ru-RU"/>
              </w:rPr>
              <w:t>": "Общие правила эксплуатации"}',</w:t>
            </w:r>
          </w:p>
          <w:p w14:paraId="63E863F5" w14:textId="77777777" w:rsidR="003668B4" w:rsidRPr="003668B4" w:rsidRDefault="003668B4" w:rsidP="003668B4">
            <w:pPr>
              <w:pStyle w:val="ac"/>
              <w:rPr>
                <w:lang w:val="ru-RU"/>
              </w:rPr>
            </w:pPr>
            <w:r w:rsidRPr="003668B4">
              <w:rPr>
                <w:lang w:val="ru-RU"/>
              </w:rPr>
              <w:t xml:space="preserve">    'Подразделение_1',</w:t>
            </w:r>
          </w:p>
          <w:p w14:paraId="654F94CE" w14:textId="77777777" w:rsidR="003668B4" w:rsidRPr="003668B4" w:rsidRDefault="003668B4" w:rsidP="003668B4">
            <w:pPr>
              <w:pStyle w:val="ac"/>
              <w:rPr>
                <w:lang w:val="ru-RU"/>
              </w:rPr>
            </w:pPr>
            <w:r w:rsidRPr="003668B4">
              <w:rPr>
                <w:lang w:val="ru-RU"/>
              </w:rPr>
              <w:t xml:space="preserve">    '2024-01-10',</w:t>
            </w:r>
          </w:p>
          <w:p w14:paraId="390C84C5" w14:textId="77777777" w:rsidR="003668B4" w:rsidRPr="003668B4" w:rsidRDefault="003668B4" w:rsidP="003668B4">
            <w:pPr>
              <w:pStyle w:val="ac"/>
              <w:rPr>
                <w:lang w:val="ru-RU"/>
              </w:rPr>
            </w:pPr>
            <w:r w:rsidRPr="003668B4">
              <w:rPr>
                <w:lang w:val="ru-RU"/>
              </w:rPr>
              <w:t xml:space="preserve">    '2026-01-10',</w:t>
            </w:r>
          </w:p>
          <w:p w14:paraId="304E3C8E" w14:textId="77777777" w:rsidR="003668B4" w:rsidRPr="003668B4" w:rsidRDefault="003668B4" w:rsidP="003668B4">
            <w:pPr>
              <w:pStyle w:val="ac"/>
              <w:rPr>
                <w:lang w:val="ru-RU"/>
              </w:rPr>
            </w:pPr>
            <w:r w:rsidRPr="003668B4">
              <w:rPr>
                <w:lang w:val="ru-RU"/>
              </w:rPr>
              <w:t xml:space="preserve">    </w:t>
            </w:r>
            <w:r>
              <w:t>NULL</w:t>
            </w:r>
          </w:p>
          <w:p w14:paraId="4475D5E6" w14:textId="77777777" w:rsidR="003668B4" w:rsidRPr="003668B4" w:rsidRDefault="003668B4" w:rsidP="003668B4">
            <w:pPr>
              <w:pStyle w:val="ac"/>
              <w:rPr>
                <w:lang w:val="ru-RU"/>
              </w:rPr>
            </w:pPr>
            <w:r w:rsidRPr="003668B4">
              <w:rPr>
                <w:lang w:val="ru-RU"/>
              </w:rPr>
              <w:t>),</w:t>
            </w:r>
          </w:p>
          <w:p w14:paraId="779BA8E0" w14:textId="77777777" w:rsidR="003668B4" w:rsidRPr="003668B4" w:rsidRDefault="003668B4" w:rsidP="003668B4">
            <w:pPr>
              <w:pStyle w:val="ac"/>
              <w:rPr>
                <w:lang w:val="ru-RU"/>
              </w:rPr>
            </w:pPr>
            <w:r w:rsidRPr="003668B4">
              <w:rPr>
                <w:lang w:val="ru-RU"/>
              </w:rPr>
              <w:t>(</w:t>
            </w:r>
          </w:p>
          <w:p w14:paraId="29AA8ECA" w14:textId="77777777" w:rsidR="003668B4" w:rsidRPr="003668B4" w:rsidRDefault="003668B4" w:rsidP="003668B4">
            <w:pPr>
              <w:pStyle w:val="ac"/>
              <w:rPr>
                <w:lang w:val="ru-RU"/>
              </w:rPr>
            </w:pPr>
            <w:r w:rsidRPr="003668B4">
              <w:rPr>
                <w:lang w:val="ru-RU"/>
              </w:rPr>
              <w:t xml:space="preserve">    '</w:t>
            </w:r>
            <w:r>
              <w:t>DOC</w:t>
            </w:r>
            <w:r w:rsidRPr="003668B4">
              <w:rPr>
                <w:lang w:val="ru-RU"/>
              </w:rPr>
              <w:t>-002',</w:t>
            </w:r>
          </w:p>
          <w:p w14:paraId="0F34A723" w14:textId="77777777" w:rsidR="003668B4" w:rsidRPr="003668B4" w:rsidRDefault="003668B4" w:rsidP="003668B4">
            <w:pPr>
              <w:pStyle w:val="ac"/>
              <w:rPr>
                <w:lang w:val="ru-RU"/>
              </w:rPr>
            </w:pPr>
            <w:r w:rsidRPr="003668B4">
              <w:rPr>
                <w:lang w:val="ru-RU"/>
              </w:rPr>
              <w:t xml:space="preserve">    'План реагирования',</w:t>
            </w:r>
          </w:p>
          <w:p w14:paraId="71FCB5B0" w14:textId="77777777" w:rsidR="003668B4" w:rsidRPr="003668B4" w:rsidRDefault="003668B4" w:rsidP="003668B4">
            <w:pPr>
              <w:pStyle w:val="ac"/>
              <w:rPr>
                <w:lang w:val="ru-RU"/>
              </w:rPr>
            </w:pPr>
            <w:r w:rsidRPr="003668B4">
              <w:rPr>
                <w:lang w:val="ru-RU"/>
              </w:rPr>
              <w:t xml:space="preserve">    'Сотрудник_А',</w:t>
            </w:r>
          </w:p>
          <w:p w14:paraId="06D32830" w14:textId="77777777" w:rsidR="003668B4" w:rsidRPr="003668B4" w:rsidRDefault="003668B4" w:rsidP="003668B4">
            <w:pPr>
              <w:pStyle w:val="ac"/>
              <w:rPr>
                <w:lang w:val="ru-RU"/>
              </w:rPr>
            </w:pPr>
            <w:r w:rsidRPr="003668B4">
              <w:rPr>
                <w:lang w:val="ru-RU"/>
              </w:rPr>
              <w:t xml:space="preserve">    '{"</w:t>
            </w:r>
            <w:r>
              <w:t>title</w:t>
            </w:r>
            <w:r w:rsidRPr="003668B4">
              <w:rPr>
                <w:lang w:val="ru-RU"/>
              </w:rPr>
              <w:t>": "План реагирования на инциденты", "</w:t>
            </w:r>
            <w:r>
              <w:t>version</w:t>
            </w:r>
            <w:r w:rsidRPr="003668B4">
              <w:rPr>
                <w:lang w:val="ru-RU"/>
              </w:rPr>
              <w:t>": 2, "</w:t>
            </w:r>
            <w:r>
              <w:t>summary</w:t>
            </w:r>
            <w:r w:rsidRPr="003668B4">
              <w:rPr>
                <w:lang w:val="ru-RU"/>
              </w:rPr>
              <w:t>": "Порядок действий при инцидентах"}',</w:t>
            </w:r>
          </w:p>
          <w:p w14:paraId="6DB967AA" w14:textId="77777777" w:rsidR="003668B4" w:rsidRPr="003668B4" w:rsidRDefault="003668B4" w:rsidP="003668B4">
            <w:pPr>
              <w:pStyle w:val="ac"/>
              <w:rPr>
                <w:lang w:val="ru-RU"/>
              </w:rPr>
            </w:pPr>
            <w:r w:rsidRPr="003668B4">
              <w:rPr>
                <w:lang w:val="ru-RU"/>
              </w:rPr>
              <w:t xml:space="preserve">    'Подразделение_1',</w:t>
            </w:r>
          </w:p>
          <w:p w14:paraId="7CCAE7BB" w14:textId="77777777" w:rsidR="003668B4" w:rsidRPr="003668B4" w:rsidRDefault="003668B4" w:rsidP="003668B4">
            <w:pPr>
              <w:pStyle w:val="ac"/>
              <w:rPr>
                <w:lang w:val="ru-RU"/>
              </w:rPr>
            </w:pPr>
            <w:r w:rsidRPr="003668B4">
              <w:rPr>
                <w:lang w:val="ru-RU"/>
              </w:rPr>
              <w:t xml:space="preserve">    '2024-02-01',</w:t>
            </w:r>
          </w:p>
          <w:p w14:paraId="0F28DE42" w14:textId="77777777" w:rsidR="003668B4" w:rsidRPr="003668B4" w:rsidRDefault="003668B4" w:rsidP="003668B4">
            <w:pPr>
              <w:pStyle w:val="ac"/>
              <w:rPr>
                <w:lang w:val="ru-RU"/>
              </w:rPr>
            </w:pPr>
            <w:r w:rsidRPr="003668B4">
              <w:rPr>
                <w:lang w:val="ru-RU"/>
              </w:rPr>
              <w:t xml:space="preserve">    '2026-02-01',</w:t>
            </w:r>
          </w:p>
          <w:p w14:paraId="2DE33E0E" w14:textId="77777777" w:rsidR="003668B4" w:rsidRPr="003668B4" w:rsidRDefault="003668B4" w:rsidP="003668B4">
            <w:pPr>
              <w:pStyle w:val="ac"/>
              <w:rPr>
                <w:lang w:val="ru-RU"/>
              </w:rPr>
            </w:pPr>
            <w:r w:rsidRPr="003668B4">
              <w:rPr>
                <w:lang w:val="ru-RU"/>
              </w:rPr>
              <w:t xml:space="preserve">    'секретно'</w:t>
            </w:r>
          </w:p>
          <w:p w14:paraId="01D05BC8" w14:textId="77777777" w:rsidR="003668B4" w:rsidRPr="003668B4" w:rsidRDefault="003668B4" w:rsidP="003668B4">
            <w:pPr>
              <w:pStyle w:val="ac"/>
              <w:rPr>
                <w:lang w:val="ru-RU"/>
              </w:rPr>
            </w:pPr>
            <w:r w:rsidRPr="003668B4">
              <w:rPr>
                <w:lang w:val="ru-RU"/>
              </w:rPr>
              <w:t>),</w:t>
            </w:r>
          </w:p>
          <w:p w14:paraId="315DC014" w14:textId="77777777" w:rsidR="003668B4" w:rsidRPr="003668B4" w:rsidRDefault="003668B4" w:rsidP="003668B4">
            <w:pPr>
              <w:pStyle w:val="ac"/>
              <w:rPr>
                <w:lang w:val="ru-RU"/>
              </w:rPr>
            </w:pPr>
            <w:r w:rsidRPr="003668B4">
              <w:rPr>
                <w:lang w:val="ru-RU"/>
              </w:rPr>
              <w:t>(</w:t>
            </w:r>
          </w:p>
          <w:p w14:paraId="749E907D" w14:textId="77777777" w:rsidR="003668B4" w:rsidRPr="003668B4" w:rsidRDefault="003668B4" w:rsidP="003668B4">
            <w:pPr>
              <w:pStyle w:val="ac"/>
              <w:rPr>
                <w:lang w:val="ru-RU"/>
              </w:rPr>
            </w:pPr>
            <w:r w:rsidRPr="003668B4">
              <w:rPr>
                <w:lang w:val="ru-RU"/>
              </w:rPr>
              <w:t xml:space="preserve">    '</w:t>
            </w:r>
            <w:r>
              <w:t>DOC</w:t>
            </w:r>
            <w:r w:rsidRPr="003668B4">
              <w:rPr>
                <w:lang w:val="ru-RU"/>
              </w:rPr>
              <w:t>-006',</w:t>
            </w:r>
          </w:p>
          <w:p w14:paraId="0219F85C" w14:textId="77777777" w:rsidR="003668B4" w:rsidRPr="003668B4" w:rsidRDefault="003668B4" w:rsidP="003668B4">
            <w:pPr>
              <w:pStyle w:val="ac"/>
              <w:rPr>
                <w:lang w:val="ru-RU"/>
              </w:rPr>
            </w:pPr>
            <w:r w:rsidRPr="003668B4">
              <w:rPr>
                <w:lang w:val="ru-RU"/>
              </w:rPr>
              <w:t xml:space="preserve">    'Служебная записка',</w:t>
            </w:r>
          </w:p>
          <w:p w14:paraId="39599918" w14:textId="77777777" w:rsidR="003668B4" w:rsidRPr="003668B4" w:rsidRDefault="003668B4" w:rsidP="003668B4">
            <w:pPr>
              <w:pStyle w:val="ac"/>
              <w:rPr>
                <w:lang w:val="ru-RU"/>
              </w:rPr>
            </w:pPr>
            <w:r w:rsidRPr="003668B4">
              <w:rPr>
                <w:lang w:val="ru-RU"/>
              </w:rPr>
              <w:t xml:space="preserve">    'Сотрудник_В',</w:t>
            </w:r>
          </w:p>
          <w:p w14:paraId="3D5305FD" w14:textId="77777777" w:rsidR="003668B4" w:rsidRPr="003668B4" w:rsidRDefault="003668B4" w:rsidP="003668B4">
            <w:pPr>
              <w:pStyle w:val="ac"/>
              <w:rPr>
                <w:lang w:val="ru-RU"/>
              </w:rPr>
            </w:pPr>
            <w:r w:rsidRPr="003668B4">
              <w:rPr>
                <w:lang w:val="ru-RU"/>
              </w:rPr>
              <w:t xml:space="preserve">    '{"</w:t>
            </w:r>
            <w:r>
              <w:t>title</w:t>
            </w:r>
            <w:r w:rsidRPr="003668B4">
              <w:rPr>
                <w:lang w:val="ru-RU"/>
              </w:rPr>
              <w:t>": "Служебная записка по внутренней проверке", "</w:t>
            </w:r>
            <w:r>
              <w:t>version</w:t>
            </w:r>
            <w:r w:rsidRPr="003668B4">
              <w:rPr>
                <w:lang w:val="ru-RU"/>
              </w:rPr>
              <w:t>": 1, "</w:t>
            </w:r>
            <w:r>
              <w:t>summary</w:t>
            </w:r>
            <w:r w:rsidRPr="003668B4">
              <w:rPr>
                <w:lang w:val="ru-RU"/>
              </w:rPr>
              <w:t>": "Материалы внутренней проверки"}',</w:t>
            </w:r>
          </w:p>
          <w:p w14:paraId="35198457" w14:textId="77777777" w:rsidR="003668B4" w:rsidRPr="003668B4" w:rsidRDefault="003668B4" w:rsidP="003668B4">
            <w:pPr>
              <w:pStyle w:val="ac"/>
              <w:rPr>
                <w:lang w:val="ru-RU"/>
              </w:rPr>
            </w:pPr>
            <w:r w:rsidRPr="003668B4">
              <w:rPr>
                <w:lang w:val="ru-RU"/>
              </w:rPr>
              <w:t xml:space="preserve">    'Подразделение_3',</w:t>
            </w:r>
          </w:p>
          <w:p w14:paraId="2EF6D7BF" w14:textId="77777777" w:rsidR="003668B4" w:rsidRPr="003668B4" w:rsidRDefault="003668B4" w:rsidP="003668B4">
            <w:pPr>
              <w:pStyle w:val="ac"/>
              <w:rPr>
                <w:lang w:val="ru-RU"/>
              </w:rPr>
            </w:pPr>
            <w:r w:rsidRPr="003668B4">
              <w:rPr>
                <w:lang w:val="ru-RU"/>
              </w:rPr>
              <w:t xml:space="preserve">    '2024-06-01',</w:t>
            </w:r>
          </w:p>
          <w:p w14:paraId="4EBF8191" w14:textId="77777777" w:rsidR="003668B4" w:rsidRPr="003668B4" w:rsidRDefault="003668B4" w:rsidP="003668B4">
            <w:pPr>
              <w:pStyle w:val="ac"/>
              <w:rPr>
                <w:lang w:val="ru-RU"/>
              </w:rPr>
            </w:pPr>
            <w:r w:rsidRPr="003668B4">
              <w:rPr>
                <w:lang w:val="ru-RU"/>
              </w:rPr>
              <w:lastRenderedPageBreak/>
              <w:t xml:space="preserve">    '2025-06-01',</w:t>
            </w:r>
          </w:p>
          <w:p w14:paraId="23DA86F2" w14:textId="77777777" w:rsidR="003668B4" w:rsidRDefault="003668B4" w:rsidP="003668B4">
            <w:pPr>
              <w:pStyle w:val="ac"/>
            </w:pPr>
            <w:r w:rsidRPr="003668B4">
              <w:rPr>
                <w:lang w:val="ru-RU"/>
              </w:rPr>
              <w:t xml:space="preserve">    </w:t>
            </w:r>
            <w:r>
              <w:t>'секретно'</w:t>
            </w:r>
          </w:p>
          <w:p w14:paraId="44DB407E" w14:textId="1177C1A4" w:rsidR="003668B4" w:rsidRPr="00B02A76" w:rsidRDefault="003668B4" w:rsidP="003668B4">
            <w:pPr>
              <w:pStyle w:val="ac"/>
            </w:pPr>
            <w:r>
              <w:t>);</w:t>
            </w:r>
          </w:p>
        </w:tc>
      </w:tr>
    </w:tbl>
    <w:p w14:paraId="4784D6FB" w14:textId="6236B4E1" w:rsidR="003668B4" w:rsidRDefault="003668B4" w:rsidP="003668B4">
      <w:pPr>
        <w:rPr>
          <w:rFonts w:cs="Times New Roman"/>
        </w:rPr>
      </w:pPr>
      <w:r w:rsidRPr="003668B4">
        <w:rPr>
          <w:rFonts w:cs="Times New Roman"/>
        </w:rPr>
        <w:t>В листинге приведена часть тестовых данных. Полный набор данных включал восемь документов. Значение NULL в поле secrecy_level использовалось для несекретных документов, а значения «ДСП» и «секретно» — для документов с ограничением доступа.</w:t>
      </w:r>
    </w:p>
    <w:p w14:paraId="67C5F7D3" w14:textId="65FCFF8E" w:rsidR="003668B4" w:rsidRDefault="003668B4" w:rsidP="003668B4">
      <w:pPr>
        <w:rPr>
          <w:rFonts w:cs="Times New Roman"/>
        </w:rPr>
      </w:pPr>
      <w:r w:rsidRPr="003668B4">
        <w:rPr>
          <w:rFonts w:cs="Times New Roman"/>
        </w:rPr>
        <w:t>Для разграничения доступа была создана групповая роль document_employee и пять пользователей, соответствующих обезличенным сотрудникам. Все пользователи были включены в общую роль.</w:t>
      </w:r>
    </w:p>
    <w:p w14:paraId="6DE0639A" w14:textId="7BB6A1DA" w:rsidR="003668B4" w:rsidRPr="00B02A76" w:rsidRDefault="003668B4" w:rsidP="003668B4">
      <w:pPr>
        <w:pStyle w:val="ab"/>
      </w:pPr>
      <w:r>
        <w:t>Листинг 3 – Создание роли и пользователей</w:t>
      </w:r>
    </w:p>
    <w:tbl>
      <w:tblPr>
        <w:tblStyle w:val="af4"/>
        <w:tblW w:w="0" w:type="auto"/>
        <w:tblLook w:val="04A0" w:firstRow="1" w:lastRow="0" w:firstColumn="1" w:lastColumn="0" w:noHBand="0" w:noVBand="1"/>
      </w:tblPr>
      <w:tblGrid>
        <w:gridCol w:w="9622"/>
      </w:tblGrid>
      <w:tr w:rsidR="003668B4" w:rsidRPr="008529EF" w14:paraId="256474D6" w14:textId="77777777" w:rsidTr="0010472D">
        <w:tc>
          <w:tcPr>
            <w:tcW w:w="9622" w:type="dxa"/>
          </w:tcPr>
          <w:p w14:paraId="4654ED07" w14:textId="77777777" w:rsidR="003668B4" w:rsidRDefault="003668B4" w:rsidP="003668B4">
            <w:pPr>
              <w:pStyle w:val="ac"/>
            </w:pPr>
            <w:r>
              <w:t>CREATE ROLE document_employee;</w:t>
            </w:r>
          </w:p>
          <w:p w14:paraId="4315F198" w14:textId="77777777" w:rsidR="003668B4" w:rsidRDefault="003668B4" w:rsidP="003668B4">
            <w:pPr>
              <w:pStyle w:val="ac"/>
            </w:pPr>
          </w:p>
          <w:p w14:paraId="3BE23C12" w14:textId="77777777" w:rsidR="003668B4" w:rsidRDefault="003668B4" w:rsidP="003668B4">
            <w:pPr>
              <w:pStyle w:val="ac"/>
            </w:pPr>
            <w:r>
              <w:t>CREATE ROLE "Сотрудник_А" LOGIN PASSWORD 'lab1pass';</w:t>
            </w:r>
          </w:p>
          <w:p w14:paraId="71274EEF" w14:textId="77777777" w:rsidR="003668B4" w:rsidRDefault="003668B4" w:rsidP="003668B4">
            <w:pPr>
              <w:pStyle w:val="ac"/>
            </w:pPr>
            <w:r>
              <w:t>CREATE ROLE "Сотрудник_Б" LOGIN PASSWORD 'lab1pass';</w:t>
            </w:r>
          </w:p>
          <w:p w14:paraId="0C0C2335" w14:textId="77777777" w:rsidR="003668B4" w:rsidRDefault="003668B4" w:rsidP="003668B4">
            <w:pPr>
              <w:pStyle w:val="ac"/>
            </w:pPr>
            <w:r>
              <w:t>CREATE ROLE "Сотрудник_В" LOGIN PASSWORD 'lab1pass';</w:t>
            </w:r>
          </w:p>
          <w:p w14:paraId="48AF6FCF" w14:textId="77777777" w:rsidR="003668B4" w:rsidRDefault="003668B4" w:rsidP="003668B4">
            <w:pPr>
              <w:pStyle w:val="ac"/>
            </w:pPr>
            <w:r>
              <w:t>CREATE ROLE "Сотрудник_Г" LOGIN PASSWORD 'lab1pass';</w:t>
            </w:r>
          </w:p>
          <w:p w14:paraId="0D6143F3" w14:textId="77777777" w:rsidR="003668B4" w:rsidRDefault="003668B4" w:rsidP="003668B4">
            <w:pPr>
              <w:pStyle w:val="ac"/>
            </w:pPr>
            <w:r>
              <w:t>CREATE ROLE "Сотрудник_Д" LOGIN PASSWORD 'lab1pass';</w:t>
            </w:r>
          </w:p>
          <w:p w14:paraId="67787C65" w14:textId="77777777" w:rsidR="003668B4" w:rsidRDefault="003668B4" w:rsidP="003668B4">
            <w:pPr>
              <w:pStyle w:val="ac"/>
            </w:pPr>
          </w:p>
          <w:p w14:paraId="14491499" w14:textId="77777777" w:rsidR="003668B4" w:rsidRDefault="003668B4" w:rsidP="003668B4">
            <w:pPr>
              <w:pStyle w:val="ac"/>
            </w:pPr>
            <w:r>
              <w:t>GRANT document_employee TO</w:t>
            </w:r>
          </w:p>
          <w:p w14:paraId="52A7E641" w14:textId="77777777" w:rsidR="003668B4" w:rsidRDefault="003668B4" w:rsidP="003668B4">
            <w:pPr>
              <w:pStyle w:val="ac"/>
            </w:pPr>
            <w:r>
              <w:t xml:space="preserve">    "Сотрудник_А",</w:t>
            </w:r>
          </w:p>
          <w:p w14:paraId="0E39400E" w14:textId="77777777" w:rsidR="003668B4" w:rsidRPr="003668B4" w:rsidRDefault="003668B4" w:rsidP="003668B4">
            <w:pPr>
              <w:pStyle w:val="ac"/>
              <w:rPr>
                <w:lang w:val="ru-RU"/>
              </w:rPr>
            </w:pPr>
            <w:r>
              <w:t xml:space="preserve">    </w:t>
            </w:r>
            <w:r w:rsidRPr="003668B4">
              <w:rPr>
                <w:lang w:val="ru-RU"/>
              </w:rPr>
              <w:t>"Сотрудник_Б",</w:t>
            </w:r>
          </w:p>
          <w:p w14:paraId="455B16E7" w14:textId="77777777" w:rsidR="003668B4" w:rsidRPr="003668B4" w:rsidRDefault="003668B4" w:rsidP="003668B4">
            <w:pPr>
              <w:pStyle w:val="ac"/>
              <w:rPr>
                <w:lang w:val="ru-RU"/>
              </w:rPr>
            </w:pPr>
            <w:r w:rsidRPr="003668B4">
              <w:rPr>
                <w:lang w:val="ru-RU"/>
              </w:rPr>
              <w:t xml:space="preserve">    "Сотрудник_В",</w:t>
            </w:r>
          </w:p>
          <w:p w14:paraId="528A7023" w14:textId="77777777" w:rsidR="003668B4" w:rsidRPr="003668B4" w:rsidRDefault="003668B4" w:rsidP="003668B4">
            <w:pPr>
              <w:pStyle w:val="ac"/>
              <w:rPr>
                <w:lang w:val="ru-RU"/>
              </w:rPr>
            </w:pPr>
            <w:r w:rsidRPr="003668B4">
              <w:rPr>
                <w:lang w:val="ru-RU"/>
              </w:rPr>
              <w:t xml:space="preserve">    "Сотрудник_Г",</w:t>
            </w:r>
          </w:p>
          <w:p w14:paraId="23FCCEDA" w14:textId="77777777" w:rsidR="003668B4" w:rsidRDefault="003668B4" w:rsidP="003668B4">
            <w:pPr>
              <w:pStyle w:val="ac"/>
            </w:pPr>
            <w:r w:rsidRPr="003668B4">
              <w:rPr>
                <w:lang w:val="ru-RU"/>
              </w:rPr>
              <w:t xml:space="preserve">    </w:t>
            </w:r>
            <w:r>
              <w:t>"Сотрудник_Д";</w:t>
            </w:r>
          </w:p>
          <w:p w14:paraId="34983665" w14:textId="77777777" w:rsidR="003668B4" w:rsidRDefault="003668B4" w:rsidP="003668B4">
            <w:pPr>
              <w:pStyle w:val="ac"/>
            </w:pPr>
          </w:p>
          <w:p w14:paraId="21D5E2A4" w14:textId="4E6B992E" w:rsidR="003668B4" w:rsidRPr="00B02A76" w:rsidRDefault="003668B4" w:rsidP="003668B4">
            <w:pPr>
              <w:pStyle w:val="ac"/>
            </w:pPr>
            <w:r>
              <w:t>GRANT USAGE ON SCHEMA public TO document_employee;</w:t>
            </w:r>
          </w:p>
        </w:tc>
      </w:tr>
    </w:tbl>
    <w:p w14:paraId="35E4E8D7" w14:textId="3320BA65" w:rsidR="003668B4" w:rsidRPr="003668B4" w:rsidRDefault="003668B4" w:rsidP="003668B4">
      <w:pPr>
        <w:rPr>
          <w:rFonts w:cs="Times New Roman"/>
        </w:rPr>
      </w:pPr>
      <w:r w:rsidRPr="003668B4">
        <w:rPr>
          <w:rFonts w:cs="Times New Roman"/>
        </w:rPr>
        <w:t>Использование общей роли позволяет назначать базовые права доступа централизованно. Индивидуальная логика доступа определяется не отдельными наборами привилегий, а политиками безопасности строк, использующими имя текущего пользователя.</w:t>
      </w:r>
    </w:p>
    <w:p w14:paraId="5C38815F" w14:textId="71BFE614" w:rsidR="007A62FE" w:rsidRDefault="003668B4" w:rsidP="007A62FE">
      <w:pPr>
        <w:rPr>
          <w:rFonts w:eastAsia="Times New Roman"/>
        </w:rPr>
      </w:pPr>
      <w:r w:rsidRPr="003668B4">
        <w:rPr>
          <w:rFonts w:eastAsia="Times New Roman"/>
        </w:rPr>
        <w:t>Права доступа были выданы с учетом разработанной матрицы. Пользователям разрешено читать таблицы документов и операций, но изменение разрешено только для отдельных столбцов.</w:t>
      </w:r>
    </w:p>
    <w:p w14:paraId="02A14F02" w14:textId="1766A6D8" w:rsidR="003668B4" w:rsidRPr="00B02A76" w:rsidRDefault="003668B4" w:rsidP="003668B4">
      <w:pPr>
        <w:pStyle w:val="ab"/>
      </w:pPr>
      <w:r w:rsidRPr="003668B4">
        <w:t>Листинг 4 – Выдача прав доступа</w:t>
      </w:r>
    </w:p>
    <w:tbl>
      <w:tblPr>
        <w:tblStyle w:val="af4"/>
        <w:tblW w:w="0" w:type="auto"/>
        <w:tblLook w:val="04A0" w:firstRow="1" w:lastRow="0" w:firstColumn="1" w:lastColumn="0" w:noHBand="0" w:noVBand="1"/>
      </w:tblPr>
      <w:tblGrid>
        <w:gridCol w:w="9622"/>
      </w:tblGrid>
      <w:tr w:rsidR="003668B4" w:rsidRPr="008529EF" w14:paraId="5E9FA412" w14:textId="77777777" w:rsidTr="0010472D">
        <w:tc>
          <w:tcPr>
            <w:tcW w:w="9622" w:type="dxa"/>
          </w:tcPr>
          <w:p w14:paraId="7C2DF78B" w14:textId="77777777" w:rsidR="003668B4" w:rsidRDefault="003668B4" w:rsidP="003668B4">
            <w:pPr>
              <w:pStyle w:val="ac"/>
            </w:pPr>
            <w:r>
              <w:t>REVOKE ALL ON documents FROM PUBLIC;</w:t>
            </w:r>
          </w:p>
          <w:p w14:paraId="0A7E9253" w14:textId="77777777" w:rsidR="003668B4" w:rsidRDefault="003668B4" w:rsidP="003668B4">
            <w:pPr>
              <w:pStyle w:val="ac"/>
            </w:pPr>
            <w:r>
              <w:t>REVOKE ALL ON document_operations FROM PUBLIC;</w:t>
            </w:r>
          </w:p>
          <w:p w14:paraId="34C03353" w14:textId="77777777" w:rsidR="003668B4" w:rsidRDefault="003668B4" w:rsidP="003668B4">
            <w:pPr>
              <w:pStyle w:val="ac"/>
            </w:pPr>
          </w:p>
          <w:p w14:paraId="4C7DC155" w14:textId="77777777" w:rsidR="003668B4" w:rsidRDefault="003668B4" w:rsidP="003668B4">
            <w:pPr>
              <w:pStyle w:val="ac"/>
            </w:pPr>
            <w:r>
              <w:t>GRANT SELECT ON documents TO document_employee;</w:t>
            </w:r>
          </w:p>
          <w:p w14:paraId="0F6EACFA" w14:textId="77777777" w:rsidR="003668B4" w:rsidRDefault="003668B4" w:rsidP="003668B4">
            <w:pPr>
              <w:pStyle w:val="ac"/>
            </w:pPr>
            <w:r>
              <w:t>GRANT UPDATE (effective_until) ON documents TO document_employee;</w:t>
            </w:r>
          </w:p>
          <w:p w14:paraId="23EEB728" w14:textId="77777777" w:rsidR="003668B4" w:rsidRDefault="003668B4" w:rsidP="003668B4">
            <w:pPr>
              <w:pStyle w:val="ac"/>
            </w:pPr>
          </w:p>
          <w:p w14:paraId="17F54630" w14:textId="77777777" w:rsidR="003668B4" w:rsidRDefault="003668B4" w:rsidP="003668B4">
            <w:pPr>
              <w:pStyle w:val="ac"/>
            </w:pPr>
            <w:r>
              <w:t>GRANT SELECT ON document_operations TO document_employee;</w:t>
            </w:r>
          </w:p>
          <w:p w14:paraId="6856A25C" w14:textId="37924BF2" w:rsidR="003668B4" w:rsidRPr="00B02A76" w:rsidRDefault="003668B4" w:rsidP="003668B4">
            <w:pPr>
              <w:pStyle w:val="ac"/>
            </w:pPr>
            <w:r>
              <w:t>GRANT UPDATE (operation_description) ON document_operations TO document_employee;</w:t>
            </w:r>
          </w:p>
        </w:tc>
      </w:tr>
    </w:tbl>
    <w:p w14:paraId="088751F2" w14:textId="77777777" w:rsidR="003668B4" w:rsidRPr="003668B4" w:rsidRDefault="003668B4" w:rsidP="003668B4">
      <w:pPr>
        <w:rPr>
          <w:rFonts w:eastAsia="Times New Roman"/>
        </w:rPr>
      </w:pPr>
      <w:r w:rsidRPr="003668B4">
        <w:rPr>
          <w:rFonts w:eastAsia="Times New Roman"/>
        </w:rPr>
        <w:lastRenderedPageBreak/>
        <w:t>Право</w:t>
      </w:r>
      <w:r w:rsidRPr="003668B4">
        <w:rPr>
          <w:rFonts w:eastAsia="Times New Roman"/>
          <w:lang w:val="en-US"/>
        </w:rPr>
        <w:t xml:space="preserve"> UPDATE </w:t>
      </w:r>
      <w:r w:rsidRPr="003668B4">
        <w:rPr>
          <w:rFonts w:eastAsia="Times New Roman"/>
        </w:rPr>
        <w:t>было</w:t>
      </w:r>
      <w:r w:rsidRPr="003668B4">
        <w:rPr>
          <w:rFonts w:eastAsia="Times New Roman"/>
          <w:lang w:val="en-US"/>
        </w:rPr>
        <w:t xml:space="preserve"> </w:t>
      </w:r>
      <w:r w:rsidRPr="003668B4">
        <w:rPr>
          <w:rFonts w:eastAsia="Times New Roman"/>
        </w:rPr>
        <w:t>выдано</w:t>
      </w:r>
      <w:r w:rsidRPr="003668B4">
        <w:rPr>
          <w:rFonts w:eastAsia="Times New Roman"/>
          <w:lang w:val="en-US"/>
        </w:rPr>
        <w:t xml:space="preserve"> </w:t>
      </w:r>
      <w:r w:rsidRPr="003668B4">
        <w:rPr>
          <w:rFonts w:eastAsia="Times New Roman"/>
        </w:rPr>
        <w:t>не</w:t>
      </w:r>
      <w:r w:rsidRPr="003668B4">
        <w:rPr>
          <w:rFonts w:eastAsia="Times New Roman"/>
          <w:lang w:val="en-US"/>
        </w:rPr>
        <w:t xml:space="preserve"> </w:t>
      </w:r>
      <w:r w:rsidRPr="003668B4">
        <w:rPr>
          <w:rFonts w:eastAsia="Times New Roman"/>
        </w:rPr>
        <w:t>на</w:t>
      </w:r>
      <w:r w:rsidRPr="003668B4">
        <w:rPr>
          <w:rFonts w:eastAsia="Times New Roman"/>
          <w:lang w:val="en-US"/>
        </w:rPr>
        <w:t xml:space="preserve"> </w:t>
      </w:r>
      <w:r w:rsidRPr="003668B4">
        <w:rPr>
          <w:rFonts w:eastAsia="Times New Roman"/>
        </w:rPr>
        <w:t>таблицы</w:t>
      </w:r>
      <w:r w:rsidRPr="003668B4">
        <w:rPr>
          <w:rFonts w:eastAsia="Times New Roman"/>
          <w:lang w:val="en-US"/>
        </w:rPr>
        <w:t xml:space="preserve"> </w:t>
      </w:r>
      <w:r w:rsidRPr="003668B4">
        <w:rPr>
          <w:rFonts w:eastAsia="Times New Roman"/>
        </w:rPr>
        <w:t>целиком</w:t>
      </w:r>
      <w:r w:rsidRPr="003668B4">
        <w:rPr>
          <w:rFonts w:eastAsia="Times New Roman"/>
          <w:lang w:val="en-US"/>
        </w:rPr>
        <w:t xml:space="preserve">, </w:t>
      </w:r>
      <w:r w:rsidRPr="003668B4">
        <w:rPr>
          <w:rFonts w:eastAsia="Times New Roman"/>
        </w:rPr>
        <w:t>а</w:t>
      </w:r>
      <w:r w:rsidRPr="003668B4">
        <w:rPr>
          <w:rFonts w:eastAsia="Times New Roman"/>
          <w:lang w:val="en-US"/>
        </w:rPr>
        <w:t xml:space="preserve"> </w:t>
      </w:r>
      <w:r w:rsidRPr="003668B4">
        <w:rPr>
          <w:rFonts w:eastAsia="Times New Roman"/>
        </w:rPr>
        <w:t>только</w:t>
      </w:r>
      <w:r w:rsidRPr="003668B4">
        <w:rPr>
          <w:rFonts w:eastAsia="Times New Roman"/>
          <w:lang w:val="en-US"/>
        </w:rPr>
        <w:t xml:space="preserve"> </w:t>
      </w:r>
      <w:r w:rsidRPr="003668B4">
        <w:rPr>
          <w:rFonts w:eastAsia="Times New Roman"/>
        </w:rPr>
        <w:t>на</w:t>
      </w:r>
      <w:r w:rsidRPr="003668B4">
        <w:rPr>
          <w:rFonts w:eastAsia="Times New Roman"/>
          <w:lang w:val="en-US"/>
        </w:rPr>
        <w:t xml:space="preserve"> </w:t>
      </w:r>
      <w:r w:rsidRPr="003668B4">
        <w:rPr>
          <w:rFonts w:eastAsia="Times New Roman"/>
        </w:rPr>
        <w:t>отдельные</w:t>
      </w:r>
      <w:r w:rsidRPr="003668B4">
        <w:rPr>
          <w:rFonts w:eastAsia="Times New Roman"/>
          <w:lang w:val="en-US"/>
        </w:rPr>
        <w:t xml:space="preserve"> </w:t>
      </w:r>
      <w:r w:rsidRPr="003668B4">
        <w:rPr>
          <w:rFonts w:eastAsia="Times New Roman"/>
        </w:rPr>
        <w:t>столбцы</w:t>
      </w:r>
      <w:r w:rsidRPr="003668B4">
        <w:rPr>
          <w:rFonts w:eastAsia="Times New Roman"/>
          <w:lang w:val="en-US"/>
        </w:rPr>
        <w:t xml:space="preserve">: effective_until </w:t>
      </w:r>
      <w:r w:rsidRPr="003668B4">
        <w:rPr>
          <w:rFonts w:eastAsia="Times New Roman"/>
        </w:rPr>
        <w:t>для</w:t>
      </w:r>
      <w:r w:rsidRPr="003668B4">
        <w:rPr>
          <w:rFonts w:eastAsia="Times New Roman"/>
          <w:lang w:val="en-US"/>
        </w:rPr>
        <w:t xml:space="preserve"> </w:t>
      </w:r>
      <w:r w:rsidRPr="003668B4">
        <w:rPr>
          <w:rFonts w:eastAsia="Times New Roman"/>
        </w:rPr>
        <w:t>таблицы</w:t>
      </w:r>
      <w:r w:rsidRPr="003668B4">
        <w:rPr>
          <w:rFonts w:eastAsia="Times New Roman"/>
          <w:lang w:val="en-US"/>
        </w:rPr>
        <w:t xml:space="preserve"> documents </w:t>
      </w:r>
      <w:r w:rsidRPr="003668B4">
        <w:rPr>
          <w:rFonts w:eastAsia="Times New Roman"/>
        </w:rPr>
        <w:t>и</w:t>
      </w:r>
      <w:r w:rsidRPr="003668B4">
        <w:rPr>
          <w:rFonts w:eastAsia="Times New Roman"/>
          <w:lang w:val="en-US"/>
        </w:rPr>
        <w:t xml:space="preserve"> operation_description </w:t>
      </w:r>
      <w:r w:rsidRPr="003668B4">
        <w:rPr>
          <w:rFonts w:eastAsia="Times New Roman"/>
        </w:rPr>
        <w:t>для</w:t>
      </w:r>
      <w:r w:rsidRPr="003668B4">
        <w:rPr>
          <w:rFonts w:eastAsia="Times New Roman"/>
          <w:lang w:val="en-US"/>
        </w:rPr>
        <w:t xml:space="preserve"> </w:t>
      </w:r>
      <w:r w:rsidRPr="003668B4">
        <w:rPr>
          <w:rFonts w:eastAsia="Times New Roman"/>
        </w:rPr>
        <w:t>таблицы</w:t>
      </w:r>
      <w:r w:rsidRPr="003668B4">
        <w:rPr>
          <w:rFonts w:eastAsia="Times New Roman"/>
          <w:lang w:val="en-US"/>
        </w:rPr>
        <w:t xml:space="preserve"> document_operations. </w:t>
      </w:r>
      <w:r w:rsidRPr="003668B4">
        <w:rPr>
          <w:rFonts w:eastAsia="Times New Roman"/>
        </w:rPr>
        <w:t>За счет этого пользователи не могут изменять номер документа, степень секретности, дату операции и другие служебные атрибуты.</w:t>
      </w:r>
    </w:p>
    <w:p w14:paraId="69EA7AE2" w14:textId="7FA1D7C2" w:rsidR="003668B4" w:rsidRDefault="003668B4" w:rsidP="007A62FE">
      <w:pPr>
        <w:rPr>
          <w:rFonts w:eastAsia="Times New Roman"/>
        </w:rPr>
      </w:pPr>
      <w:r w:rsidRPr="003668B4">
        <w:rPr>
          <w:rFonts w:eastAsia="Times New Roman"/>
        </w:rPr>
        <w:t>Для ограничения доступа к строкам были включены политики Row Level Security. Они определяют, какие документы и операции доступны конкретному пользователю.</w:t>
      </w:r>
    </w:p>
    <w:p w14:paraId="076A5A78" w14:textId="7E0882B3" w:rsidR="003668B4" w:rsidRPr="00B02A76" w:rsidRDefault="003668B4" w:rsidP="003668B4">
      <w:pPr>
        <w:pStyle w:val="ab"/>
      </w:pPr>
      <w:r w:rsidRPr="003668B4">
        <w:t>Листинг 5 – Включение RLS и создание политик доступа</w:t>
      </w:r>
    </w:p>
    <w:tbl>
      <w:tblPr>
        <w:tblStyle w:val="af4"/>
        <w:tblW w:w="0" w:type="auto"/>
        <w:tblLook w:val="04A0" w:firstRow="1" w:lastRow="0" w:firstColumn="1" w:lastColumn="0" w:noHBand="0" w:noVBand="1"/>
      </w:tblPr>
      <w:tblGrid>
        <w:gridCol w:w="9622"/>
      </w:tblGrid>
      <w:tr w:rsidR="003668B4" w:rsidRPr="003668B4" w14:paraId="6FEC1E83" w14:textId="77777777" w:rsidTr="0010472D">
        <w:tc>
          <w:tcPr>
            <w:tcW w:w="9622" w:type="dxa"/>
          </w:tcPr>
          <w:p w14:paraId="42986A1E" w14:textId="77777777" w:rsidR="003668B4" w:rsidRDefault="003668B4" w:rsidP="003668B4">
            <w:pPr>
              <w:pStyle w:val="ac"/>
            </w:pPr>
            <w:r>
              <w:t>ALTER TABLE documents ENABLE ROW LEVEL SECURITY;</w:t>
            </w:r>
          </w:p>
          <w:p w14:paraId="6C2BE826" w14:textId="77777777" w:rsidR="003668B4" w:rsidRDefault="003668B4" w:rsidP="003668B4">
            <w:pPr>
              <w:pStyle w:val="ac"/>
            </w:pPr>
            <w:r>
              <w:t>ALTER TABLE documents FORCE ROW LEVEL SECURITY;</w:t>
            </w:r>
          </w:p>
          <w:p w14:paraId="6B75DF2E" w14:textId="77777777" w:rsidR="003668B4" w:rsidRDefault="003668B4" w:rsidP="003668B4">
            <w:pPr>
              <w:pStyle w:val="ac"/>
            </w:pPr>
          </w:p>
          <w:p w14:paraId="23FFDEC6" w14:textId="77777777" w:rsidR="003668B4" w:rsidRDefault="003668B4" w:rsidP="003668B4">
            <w:pPr>
              <w:pStyle w:val="ac"/>
            </w:pPr>
            <w:r>
              <w:t>ALTER TABLE document_operations ENABLE ROW LEVEL SECURITY;</w:t>
            </w:r>
          </w:p>
          <w:p w14:paraId="2A121D89" w14:textId="77777777" w:rsidR="003668B4" w:rsidRDefault="003668B4" w:rsidP="003668B4">
            <w:pPr>
              <w:pStyle w:val="ac"/>
            </w:pPr>
            <w:r>
              <w:t>ALTER TABLE document_operations FORCE ROW LEVEL SECURITY;</w:t>
            </w:r>
          </w:p>
          <w:p w14:paraId="1403CED0" w14:textId="77777777" w:rsidR="003668B4" w:rsidRDefault="003668B4" w:rsidP="003668B4">
            <w:pPr>
              <w:pStyle w:val="ac"/>
            </w:pPr>
          </w:p>
          <w:p w14:paraId="7121C452" w14:textId="77777777" w:rsidR="003668B4" w:rsidRDefault="003668B4" w:rsidP="003668B4">
            <w:pPr>
              <w:pStyle w:val="ac"/>
            </w:pPr>
            <w:r>
              <w:t>CREATE POLICY documents_select_policy</w:t>
            </w:r>
          </w:p>
          <w:p w14:paraId="377577EC" w14:textId="77777777" w:rsidR="003668B4" w:rsidRDefault="003668B4" w:rsidP="003668B4">
            <w:pPr>
              <w:pStyle w:val="ac"/>
            </w:pPr>
            <w:r>
              <w:t>ON documents</w:t>
            </w:r>
          </w:p>
          <w:p w14:paraId="30867592" w14:textId="77777777" w:rsidR="003668B4" w:rsidRDefault="003668B4" w:rsidP="003668B4">
            <w:pPr>
              <w:pStyle w:val="ac"/>
            </w:pPr>
            <w:r>
              <w:t>FOR SELECT</w:t>
            </w:r>
          </w:p>
          <w:p w14:paraId="31593DE7" w14:textId="77777777" w:rsidR="003668B4" w:rsidRDefault="003668B4" w:rsidP="003668B4">
            <w:pPr>
              <w:pStyle w:val="ac"/>
            </w:pPr>
            <w:r>
              <w:t>TO document_employee</w:t>
            </w:r>
          </w:p>
          <w:p w14:paraId="47A894EB" w14:textId="77777777" w:rsidR="003668B4" w:rsidRDefault="003668B4" w:rsidP="003668B4">
            <w:pPr>
              <w:pStyle w:val="ac"/>
            </w:pPr>
            <w:r>
              <w:t>USING</w:t>
            </w:r>
          </w:p>
          <w:p w14:paraId="2965D895" w14:textId="77777777" w:rsidR="003668B4" w:rsidRDefault="003668B4" w:rsidP="003668B4">
            <w:pPr>
              <w:pStyle w:val="ac"/>
            </w:pPr>
            <w:r>
              <w:t>(</w:t>
            </w:r>
          </w:p>
          <w:p w14:paraId="4332A478" w14:textId="77777777" w:rsidR="003668B4" w:rsidRDefault="003668B4" w:rsidP="003668B4">
            <w:pPr>
              <w:pStyle w:val="ac"/>
            </w:pPr>
            <w:r>
              <w:t xml:space="preserve">    secrecy_level IS NULL</w:t>
            </w:r>
          </w:p>
          <w:p w14:paraId="08DC6F5B" w14:textId="77777777" w:rsidR="003668B4" w:rsidRDefault="003668B4" w:rsidP="003668B4">
            <w:pPr>
              <w:pStyle w:val="ac"/>
            </w:pPr>
            <w:r>
              <w:t xml:space="preserve">    OR responsible_employee = current_user</w:t>
            </w:r>
          </w:p>
          <w:p w14:paraId="0BA8AEC8" w14:textId="77777777" w:rsidR="003668B4" w:rsidRDefault="003668B4" w:rsidP="003668B4">
            <w:pPr>
              <w:pStyle w:val="ac"/>
            </w:pPr>
            <w:r>
              <w:t>);</w:t>
            </w:r>
          </w:p>
          <w:p w14:paraId="6145F563" w14:textId="77777777" w:rsidR="003668B4" w:rsidRDefault="003668B4" w:rsidP="003668B4">
            <w:pPr>
              <w:pStyle w:val="ac"/>
            </w:pPr>
          </w:p>
          <w:p w14:paraId="53E3C2C9" w14:textId="77777777" w:rsidR="003668B4" w:rsidRDefault="003668B4" w:rsidP="003668B4">
            <w:pPr>
              <w:pStyle w:val="ac"/>
            </w:pPr>
            <w:r>
              <w:t>CREATE POLICY documents_update_policy</w:t>
            </w:r>
          </w:p>
          <w:p w14:paraId="63B48178" w14:textId="77777777" w:rsidR="003668B4" w:rsidRDefault="003668B4" w:rsidP="003668B4">
            <w:pPr>
              <w:pStyle w:val="ac"/>
            </w:pPr>
            <w:r>
              <w:t>ON documents</w:t>
            </w:r>
          </w:p>
          <w:p w14:paraId="1ED7BA61" w14:textId="77777777" w:rsidR="003668B4" w:rsidRDefault="003668B4" w:rsidP="003668B4">
            <w:pPr>
              <w:pStyle w:val="ac"/>
            </w:pPr>
            <w:r>
              <w:t>FOR UPDATE</w:t>
            </w:r>
          </w:p>
          <w:p w14:paraId="5515D049" w14:textId="77777777" w:rsidR="003668B4" w:rsidRDefault="003668B4" w:rsidP="003668B4">
            <w:pPr>
              <w:pStyle w:val="ac"/>
            </w:pPr>
            <w:r>
              <w:t>TO document_employee</w:t>
            </w:r>
          </w:p>
          <w:p w14:paraId="40E47170" w14:textId="77777777" w:rsidR="003668B4" w:rsidRDefault="003668B4" w:rsidP="003668B4">
            <w:pPr>
              <w:pStyle w:val="ac"/>
            </w:pPr>
            <w:r>
              <w:t>USING</w:t>
            </w:r>
          </w:p>
          <w:p w14:paraId="16E0A544" w14:textId="77777777" w:rsidR="003668B4" w:rsidRDefault="003668B4" w:rsidP="003668B4">
            <w:pPr>
              <w:pStyle w:val="ac"/>
            </w:pPr>
            <w:r>
              <w:t>(</w:t>
            </w:r>
          </w:p>
          <w:p w14:paraId="4330D16F" w14:textId="77777777" w:rsidR="003668B4" w:rsidRDefault="003668B4" w:rsidP="003668B4">
            <w:pPr>
              <w:pStyle w:val="ac"/>
            </w:pPr>
            <w:r>
              <w:t xml:space="preserve">    responsible_employee = current_user</w:t>
            </w:r>
          </w:p>
          <w:p w14:paraId="42DF5DD9" w14:textId="77777777" w:rsidR="003668B4" w:rsidRDefault="003668B4" w:rsidP="003668B4">
            <w:pPr>
              <w:pStyle w:val="ac"/>
            </w:pPr>
            <w:r>
              <w:t>)</w:t>
            </w:r>
          </w:p>
          <w:p w14:paraId="0E203576" w14:textId="77777777" w:rsidR="003668B4" w:rsidRDefault="003668B4" w:rsidP="003668B4">
            <w:pPr>
              <w:pStyle w:val="ac"/>
            </w:pPr>
            <w:r>
              <w:t>WITH CHECK</w:t>
            </w:r>
          </w:p>
          <w:p w14:paraId="04AFAB5D" w14:textId="77777777" w:rsidR="003668B4" w:rsidRDefault="003668B4" w:rsidP="003668B4">
            <w:pPr>
              <w:pStyle w:val="ac"/>
            </w:pPr>
            <w:r>
              <w:t>(</w:t>
            </w:r>
          </w:p>
          <w:p w14:paraId="624DCACD" w14:textId="77777777" w:rsidR="003668B4" w:rsidRDefault="003668B4" w:rsidP="003668B4">
            <w:pPr>
              <w:pStyle w:val="ac"/>
            </w:pPr>
            <w:r>
              <w:t xml:space="preserve">    responsible_employee = current_user</w:t>
            </w:r>
          </w:p>
          <w:p w14:paraId="5D6A0744" w14:textId="77777777" w:rsidR="003668B4" w:rsidRDefault="003668B4" w:rsidP="003668B4">
            <w:pPr>
              <w:pStyle w:val="ac"/>
            </w:pPr>
            <w:r>
              <w:t>);</w:t>
            </w:r>
          </w:p>
          <w:p w14:paraId="47A5B204" w14:textId="77777777" w:rsidR="003668B4" w:rsidRDefault="003668B4" w:rsidP="003668B4">
            <w:pPr>
              <w:pStyle w:val="ac"/>
            </w:pPr>
          </w:p>
          <w:p w14:paraId="3AAB1606" w14:textId="77777777" w:rsidR="003668B4" w:rsidRDefault="003668B4" w:rsidP="003668B4">
            <w:pPr>
              <w:pStyle w:val="ac"/>
            </w:pPr>
            <w:r>
              <w:t>CREATE POLICY operations_select_policy</w:t>
            </w:r>
          </w:p>
          <w:p w14:paraId="5078C476" w14:textId="77777777" w:rsidR="003668B4" w:rsidRDefault="003668B4" w:rsidP="003668B4">
            <w:pPr>
              <w:pStyle w:val="ac"/>
            </w:pPr>
            <w:r>
              <w:t>ON document_operations</w:t>
            </w:r>
          </w:p>
          <w:p w14:paraId="4415CC5E" w14:textId="77777777" w:rsidR="003668B4" w:rsidRDefault="003668B4" w:rsidP="003668B4">
            <w:pPr>
              <w:pStyle w:val="ac"/>
            </w:pPr>
            <w:r>
              <w:t>FOR SELECT</w:t>
            </w:r>
          </w:p>
          <w:p w14:paraId="134E0266" w14:textId="77777777" w:rsidR="003668B4" w:rsidRDefault="003668B4" w:rsidP="003668B4">
            <w:pPr>
              <w:pStyle w:val="ac"/>
            </w:pPr>
            <w:r>
              <w:t>TO document_employee</w:t>
            </w:r>
          </w:p>
          <w:p w14:paraId="32BECB23" w14:textId="77777777" w:rsidR="003668B4" w:rsidRDefault="003668B4" w:rsidP="003668B4">
            <w:pPr>
              <w:pStyle w:val="ac"/>
            </w:pPr>
            <w:r>
              <w:t>USING</w:t>
            </w:r>
          </w:p>
          <w:p w14:paraId="5C83CD83" w14:textId="77777777" w:rsidR="003668B4" w:rsidRDefault="003668B4" w:rsidP="003668B4">
            <w:pPr>
              <w:pStyle w:val="ac"/>
            </w:pPr>
            <w:r>
              <w:t>(</w:t>
            </w:r>
          </w:p>
          <w:p w14:paraId="47700596" w14:textId="77777777" w:rsidR="003668B4" w:rsidRDefault="003668B4" w:rsidP="003668B4">
            <w:pPr>
              <w:pStyle w:val="ac"/>
            </w:pPr>
            <w:r>
              <w:t xml:space="preserve">    employee_name = current_user</w:t>
            </w:r>
          </w:p>
          <w:p w14:paraId="2F933405" w14:textId="77777777" w:rsidR="003668B4" w:rsidRDefault="003668B4" w:rsidP="003668B4">
            <w:pPr>
              <w:pStyle w:val="ac"/>
            </w:pPr>
            <w:r>
              <w:t xml:space="preserve">    OR EXISTS</w:t>
            </w:r>
          </w:p>
          <w:p w14:paraId="3D3F6634" w14:textId="77777777" w:rsidR="003668B4" w:rsidRDefault="003668B4" w:rsidP="003668B4">
            <w:pPr>
              <w:pStyle w:val="ac"/>
            </w:pPr>
            <w:r>
              <w:t xml:space="preserve">    (</w:t>
            </w:r>
          </w:p>
          <w:p w14:paraId="4440B02F" w14:textId="77777777" w:rsidR="003668B4" w:rsidRDefault="003668B4" w:rsidP="003668B4">
            <w:pPr>
              <w:pStyle w:val="ac"/>
            </w:pPr>
            <w:r>
              <w:t xml:space="preserve">        SELECT 1</w:t>
            </w:r>
          </w:p>
          <w:p w14:paraId="00B3C602" w14:textId="77777777" w:rsidR="003668B4" w:rsidRDefault="003668B4" w:rsidP="003668B4">
            <w:pPr>
              <w:pStyle w:val="ac"/>
            </w:pPr>
            <w:r>
              <w:t xml:space="preserve">        FROM documents d</w:t>
            </w:r>
          </w:p>
          <w:p w14:paraId="0BBFE06B" w14:textId="77777777" w:rsidR="003668B4" w:rsidRDefault="003668B4" w:rsidP="003668B4">
            <w:pPr>
              <w:pStyle w:val="ac"/>
            </w:pPr>
            <w:r>
              <w:t xml:space="preserve">        WHERE d.document_number = document_operations.document_number</w:t>
            </w:r>
          </w:p>
          <w:p w14:paraId="5B112A5C" w14:textId="77777777" w:rsidR="003668B4" w:rsidRDefault="003668B4" w:rsidP="003668B4">
            <w:pPr>
              <w:pStyle w:val="ac"/>
            </w:pPr>
            <w:r>
              <w:t xml:space="preserve">          AND d.responsible_employee = current_user</w:t>
            </w:r>
          </w:p>
          <w:p w14:paraId="3C92E752" w14:textId="77777777" w:rsidR="003668B4" w:rsidRDefault="003668B4" w:rsidP="003668B4">
            <w:pPr>
              <w:pStyle w:val="ac"/>
            </w:pPr>
            <w:r>
              <w:t xml:space="preserve">    )</w:t>
            </w:r>
          </w:p>
          <w:p w14:paraId="6AC1197E" w14:textId="77777777" w:rsidR="003668B4" w:rsidRDefault="003668B4" w:rsidP="003668B4">
            <w:pPr>
              <w:pStyle w:val="ac"/>
            </w:pPr>
            <w:r>
              <w:t>);</w:t>
            </w:r>
          </w:p>
          <w:p w14:paraId="0CFBD569" w14:textId="77777777" w:rsidR="003668B4" w:rsidRDefault="003668B4" w:rsidP="003668B4">
            <w:pPr>
              <w:pStyle w:val="ac"/>
            </w:pPr>
          </w:p>
          <w:p w14:paraId="3436E06E" w14:textId="77777777" w:rsidR="003668B4" w:rsidRDefault="003668B4" w:rsidP="003668B4">
            <w:pPr>
              <w:pStyle w:val="ac"/>
            </w:pPr>
            <w:r>
              <w:lastRenderedPageBreak/>
              <w:t>CREATE POLICY operations_update_policy</w:t>
            </w:r>
          </w:p>
          <w:p w14:paraId="384CBA26" w14:textId="77777777" w:rsidR="003668B4" w:rsidRDefault="003668B4" w:rsidP="003668B4">
            <w:pPr>
              <w:pStyle w:val="ac"/>
            </w:pPr>
            <w:r>
              <w:t>ON document_operations</w:t>
            </w:r>
          </w:p>
          <w:p w14:paraId="728E03A4" w14:textId="77777777" w:rsidR="003668B4" w:rsidRDefault="003668B4" w:rsidP="003668B4">
            <w:pPr>
              <w:pStyle w:val="ac"/>
            </w:pPr>
            <w:r>
              <w:t>FOR UPDATE</w:t>
            </w:r>
          </w:p>
          <w:p w14:paraId="4D2EA17D" w14:textId="77777777" w:rsidR="003668B4" w:rsidRDefault="003668B4" w:rsidP="003668B4">
            <w:pPr>
              <w:pStyle w:val="ac"/>
            </w:pPr>
            <w:r>
              <w:t>TO document_employee</w:t>
            </w:r>
          </w:p>
          <w:p w14:paraId="10F61C71" w14:textId="77777777" w:rsidR="003668B4" w:rsidRDefault="003668B4" w:rsidP="003668B4">
            <w:pPr>
              <w:pStyle w:val="ac"/>
            </w:pPr>
            <w:r>
              <w:t>USING</w:t>
            </w:r>
          </w:p>
          <w:p w14:paraId="4CADE155" w14:textId="77777777" w:rsidR="003668B4" w:rsidRDefault="003668B4" w:rsidP="003668B4">
            <w:pPr>
              <w:pStyle w:val="ac"/>
            </w:pPr>
            <w:r>
              <w:t>(</w:t>
            </w:r>
          </w:p>
          <w:p w14:paraId="45AA6241" w14:textId="77777777" w:rsidR="003668B4" w:rsidRDefault="003668B4" w:rsidP="003668B4">
            <w:pPr>
              <w:pStyle w:val="ac"/>
            </w:pPr>
            <w:r>
              <w:t xml:space="preserve">    employee_name = current_user</w:t>
            </w:r>
          </w:p>
          <w:p w14:paraId="3488326D" w14:textId="77777777" w:rsidR="003668B4" w:rsidRDefault="003668B4" w:rsidP="003668B4">
            <w:pPr>
              <w:pStyle w:val="ac"/>
            </w:pPr>
            <w:r>
              <w:t>)</w:t>
            </w:r>
          </w:p>
          <w:p w14:paraId="68035F21" w14:textId="77777777" w:rsidR="003668B4" w:rsidRDefault="003668B4" w:rsidP="003668B4">
            <w:pPr>
              <w:pStyle w:val="ac"/>
            </w:pPr>
            <w:r>
              <w:t>WITH CHECK</w:t>
            </w:r>
          </w:p>
          <w:p w14:paraId="64656587" w14:textId="77777777" w:rsidR="003668B4" w:rsidRDefault="003668B4" w:rsidP="003668B4">
            <w:pPr>
              <w:pStyle w:val="ac"/>
            </w:pPr>
            <w:r>
              <w:t>(</w:t>
            </w:r>
          </w:p>
          <w:p w14:paraId="20F4E581" w14:textId="77777777" w:rsidR="003668B4" w:rsidRDefault="003668B4" w:rsidP="003668B4">
            <w:pPr>
              <w:pStyle w:val="ac"/>
            </w:pPr>
            <w:r>
              <w:t xml:space="preserve">    employee_name = current_user</w:t>
            </w:r>
          </w:p>
          <w:p w14:paraId="384CA895" w14:textId="6E154A32" w:rsidR="003668B4" w:rsidRPr="00B02A76" w:rsidRDefault="003668B4" w:rsidP="003668B4">
            <w:pPr>
              <w:pStyle w:val="ac"/>
            </w:pPr>
            <w:r>
              <w:t>);</w:t>
            </w:r>
          </w:p>
        </w:tc>
      </w:tr>
    </w:tbl>
    <w:p w14:paraId="7EDF1DCA" w14:textId="42175080" w:rsidR="003668B4" w:rsidRDefault="003668B4" w:rsidP="007A62FE">
      <w:pPr>
        <w:rPr>
          <w:rFonts w:eastAsia="Times New Roman"/>
          <w:lang w:val="en-US"/>
        </w:rPr>
      </w:pPr>
      <w:r w:rsidRPr="003668B4">
        <w:rPr>
          <w:rFonts w:eastAsia="Times New Roman"/>
        </w:rPr>
        <w:t xml:space="preserve">Политика </w:t>
      </w:r>
      <w:r w:rsidRPr="003668B4">
        <w:rPr>
          <w:rFonts w:eastAsia="Times New Roman"/>
          <w:lang w:val="en-US"/>
        </w:rPr>
        <w:t>documents</w:t>
      </w:r>
      <w:r w:rsidRPr="003668B4">
        <w:rPr>
          <w:rFonts w:eastAsia="Times New Roman"/>
        </w:rPr>
        <w:t>_</w:t>
      </w:r>
      <w:r w:rsidRPr="003668B4">
        <w:rPr>
          <w:rFonts w:eastAsia="Times New Roman"/>
          <w:lang w:val="en-US"/>
        </w:rPr>
        <w:t>select</w:t>
      </w:r>
      <w:r w:rsidRPr="003668B4">
        <w:rPr>
          <w:rFonts w:eastAsia="Times New Roman"/>
        </w:rPr>
        <w:t>_</w:t>
      </w:r>
      <w:r w:rsidRPr="003668B4">
        <w:rPr>
          <w:rFonts w:eastAsia="Times New Roman"/>
          <w:lang w:val="en-US"/>
        </w:rPr>
        <w:t>policy</w:t>
      </w:r>
      <w:r w:rsidRPr="003668B4">
        <w:rPr>
          <w:rFonts w:eastAsia="Times New Roman"/>
        </w:rPr>
        <w:t xml:space="preserve"> разрешает чтение всех несекретных документов и секретных документов, где текущий пользователь является ответственным. Политика </w:t>
      </w:r>
      <w:r w:rsidRPr="003668B4">
        <w:rPr>
          <w:rFonts w:eastAsia="Times New Roman"/>
          <w:lang w:val="en-US"/>
        </w:rPr>
        <w:t>documents</w:t>
      </w:r>
      <w:r w:rsidRPr="003668B4">
        <w:rPr>
          <w:rFonts w:eastAsia="Times New Roman"/>
        </w:rPr>
        <w:t>_</w:t>
      </w:r>
      <w:r w:rsidRPr="003668B4">
        <w:rPr>
          <w:rFonts w:eastAsia="Times New Roman"/>
          <w:lang w:val="en-US"/>
        </w:rPr>
        <w:t>update</w:t>
      </w:r>
      <w:r w:rsidRPr="003668B4">
        <w:rPr>
          <w:rFonts w:eastAsia="Times New Roman"/>
        </w:rPr>
        <w:t>_</w:t>
      </w:r>
      <w:r w:rsidRPr="003668B4">
        <w:rPr>
          <w:rFonts w:eastAsia="Times New Roman"/>
          <w:lang w:val="en-US"/>
        </w:rPr>
        <w:t>policy</w:t>
      </w:r>
      <w:r w:rsidRPr="003668B4">
        <w:rPr>
          <w:rFonts w:eastAsia="Times New Roman"/>
        </w:rPr>
        <w:t xml:space="preserve"> разрешает изменение только документов, за которые отвечает текущий пользователь. Для таблицы </w:t>
      </w:r>
      <w:r w:rsidRPr="003668B4">
        <w:rPr>
          <w:rFonts w:eastAsia="Times New Roman"/>
          <w:lang w:val="en-US"/>
        </w:rPr>
        <w:t>document</w:t>
      </w:r>
      <w:r w:rsidRPr="003668B4">
        <w:rPr>
          <w:rFonts w:eastAsia="Times New Roman"/>
        </w:rPr>
        <w:t>_</w:t>
      </w:r>
      <w:r w:rsidRPr="003668B4">
        <w:rPr>
          <w:rFonts w:eastAsia="Times New Roman"/>
          <w:lang w:val="en-US"/>
        </w:rPr>
        <w:t>operations</w:t>
      </w:r>
      <w:r w:rsidRPr="003668B4">
        <w:rPr>
          <w:rFonts w:eastAsia="Times New Roman"/>
        </w:rPr>
        <w:t xml:space="preserve"> чтение разрешается для собственных операций пользователя и операций по документам, за которые он назначен ответственным. </w:t>
      </w:r>
      <w:r w:rsidRPr="003668B4">
        <w:rPr>
          <w:rFonts w:eastAsia="Times New Roman"/>
          <w:lang w:val="en-US"/>
        </w:rPr>
        <w:t>Изменение операций разрешено только для собственных записей пользователя.</w:t>
      </w:r>
    </w:p>
    <w:p w14:paraId="13781139" w14:textId="77777777" w:rsidR="003668B4" w:rsidRPr="003668B4" w:rsidRDefault="003668B4" w:rsidP="007A62FE">
      <w:pPr>
        <w:rPr>
          <w:rFonts w:eastAsia="Times New Roman"/>
          <w:lang w:val="en-US"/>
        </w:rPr>
      </w:pPr>
    </w:p>
    <w:p w14:paraId="341EF112" w14:textId="5FC4FF80" w:rsidR="00E014B6" w:rsidRDefault="00E014B6" w:rsidP="00E014B6">
      <w:pPr>
        <w:pStyle w:val="21"/>
      </w:pPr>
      <w:bookmarkStart w:id="9" w:name="_Toc228455828"/>
      <w:r>
        <w:t>Проверка разграничения доступа</w:t>
      </w:r>
      <w:bookmarkEnd w:id="9"/>
    </w:p>
    <w:p w14:paraId="02CAEDC9" w14:textId="77777777" w:rsidR="00E014B6" w:rsidRPr="00E014B6" w:rsidRDefault="00E014B6" w:rsidP="00E014B6">
      <w:r w:rsidRPr="00E014B6">
        <w:t xml:space="preserve">Проверка разграничения доступа выполнялась для пользователей Сотрудник_В и Сотрудник_А. Проверка проводилась путем подключения к базе данных от имени соответствующего пользователя и выполнения </w:t>
      </w:r>
      <w:r w:rsidRPr="00E014B6">
        <w:rPr>
          <w:lang w:val="en-US"/>
        </w:rPr>
        <w:t>SQL</w:t>
      </w:r>
      <w:r w:rsidRPr="00E014B6">
        <w:t xml:space="preserve">-запросов к таблицам </w:t>
      </w:r>
      <w:r w:rsidRPr="00E014B6">
        <w:rPr>
          <w:lang w:val="en-US"/>
        </w:rPr>
        <w:t>documents</w:t>
      </w:r>
      <w:r w:rsidRPr="00E014B6">
        <w:t xml:space="preserve"> и </w:t>
      </w:r>
      <w:r w:rsidRPr="00E014B6">
        <w:rPr>
          <w:lang w:val="en-US"/>
        </w:rPr>
        <w:t>document</w:t>
      </w:r>
      <w:r w:rsidRPr="00E014B6">
        <w:t>_</w:t>
      </w:r>
      <w:r w:rsidRPr="00E014B6">
        <w:rPr>
          <w:lang w:val="en-US"/>
        </w:rPr>
        <w:t>operations</w:t>
      </w:r>
      <w:r w:rsidRPr="00E014B6">
        <w:t>.</w:t>
      </w:r>
    </w:p>
    <w:p w14:paraId="56019A82" w14:textId="77777777" w:rsidR="00E014B6" w:rsidRDefault="00E014B6" w:rsidP="00E014B6">
      <w:r w:rsidRPr="00E014B6">
        <w:t xml:space="preserve">Сначала была выполнена проверка доступа пользователя Сотрудник_В к таблице </w:t>
      </w:r>
      <w:r w:rsidRPr="00E014B6">
        <w:rPr>
          <w:lang w:val="en-US"/>
        </w:rPr>
        <w:t>documents</w:t>
      </w:r>
      <w:r w:rsidRPr="00E014B6">
        <w:t xml:space="preserve">. Согласно заданной политике, данный пользователь должен видеть все несекретные документы, а также секретный документ </w:t>
      </w:r>
      <w:r w:rsidRPr="00E014B6">
        <w:rPr>
          <w:lang w:val="en-US"/>
        </w:rPr>
        <w:t>DOC</w:t>
      </w:r>
      <w:r w:rsidRPr="00E014B6">
        <w:t>-006, за который он назначен ответственным. При этом чужие секретные документы не должны отображаться в результате запроса.</w:t>
      </w:r>
    </w:p>
    <w:p w14:paraId="16915ED2" w14:textId="5F796C2E" w:rsidR="00E014B6" w:rsidRPr="00B02A76" w:rsidRDefault="00E014B6" w:rsidP="00E014B6">
      <w:pPr>
        <w:pStyle w:val="ab"/>
      </w:pPr>
      <w:r>
        <w:t xml:space="preserve">Листинг 6 – </w:t>
      </w:r>
      <w:r w:rsidR="00F023F7">
        <w:t>П</w:t>
      </w:r>
      <w:r w:rsidR="00F023F7" w:rsidRPr="00E014B6">
        <w:t>роверка доступа пользователя Сотрудник_В</w:t>
      </w:r>
    </w:p>
    <w:tbl>
      <w:tblPr>
        <w:tblStyle w:val="af4"/>
        <w:tblW w:w="0" w:type="auto"/>
        <w:tblLook w:val="04A0" w:firstRow="1" w:lastRow="0" w:firstColumn="1" w:lastColumn="0" w:noHBand="0" w:noVBand="1"/>
      </w:tblPr>
      <w:tblGrid>
        <w:gridCol w:w="9622"/>
      </w:tblGrid>
      <w:tr w:rsidR="00E014B6" w:rsidRPr="003668B4" w14:paraId="19DE3806" w14:textId="77777777" w:rsidTr="0010472D">
        <w:tc>
          <w:tcPr>
            <w:tcW w:w="9622" w:type="dxa"/>
          </w:tcPr>
          <w:p w14:paraId="7C8F207C" w14:textId="325950D1" w:rsidR="00E014B6" w:rsidRPr="00E014B6" w:rsidRDefault="00E014B6" w:rsidP="00E014B6">
            <w:pPr>
              <w:pStyle w:val="HTML"/>
              <w:rPr>
                <w:lang w:val="en-US"/>
              </w:rPr>
            </w:pPr>
            <w:r w:rsidRPr="00E014B6">
              <w:rPr>
                <w:rStyle w:val="n"/>
                <w:lang w:val="en-US"/>
              </w:rPr>
              <w:t>SELECT</w:t>
            </w:r>
            <w:r w:rsidRPr="00E014B6">
              <w:rPr>
                <w:lang w:val="en-US"/>
              </w:rPr>
              <w:br/>
            </w:r>
            <w:r w:rsidRPr="00E014B6">
              <w:rPr>
                <w:rStyle w:val="HTML1"/>
                <w:rFonts w:eastAsiaTheme="majorEastAsia"/>
                <w:lang w:val="en-US"/>
              </w:rPr>
              <w:t xml:space="preserve">    document_number,</w:t>
            </w:r>
            <w:r w:rsidRPr="00E014B6">
              <w:rPr>
                <w:lang w:val="en-US"/>
              </w:rPr>
              <w:br/>
            </w:r>
            <w:r w:rsidRPr="00E014B6">
              <w:rPr>
                <w:rStyle w:val="HTML1"/>
                <w:rFonts w:eastAsiaTheme="majorEastAsia"/>
                <w:lang w:val="en-US"/>
              </w:rPr>
              <w:t xml:space="preserve">    document_type,</w:t>
            </w:r>
            <w:r w:rsidRPr="00E014B6">
              <w:rPr>
                <w:lang w:val="en-US"/>
              </w:rPr>
              <w:br/>
            </w:r>
            <w:r w:rsidRPr="00E014B6">
              <w:rPr>
                <w:rStyle w:val="HTML1"/>
                <w:rFonts w:eastAsiaTheme="majorEastAsia"/>
                <w:lang w:val="en-US"/>
              </w:rPr>
              <w:t xml:space="preserve">    responsible_employee,</w:t>
            </w:r>
            <w:r w:rsidRPr="00E014B6">
              <w:rPr>
                <w:lang w:val="en-US"/>
              </w:rPr>
              <w:br/>
            </w:r>
            <w:r w:rsidRPr="00E014B6">
              <w:rPr>
                <w:rStyle w:val="HTML1"/>
                <w:rFonts w:eastAsiaTheme="majorEastAsia"/>
                <w:lang w:val="en-US"/>
              </w:rPr>
              <w:t xml:space="preserve">    internal_department,</w:t>
            </w:r>
            <w:r w:rsidRPr="00E014B6">
              <w:rPr>
                <w:lang w:val="en-US"/>
              </w:rPr>
              <w:br/>
            </w:r>
            <w:r w:rsidRPr="00E014B6">
              <w:rPr>
                <w:rStyle w:val="HTML1"/>
                <w:rFonts w:eastAsiaTheme="majorEastAsia"/>
                <w:lang w:val="en-US"/>
              </w:rPr>
              <w:t xml:space="preserve">    effective_from,</w:t>
            </w:r>
            <w:r w:rsidRPr="00E014B6">
              <w:rPr>
                <w:lang w:val="en-US"/>
              </w:rPr>
              <w:br/>
            </w:r>
            <w:r w:rsidRPr="00E014B6">
              <w:rPr>
                <w:rStyle w:val="HTML1"/>
                <w:rFonts w:eastAsiaTheme="majorEastAsia"/>
                <w:lang w:val="en-US"/>
              </w:rPr>
              <w:t xml:space="preserve">    effective_until,</w:t>
            </w:r>
            <w:r w:rsidRPr="00E014B6">
              <w:rPr>
                <w:lang w:val="en-US"/>
              </w:rPr>
              <w:br/>
            </w:r>
            <w:r w:rsidRPr="00E014B6">
              <w:rPr>
                <w:rStyle w:val="HTML1"/>
                <w:rFonts w:eastAsiaTheme="majorEastAsia"/>
                <w:lang w:val="en-US"/>
              </w:rPr>
              <w:t xml:space="preserve">    secrecy_level</w:t>
            </w:r>
            <w:r w:rsidRPr="00E014B6">
              <w:rPr>
                <w:lang w:val="en-US"/>
              </w:rPr>
              <w:br/>
            </w:r>
            <w:r w:rsidRPr="00E014B6">
              <w:rPr>
                <w:rStyle w:val="n"/>
                <w:lang w:val="en-US"/>
              </w:rPr>
              <w:t>FROM</w:t>
            </w:r>
            <w:r w:rsidRPr="00E014B6">
              <w:rPr>
                <w:rStyle w:val="HTML1"/>
                <w:rFonts w:eastAsiaTheme="majorEastAsia"/>
                <w:lang w:val="en-US"/>
              </w:rPr>
              <w:t xml:space="preserve"> documents</w:t>
            </w:r>
            <w:r w:rsidRPr="00E014B6">
              <w:rPr>
                <w:lang w:val="en-US"/>
              </w:rPr>
              <w:br/>
            </w:r>
            <w:r w:rsidRPr="00E014B6">
              <w:rPr>
                <w:rStyle w:val="n"/>
                <w:lang w:val="en-US"/>
              </w:rPr>
              <w:t>ORDER</w:t>
            </w:r>
            <w:r w:rsidRPr="00E014B6">
              <w:rPr>
                <w:rStyle w:val="HTML1"/>
                <w:rFonts w:eastAsiaTheme="majorEastAsia"/>
                <w:lang w:val="en-US"/>
              </w:rPr>
              <w:t xml:space="preserve"> </w:t>
            </w:r>
            <w:r w:rsidRPr="00E014B6">
              <w:rPr>
                <w:rStyle w:val="n"/>
                <w:lang w:val="en-US"/>
              </w:rPr>
              <w:t>BY</w:t>
            </w:r>
            <w:r w:rsidRPr="00E014B6">
              <w:rPr>
                <w:rStyle w:val="HTML1"/>
                <w:rFonts w:eastAsiaTheme="majorEastAsia"/>
                <w:lang w:val="en-US"/>
              </w:rPr>
              <w:t xml:space="preserve"> document_number;</w:t>
            </w:r>
          </w:p>
        </w:tc>
      </w:tr>
    </w:tbl>
    <w:p w14:paraId="0EAAC3DD" w14:textId="72FB7956" w:rsidR="00F023F7" w:rsidRDefault="00F023F7" w:rsidP="00E014B6">
      <w:r w:rsidRPr="00F023F7">
        <w:lastRenderedPageBreak/>
        <w:t>Результат выполнения запроса представлен на рисунке 2.</w:t>
      </w:r>
    </w:p>
    <w:p w14:paraId="0EECDA32" w14:textId="5F54EEA4" w:rsidR="00F023F7" w:rsidRDefault="00F023F7" w:rsidP="00F023F7">
      <w:pPr>
        <w:pStyle w:val="af5"/>
        <w:rPr>
          <w:rFonts w:cs="Times New Roman"/>
          <w:sz w:val="24"/>
        </w:rPr>
      </w:pPr>
      <w:r w:rsidRPr="00F023F7">
        <w:rPr>
          <w:rFonts w:cs="Times New Roman"/>
          <w:noProof/>
          <w:sz w:val="24"/>
        </w:rPr>
        <w:drawing>
          <wp:inline distT="0" distB="0" distL="0" distR="0" wp14:anchorId="5853ECB5" wp14:editId="5E1957CF">
            <wp:extent cx="6300470" cy="1640205"/>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0470" cy="1640205"/>
                    </a:xfrm>
                    <a:prstGeom prst="rect">
                      <a:avLst/>
                    </a:prstGeom>
                  </pic:spPr>
                </pic:pic>
              </a:graphicData>
            </a:graphic>
          </wp:inline>
        </w:drawing>
      </w:r>
    </w:p>
    <w:p w14:paraId="2F7B7C5E" w14:textId="1041AEF0" w:rsidR="00F023F7" w:rsidRPr="00E34A15" w:rsidRDefault="00F023F7" w:rsidP="00F023F7">
      <w:pPr>
        <w:pStyle w:val="aa"/>
      </w:pPr>
      <w:r w:rsidRPr="00F023F7">
        <w:t>Рисунок 2 – Документы, доступные пользователю Сотрудник_В</w:t>
      </w:r>
    </w:p>
    <w:p w14:paraId="346AD825" w14:textId="0D4A7B77" w:rsidR="00F023F7" w:rsidRDefault="00F023F7" w:rsidP="00E014B6">
      <w:r w:rsidRPr="00F023F7">
        <w:t>Из результата видно, что пользователь Сотрудник_В получил доступ к несекретным документам DOC-001, DOC-003, DOC-005 и DOC-008, а также к секретному документу DOC-006, где он является ответственным. Чужие секретные документы DOC-002, DOC-004 и DOC-007 в результате запроса отсутствуют.</w:t>
      </w:r>
    </w:p>
    <w:p w14:paraId="7D6F40D8" w14:textId="0FA54B12" w:rsidR="00F023F7" w:rsidRDefault="00F023F7" w:rsidP="00E014B6">
      <w:r w:rsidRPr="00F023F7">
        <w:t>Затем была проверена возможность изменения срока действия документа. Пользователь Сотрудник_В должен иметь возможность изменять поле effective_until только для документов, за которые он назначен ответственным.</w:t>
      </w:r>
    </w:p>
    <w:p w14:paraId="7D442665" w14:textId="179C7270" w:rsidR="0066289B" w:rsidRPr="00B02A76" w:rsidRDefault="0066289B" w:rsidP="0066289B">
      <w:pPr>
        <w:pStyle w:val="ab"/>
      </w:pPr>
      <w:r>
        <w:t xml:space="preserve">Листинг </w:t>
      </w:r>
      <w:r w:rsidRPr="0066289B">
        <w:t>7</w:t>
      </w:r>
      <w:r>
        <w:t xml:space="preserve"> – Изменение срока действия документа </w:t>
      </w:r>
      <w:r w:rsidRPr="00E014B6">
        <w:t>пользовател</w:t>
      </w:r>
      <w:r>
        <w:t>ем</w:t>
      </w:r>
      <w:r w:rsidRPr="00E014B6">
        <w:t xml:space="preserve"> Сотрудник_В</w:t>
      </w:r>
    </w:p>
    <w:tbl>
      <w:tblPr>
        <w:tblStyle w:val="af4"/>
        <w:tblW w:w="0" w:type="auto"/>
        <w:tblLook w:val="04A0" w:firstRow="1" w:lastRow="0" w:firstColumn="1" w:lastColumn="0" w:noHBand="0" w:noVBand="1"/>
      </w:tblPr>
      <w:tblGrid>
        <w:gridCol w:w="9622"/>
      </w:tblGrid>
      <w:tr w:rsidR="0066289B" w:rsidRPr="003668B4" w14:paraId="249EE2FA" w14:textId="77777777" w:rsidTr="0010472D">
        <w:tc>
          <w:tcPr>
            <w:tcW w:w="9622" w:type="dxa"/>
          </w:tcPr>
          <w:p w14:paraId="3FFCD3A8" w14:textId="77777777" w:rsidR="0066289B" w:rsidRPr="0066289B" w:rsidRDefault="0066289B" w:rsidP="0066289B">
            <w:pPr>
              <w:pStyle w:val="HTML"/>
              <w:rPr>
                <w:rStyle w:val="n"/>
                <w:lang w:val="en-US"/>
              </w:rPr>
            </w:pPr>
            <w:r w:rsidRPr="0066289B">
              <w:rPr>
                <w:rStyle w:val="n"/>
                <w:lang w:val="en-US"/>
              </w:rPr>
              <w:t>UPDATE documents</w:t>
            </w:r>
          </w:p>
          <w:p w14:paraId="6150AE8B" w14:textId="486F1F53" w:rsidR="0066289B" w:rsidRPr="0066289B" w:rsidRDefault="0066289B" w:rsidP="0066289B">
            <w:pPr>
              <w:pStyle w:val="HTML"/>
              <w:rPr>
                <w:rStyle w:val="n"/>
                <w:lang w:val="en-US"/>
              </w:rPr>
            </w:pPr>
            <w:r w:rsidRPr="0066289B">
              <w:rPr>
                <w:rStyle w:val="n"/>
                <w:lang w:val="en-US"/>
              </w:rPr>
              <w:t>SET effective_until = DATE '2026-10-01'</w:t>
            </w:r>
          </w:p>
          <w:p w14:paraId="6F44F484" w14:textId="77777777" w:rsidR="0066289B" w:rsidRPr="0066289B" w:rsidRDefault="0066289B" w:rsidP="0066289B">
            <w:pPr>
              <w:pStyle w:val="HTML"/>
              <w:rPr>
                <w:rStyle w:val="n"/>
                <w:lang w:val="en-US"/>
              </w:rPr>
            </w:pPr>
            <w:r w:rsidRPr="0066289B">
              <w:rPr>
                <w:rStyle w:val="n"/>
                <w:lang w:val="en-US"/>
              </w:rPr>
              <w:t>WHERE document_number = 'DOC-006';</w:t>
            </w:r>
          </w:p>
          <w:p w14:paraId="43656CFB" w14:textId="77777777" w:rsidR="0066289B" w:rsidRPr="0066289B" w:rsidRDefault="0066289B" w:rsidP="0066289B">
            <w:pPr>
              <w:pStyle w:val="HTML"/>
              <w:rPr>
                <w:rStyle w:val="n"/>
                <w:lang w:val="en-US"/>
              </w:rPr>
            </w:pPr>
          </w:p>
          <w:p w14:paraId="2512AAEF" w14:textId="77777777" w:rsidR="0066289B" w:rsidRPr="0066289B" w:rsidRDefault="0066289B" w:rsidP="0066289B">
            <w:pPr>
              <w:pStyle w:val="HTML"/>
              <w:rPr>
                <w:rStyle w:val="n"/>
                <w:lang w:val="en-US"/>
              </w:rPr>
            </w:pPr>
            <w:r w:rsidRPr="0066289B">
              <w:rPr>
                <w:rStyle w:val="n"/>
                <w:lang w:val="en-US"/>
              </w:rPr>
              <w:t>SELECT document_number, responsible_employee, effective_until, secrecy_level</w:t>
            </w:r>
          </w:p>
          <w:p w14:paraId="58344CD1" w14:textId="77777777" w:rsidR="0066289B" w:rsidRPr="0066289B" w:rsidRDefault="0066289B" w:rsidP="0066289B">
            <w:pPr>
              <w:pStyle w:val="HTML"/>
              <w:rPr>
                <w:rStyle w:val="n"/>
                <w:lang w:val="en-US"/>
              </w:rPr>
            </w:pPr>
            <w:r w:rsidRPr="0066289B">
              <w:rPr>
                <w:rStyle w:val="n"/>
                <w:lang w:val="en-US"/>
              </w:rPr>
              <w:t>FROM documents</w:t>
            </w:r>
          </w:p>
          <w:p w14:paraId="3A81E79A" w14:textId="6973DE64" w:rsidR="0066289B" w:rsidRPr="00E014B6" w:rsidRDefault="0066289B" w:rsidP="0066289B">
            <w:pPr>
              <w:pStyle w:val="HTML"/>
              <w:rPr>
                <w:lang w:val="en-US"/>
              </w:rPr>
            </w:pPr>
            <w:r w:rsidRPr="0066289B">
              <w:rPr>
                <w:rStyle w:val="n"/>
                <w:lang w:val="en-US"/>
              </w:rPr>
              <w:t>WHERE document_number = 'DOC-006';</w:t>
            </w:r>
          </w:p>
        </w:tc>
      </w:tr>
    </w:tbl>
    <w:p w14:paraId="533D99DA" w14:textId="38BB3CB8" w:rsidR="0066289B" w:rsidRPr="0066289B" w:rsidRDefault="0066289B" w:rsidP="00E014B6">
      <w:r w:rsidRPr="0066289B">
        <w:t>Результат изменения срока действия собственного документа представлен на рисунке 3.</w:t>
      </w:r>
    </w:p>
    <w:p w14:paraId="201D17D1" w14:textId="5F73CAF0" w:rsidR="00F023F7" w:rsidRDefault="0066289B" w:rsidP="0066289B">
      <w:pPr>
        <w:pStyle w:val="af5"/>
      </w:pPr>
      <w:r w:rsidRPr="0066289B">
        <w:rPr>
          <w:noProof/>
        </w:rPr>
        <w:drawing>
          <wp:inline distT="0" distB="0" distL="0" distR="0" wp14:anchorId="5CFB1703" wp14:editId="3FA95D79">
            <wp:extent cx="6300470" cy="1459865"/>
            <wp:effectExtent l="0" t="0" r="508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0470" cy="1459865"/>
                    </a:xfrm>
                    <a:prstGeom prst="rect">
                      <a:avLst/>
                    </a:prstGeom>
                  </pic:spPr>
                </pic:pic>
              </a:graphicData>
            </a:graphic>
          </wp:inline>
        </w:drawing>
      </w:r>
    </w:p>
    <w:p w14:paraId="610DE95F" w14:textId="3387EF02" w:rsidR="0066289B" w:rsidRPr="00E34A15" w:rsidRDefault="0066289B" w:rsidP="0066289B">
      <w:pPr>
        <w:pStyle w:val="aa"/>
      </w:pPr>
      <w:r w:rsidRPr="00F023F7">
        <w:t xml:space="preserve">Рисунок </w:t>
      </w:r>
      <w:r w:rsidRPr="0066289B">
        <w:t>3</w:t>
      </w:r>
      <w:r w:rsidRPr="00F023F7">
        <w:t xml:space="preserve"> – </w:t>
      </w:r>
      <w:r>
        <w:t>Изменение срока действия документа DOC-006</w:t>
      </w:r>
    </w:p>
    <w:p w14:paraId="14E43D2B" w14:textId="2826EF9D" w:rsidR="0066289B" w:rsidRDefault="0066289B" w:rsidP="0066289B">
      <w:r w:rsidRPr="0066289B">
        <w:lastRenderedPageBreak/>
        <w:t>Запрос был выполнен успешно, так как документ DOC-006 относится к пользователю Сотрудник_В. Таким образом, правило изменения срока действия документов для ответственного сотрудника выполняется.</w:t>
      </w:r>
    </w:p>
    <w:p w14:paraId="78C31B12" w14:textId="5A5496C7" w:rsidR="0066289B" w:rsidRDefault="0066289B" w:rsidP="0066289B">
      <w:r w:rsidRPr="0066289B">
        <w:t>Для проверки запрета на изменение недоступных атрибутов была выполнена попытка изменить степень секретности документа. Согласно матрице доступа, пользователь не должен иметь права изменять поле secrecy_level.</w:t>
      </w:r>
    </w:p>
    <w:p w14:paraId="187029F5" w14:textId="1C55E704" w:rsidR="0066289B" w:rsidRPr="00B02A76" w:rsidRDefault="0066289B" w:rsidP="0066289B">
      <w:pPr>
        <w:pStyle w:val="ab"/>
      </w:pPr>
      <w:r>
        <w:t xml:space="preserve">Листинг </w:t>
      </w:r>
      <w:r w:rsidRPr="0066289B">
        <w:t>8</w:t>
      </w:r>
      <w:r>
        <w:t xml:space="preserve"> – </w:t>
      </w:r>
      <w:r w:rsidR="00126CD7">
        <w:t>Запрет изменения степени секретности документа для</w:t>
      </w:r>
      <w:r w:rsidRPr="00E014B6">
        <w:t xml:space="preserve"> пользователя Сотрудник_В</w:t>
      </w:r>
    </w:p>
    <w:tbl>
      <w:tblPr>
        <w:tblStyle w:val="af4"/>
        <w:tblW w:w="0" w:type="auto"/>
        <w:tblLook w:val="04A0" w:firstRow="1" w:lastRow="0" w:firstColumn="1" w:lastColumn="0" w:noHBand="0" w:noVBand="1"/>
      </w:tblPr>
      <w:tblGrid>
        <w:gridCol w:w="9622"/>
      </w:tblGrid>
      <w:tr w:rsidR="0066289B" w:rsidRPr="003668B4" w14:paraId="1780B108" w14:textId="77777777" w:rsidTr="0010472D">
        <w:tc>
          <w:tcPr>
            <w:tcW w:w="9622" w:type="dxa"/>
          </w:tcPr>
          <w:p w14:paraId="11EC8658" w14:textId="77777777" w:rsidR="0066289B" w:rsidRPr="0066289B" w:rsidRDefault="0066289B" w:rsidP="0066289B">
            <w:pPr>
              <w:pStyle w:val="HTML"/>
              <w:rPr>
                <w:rStyle w:val="n"/>
                <w:lang w:val="en-US"/>
              </w:rPr>
            </w:pPr>
            <w:r w:rsidRPr="0066289B">
              <w:rPr>
                <w:rStyle w:val="n"/>
                <w:lang w:val="en-US"/>
              </w:rPr>
              <w:t>UPDATE documents</w:t>
            </w:r>
          </w:p>
          <w:p w14:paraId="39EA8622" w14:textId="77777777" w:rsidR="0066289B" w:rsidRPr="0066289B" w:rsidRDefault="0066289B" w:rsidP="0066289B">
            <w:pPr>
              <w:pStyle w:val="HTML"/>
              <w:rPr>
                <w:rStyle w:val="n"/>
                <w:lang w:val="en-US"/>
              </w:rPr>
            </w:pPr>
            <w:r w:rsidRPr="0066289B">
              <w:rPr>
                <w:rStyle w:val="n"/>
                <w:lang w:val="en-US"/>
              </w:rPr>
              <w:t>SET secrecy_level = 'секретно'</w:t>
            </w:r>
          </w:p>
          <w:p w14:paraId="3D44E7E2" w14:textId="7528879C" w:rsidR="0066289B" w:rsidRPr="00E014B6" w:rsidRDefault="0066289B" w:rsidP="0066289B">
            <w:pPr>
              <w:pStyle w:val="HTML"/>
              <w:rPr>
                <w:lang w:val="en-US"/>
              </w:rPr>
            </w:pPr>
            <w:r w:rsidRPr="0066289B">
              <w:rPr>
                <w:rStyle w:val="n"/>
                <w:lang w:val="en-US"/>
              </w:rPr>
              <w:t>WHERE document_number = 'DOC-006';</w:t>
            </w:r>
          </w:p>
        </w:tc>
      </w:tr>
    </w:tbl>
    <w:p w14:paraId="7A292B54" w14:textId="2579CED6" w:rsidR="0066289B" w:rsidRDefault="0066289B" w:rsidP="0066289B">
      <w:r w:rsidRPr="0066289B">
        <w:t>Результат выполнения запроса представлен на рисунке 4.</w:t>
      </w:r>
    </w:p>
    <w:p w14:paraId="133D7105" w14:textId="2C39475A" w:rsidR="0066289B" w:rsidRDefault="00126CD7" w:rsidP="0066289B">
      <w:pPr>
        <w:pStyle w:val="af5"/>
      </w:pPr>
      <w:r w:rsidRPr="00126CD7">
        <w:rPr>
          <w:noProof/>
        </w:rPr>
        <w:drawing>
          <wp:inline distT="0" distB="0" distL="0" distR="0" wp14:anchorId="2C730763" wp14:editId="012B32C5">
            <wp:extent cx="6300470" cy="1026795"/>
            <wp:effectExtent l="0" t="0" r="508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0470" cy="1026795"/>
                    </a:xfrm>
                    <a:prstGeom prst="rect">
                      <a:avLst/>
                    </a:prstGeom>
                  </pic:spPr>
                </pic:pic>
              </a:graphicData>
            </a:graphic>
          </wp:inline>
        </w:drawing>
      </w:r>
    </w:p>
    <w:p w14:paraId="37258A7C" w14:textId="3174082F" w:rsidR="0066289B" w:rsidRPr="00E34A15" w:rsidRDefault="0066289B" w:rsidP="0066289B">
      <w:pPr>
        <w:pStyle w:val="aa"/>
      </w:pPr>
      <w:r w:rsidRPr="00F023F7">
        <w:t xml:space="preserve">Рисунок </w:t>
      </w:r>
      <w:r>
        <w:t>4</w:t>
      </w:r>
      <w:r w:rsidRPr="00F023F7">
        <w:t xml:space="preserve"> – </w:t>
      </w:r>
      <w:r>
        <w:t>Запрет изменения степени секретности документа</w:t>
      </w:r>
    </w:p>
    <w:p w14:paraId="4D00A6C2" w14:textId="64E5AE30" w:rsidR="0066289B" w:rsidRDefault="00126CD7" w:rsidP="0066289B">
      <w:r w:rsidRPr="00126CD7">
        <w:t>Запрос был отклонен, так как для роли document_employee не выдавалось право UPDATE на столбец secrecy_level. Это подтверждает корректность столбцового ограничения доступа.</w:t>
      </w:r>
    </w:p>
    <w:p w14:paraId="5A58574E" w14:textId="72B30C90" w:rsidR="00126CD7" w:rsidRPr="0066289B" w:rsidRDefault="00126CD7" w:rsidP="0066289B">
      <w:r w:rsidRPr="00126CD7">
        <w:t>После этого была проверена работа политик доступа для таблицы document_operations. Пользователь Сотрудник_В должен видеть операции, которые выполнил сам, а также операции по документам, за которые он назначен ответственным.</w:t>
      </w:r>
    </w:p>
    <w:p w14:paraId="571609CE" w14:textId="06BA6AB2" w:rsidR="00126CD7" w:rsidRPr="00B02A76" w:rsidRDefault="00126CD7" w:rsidP="00126CD7">
      <w:pPr>
        <w:pStyle w:val="ab"/>
      </w:pPr>
      <w:r>
        <w:t xml:space="preserve">Листинг </w:t>
      </w:r>
      <w:r w:rsidRPr="00126CD7">
        <w:t>9</w:t>
      </w:r>
      <w:r>
        <w:t xml:space="preserve"> – Операции, доступные для</w:t>
      </w:r>
      <w:r w:rsidRPr="00E014B6">
        <w:t xml:space="preserve"> пользователя Сотрудник_В</w:t>
      </w:r>
    </w:p>
    <w:tbl>
      <w:tblPr>
        <w:tblStyle w:val="af4"/>
        <w:tblW w:w="0" w:type="auto"/>
        <w:tblLook w:val="04A0" w:firstRow="1" w:lastRow="0" w:firstColumn="1" w:lastColumn="0" w:noHBand="0" w:noVBand="1"/>
      </w:tblPr>
      <w:tblGrid>
        <w:gridCol w:w="9622"/>
      </w:tblGrid>
      <w:tr w:rsidR="00126CD7" w:rsidRPr="003668B4" w14:paraId="080431E2" w14:textId="77777777" w:rsidTr="0010472D">
        <w:tc>
          <w:tcPr>
            <w:tcW w:w="9622" w:type="dxa"/>
          </w:tcPr>
          <w:p w14:paraId="7E0E5C9F" w14:textId="62F34692" w:rsidR="00126CD7" w:rsidRPr="00126CD7" w:rsidRDefault="00126CD7" w:rsidP="0010472D">
            <w:pPr>
              <w:pStyle w:val="HTML"/>
              <w:rPr>
                <w:lang w:val="en-US"/>
              </w:rPr>
            </w:pPr>
            <w:r w:rsidRPr="00126CD7">
              <w:rPr>
                <w:rStyle w:val="n"/>
                <w:lang w:val="en-US"/>
              </w:rPr>
              <w:t>SELECT</w:t>
            </w:r>
            <w:r w:rsidRPr="00126CD7">
              <w:rPr>
                <w:lang w:val="en-US"/>
              </w:rPr>
              <w:br/>
              <w:t>employee_name,</w:t>
            </w:r>
            <w:r w:rsidRPr="00126CD7">
              <w:rPr>
                <w:lang w:val="en-US"/>
              </w:rPr>
              <w:br/>
              <w:t>document_number,</w:t>
            </w:r>
            <w:r w:rsidRPr="00126CD7">
              <w:rPr>
                <w:lang w:val="en-US"/>
              </w:rPr>
              <w:br/>
              <w:t>change_date,</w:t>
            </w:r>
            <w:r w:rsidRPr="00126CD7">
              <w:rPr>
                <w:lang w:val="en-US"/>
              </w:rPr>
              <w:br/>
              <w:t>operation_description</w:t>
            </w:r>
            <w:r w:rsidRPr="00126CD7">
              <w:rPr>
                <w:lang w:val="en-US"/>
              </w:rPr>
              <w:br/>
            </w:r>
            <w:r w:rsidRPr="00126CD7">
              <w:rPr>
                <w:rStyle w:val="n"/>
                <w:lang w:val="en-US"/>
              </w:rPr>
              <w:t>FROM</w:t>
            </w:r>
            <w:r w:rsidRPr="00126CD7">
              <w:rPr>
                <w:lang w:val="en-US"/>
              </w:rPr>
              <w:t xml:space="preserve"> document_operations</w:t>
            </w:r>
            <w:r w:rsidRPr="00126CD7">
              <w:rPr>
                <w:lang w:val="en-US"/>
              </w:rPr>
              <w:br/>
            </w:r>
            <w:r w:rsidRPr="00126CD7">
              <w:rPr>
                <w:rStyle w:val="n"/>
                <w:lang w:val="en-US"/>
              </w:rPr>
              <w:t>ORDER</w:t>
            </w:r>
            <w:r w:rsidRPr="00126CD7">
              <w:rPr>
                <w:lang w:val="en-US"/>
              </w:rPr>
              <w:t xml:space="preserve"> </w:t>
            </w:r>
            <w:r w:rsidRPr="00126CD7">
              <w:rPr>
                <w:rStyle w:val="n"/>
                <w:lang w:val="en-US"/>
              </w:rPr>
              <w:t>BY</w:t>
            </w:r>
            <w:r w:rsidRPr="00126CD7">
              <w:rPr>
                <w:lang w:val="en-US"/>
              </w:rPr>
              <w:t xml:space="preserve"> document_number, change_date;</w:t>
            </w:r>
          </w:p>
        </w:tc>
      </w:tr>
    </w:tbl>
    <w:p w14:paraId="038647B4" w14:textId="7DE8B526" w:rsidR="0066289B" w:rsidRDefault="00126CD7" w:rsidP="0066289B">
      <w:r w:rsidRPr="00126CD7">
        <w:t>Результат выполнения запроса представлен на рисунке 5.</w:t>
      </w:r>
    </w:p>
    <w:p w14:paraId="2D33AC6C" w14:textId="5F08E144" w:rsidR="00126CD7" w:rsidRDefault="00126CD7" w:rsidP="00126CD7">
      <w:pPr>
        <w:pStyle w:val="af5"/>
      </w:pPr>
      <w:r w:rsidRPr="00126CD7">
        <w:rPr>
          <w:noProof/>
        </w:rPr>
        <w:lastRenderedPageBreak/>
        <w:drawing>
          <wp:inline distT="0" distB="0" distL="0" distR="0" wp14:anchorId="72B6CAC3" wp14:editId="1C00BAF0">
            <wp:extent cx="6300470" cy="1383665"/>
            <wp:effectExtent l="0" t="0" r="508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0470" cy="1383665"/>
                    </a:xfrm>
                    <a:prstGeom prst="rect">
                      <a:avLst/>
                    </a:prstGeom>
                  </pic:spPr>
                </pic:pic>
              </a:graphicData>
            </a:graphic>
          </wp:inline>
        </w:drawing>
      </w:r>
    </w:p>
    <w:p w14:paraId="326A7FE8" w14:textId="3BFD21A8" w:rsidR="00126CD7" w:rsidRPr="00E34A15" w:rsidRDefault="00126CD7" w:rsidP="00126CD7">
      <w:pPr>
        <w:pStyle w:val="aa"/>
      </w:pPr>
      <w:r w:rsidRPr="00F023F7">
        <w:t xml:space="preserve">Рисунок </w:t>
      </w:r>
      <w:r w:rsidRPr="00126CD7">
        <w:t>5</w:t>
      </w:r>
      <w:r w:rsidRPr="00F023F7">
        <w:t xml:space="preserve"> – </w:t>
      </w:r>
      <w:r>
        <w:t>Операции, доступные пользователю Сотрудник_В</w:t>
      </w:r>
    </w:p>
    <w:p w14:paraId="637A6093" w14:textId="3DE3F972" w:rsidR="00126CD7" w:rsidRDefault="008D773E" w:rsidP="0066289B">
      <w:r w:rsidRPr="008D773E">
        <w:t>Из результата видно, что пользователь Сотрудник_В видит собственные операции по документам DOC-002 и DOC-005, а также операцию пользователя Сотрудник_Д по документу DOC-006. Появление операции пользователя Сотрудник_Д является корректным, так как документ DOC-006 закреплен за пользователем Сотрудник_В. Следовательно, политика доступа разрешает ответственному сотруднику просматривать операции по закрепленным за ним документам, но не дает права изменять чужие операции.</w:t>
      </w:r>
    </w:p>
    <w:p w14:paraId="6DE555A4" w14:textId="09042632" w:rsidR="008D773E" w:rsidRDefault="008D773E" w:rsidP="0066289B">
      <w:r w:rsidRPr="008D773E">
        <w:t>Также была проверена попытка изменения чужой операции по документу, за который пользователь является ответственным. Такое изменение должно быть запрещено, так как пользователь может изменять только собственные записи в отношении document_operations.</w:t>
      </w:r>
    </w:p>
    <w:p w14:paraId="49D05E54" w14:textId="1F2F50DC" w:rsidR="008D773E" w:rsidRPr="00B02A76" w:rsidRDefault="008D773E" w:rsidP="008D773E">
      <w:pPr>
        <w:pStyle w:val="ab"/>
      </w:pPr>
      <w:r>
        <w:t xml:space="preserve">Листинг </w:t>
      </w:r>
      <w:r w:rsidRPr="008D773E">
        <w:t xml:space="preserve">10 </w:t>
      </w:r>
      <w:r>
        <w:t xml:space="preserve">– </w:t>
      </w:r>
      <w:r w:rsidRPr="008D773E">
        <w:t>Запрет изменения чужой операции</w:t>
      </w:r>
      <w:r>
        <w:t xml:space="preserve"> для</w:t>
      </w:r>
      <w:r w:rsidRPr="00E014B6">
        <w:t xml:space="preserve"> пользователя Сотрудник_В</w:t>
      </w:r>
    </w:p>
    <w:tbl>
      <w:tblPr>
        <w:tblStyle w:val="af4"/>
        <w:tblW w:w="0" w:type="auto"/>
        <w:tblLook w:val="04A0" w:firstRow="1" w:lastRow="0" w:firstColumn="1" w:lastColumn="0" w:noHBand="0" w:noVBand="1"/>
      </w:tblPr>
      <w:tblGrid>
        <w:gridCol w:w="9622"/>
      </w:tblGrid>
      <w:tr w:rsidR="008D773E" w:rsidRPr="003668B4" w14:paraId="73F79AE5" w14:textId="77777777" w:rsidTr="0010472D">
        <w:tc>
          <w:tcPr>
            <w:tcW w:w="9622" w:type="dxa"/>
          </w:tcPr>
          <w:p w14:paraId="7B48A3BE" w14:textId="77777777" w:rsidR="008D773E" w:rsidRPr="008D773E" w:rsidRDefault="008D773E" w:rsidP="008D773E">
            <w:pPr>
              <w:pStyle w:val="HTML"/>
              <w:rPr>
                <w:rStyle w:val="n"/>
                <w:lang w:val="en-US"/>
              </w:rPr>
            </w:pPr>
            <w:r w:rsidRPr="008D773E">
              <w:rPr>
                <w:rStyle w:val="n"/>
                <w:lang w:val="en-US"/>
              </w:rPr>
              <w:t>UPDATE document_operations</w:t>
            </w:r>
          </w:p>
          <w:p w14:paraId="2CBEA570" w14:textId="77777777" w:rsidR="008D773E" w:rsidRPr="008D773E" w:rsidRDefault="008D773E" w:rsidP="008D773E">
            <w:pPr>
              <w:pStyle w:val="HTML"/>
              <w:rPr>
                <w:rStyle w:val="n"/>
                <w:lang w:val="en-US"/>
              </w:rPr>
            </w:pPr>
            <w:r w:rsidRPr="008D773E">
              <w:rPr>
                <w:rStyle w:val="n"/>
                <w:lang w:val="en-US"/>
              </w:rPr>
              <w:t>SET operation_description = 'Попытка изменить чужую операцию'</w:t>
            </w:r>
          </w:p>
          <w:p w14:paraId="28DD8571" w14:textId="77777777" w:rsidR="008D773E" w:rsidRPr="008D773E" w:rsidRDefault="008D773E" w:rsidP="008D773E">
            <w:pPr>
              <w:pStyle w:val="HTML"/>
              <w:rPr>
                <w:rStyle w:val="n"/>
                <w:lang w:val="en-US"/>
              </w:rPr>
            </w:pPr>
            <w:r w:rsidRPr="008D773E">
              <w:rPr>
                <w:rStyle w:val="n"/>
                <w:lang w:val="en-US"/>
              </w:rPr>
              <w:t>WHERE employee_name = 'Сотрудник_Д'</w:t>
            </w:r>
          </w:p>
          <w:p w14:paraId="2C0FC4A4" w14:textId="55550C07" w:rsidR="008D773E" w:rsidRPr="00E014B6" w:rsidRDefault="008D773E" w:rsidP="008D773E">
            <w:pPr>
              <w:pStyle w:val="HTML"/>
              <w:rPr>
                <w:lang w:val="en-US"/>
              </w:rPr>
            </w:pPr>
            <w:r w:rsidRPr="008D773E">
              <w:rPr>
                <w:rStyle w:val="n"/>
                <w:lang w:val="en-US"/>
              </w:rPr>
              <w:t xml:space="preserve">  AND document_number = 'DOC-006';</w:t>
            </w:r>
          </w:p>
        </w:tc>
      </w:tr>
    </w:tbl>
    <w:p w14:paraId="40A0F251" w14:textId="271C2A31" w:rsidR="008D773E" w:rsidRPr="00126CD7" w:rsidRDefault="008D773E" w:rsidP="0066289B">
      <w:r w:rsidRPr="008D773E">
        <w:t>Результат выполнения запроса представлен на рисунке 6.</w:t>
      </w:r>
    </w:p>
    <w:p w14:paraId="2E221762" w14:textId="1C15052F" w:rsidR="008D773E" w:rsidRDefault="008D773E" w:rsidP="008D773E">
      <w:pPr>
        <w:pStyle w:val="af5"/>
      </w:pPr>
      <w:r w:rsidRPr="008D773E">
        <w:rPr>
          <w:noProof/>
        </w:rPr>
        <w:drawing>
          <wp:inline distT="0" distB="0" distL="0" distR="0" wp14:anchorId="6D74A4C1" wp14:editId="1473BB21">
            <wp:extent cx="6300470" cy="1062355"/>
            <wp:effectExtent l="0" t="0" r="508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1062355"/>
                    </a:xfrm>
                    <a:prstGeom prst="rect">
                      <a:avLst/>
                    </a:prstGeom>
                  </pic:spPr>
                </pic:pic>
              </a:graphicData>
            </a:graphic>
          </wp:inline>
        </w:drawing>
      </w:r>
    </w:p>
    <w:p w14:paraId="6CE7E94F" w14:textId="2CCC5212" w:rsidR="008D773E" w:rsidRPr="00E34A15" w:rsidRDefault="008D773E" w:rsidP="008D773E">
      <w:pPr>
        <w:pStyle w:val="aa"/>
      </w:pPr>
      <w:r w:rsidRPr="008D773E">
        <w:t>Рисунок 6 – Запрет изменения чужой операции</w:t>
      </w:r>
    </w:p>
    <w:p w14:paraId="5135A0CA" w14:textId="404D2321" w:rsidR="008D773E" w:rsidRDefault="008D773E" w:rsidP="008D773E">
      <w:r w:rsidRPr="008D773E">
        <w:t>Результат UPDATE 0 означает, что ни одна строка не была изменена. Политика RLS не разрешила пользователю изменить запись, где employee_name не совпадает с current_user.</w:t>
      </w:r>
    </w:p>
    <w:p w14:paraId="6A497F4E" w14:textId="009AFE26" w:rsidR="008D773E" w:rsidRDefault="008D773E" w:rsidP="008D773E">
      <w:r w:rsidRPr="008D773E">
        <w:lastRenderedPageBreak/>
        <w:t>Дополнительно была выполнена проверка для пользователя Сотрудник_А. Пользователь должен видеть все несекретные документы, собственный секретный документ DOC-002 и операции по документам, за которые он назначен ответственным.</w:t>
      </w:r>
    </w:p>
    <w:p w14:paraId="0DC349D5" w14:textId="4BA2822A" w:rsidR="008D773E" w:rsidRPr="00B02A76" w:rsidRDefault="008D773E" w:rsidP="008D773E">
      <w:pPr>
        <w:pStyle w:val="ab"/>
      </w:pPr>
      <w:r>
        <w:t>Листинг</w:t>
      </w:r>
      <w:r w:rsidRPr="008D773E">
        <w:t xml:space="preserve"> 11</w:t>
      </w:r>
      <w:r>
        <w:t xml:space="preserve"> – Документы</w:t>
      </w:r>
      <w:r w:rsidR="00FA7108" w:rsidRPr="00FA7108">
        <w:t xml:space="preserve"> </w:t>
      </w:r>
      <w:r w:rsidR="00FA7108">
        <w:t>и операции</w:t>
      </w:r>
      <w:r>
        <w:t>, доступные пользователю Сотрудник_А</w:t>
      </w:r>
    </w:p>
    <w:tbl>
      <w:tblPr>
        <w:tblStyle w:val="af4"/>
        <w:tblW w:w="0" w:type="auto"/>
        <w:tblLook w:val="04A0" w:firstRow="1" w:lastRow="0" w:firstColumn="1" w:lastColumn="0" w:noHBand="0" w:noVBand="1"/>
      </w:tblPr>
      <w:tblGrid>
        <w:gridCol w:w="9622"/>
      </w:tblGrid>
      <w:tr w:rsidR="008D773E" w:rsidRPr="003668B4" w14:paraId="0A52CE48" w14:textId="77777777" w:rsidTr="0010472D">
        <w:tc>
          <w:tcPr>
            <w:tcW w:w="9622" w:type="dxa"/>
          </w:tcPr>
          <w:p w14:paraId="5F28C7E1" w14:textId="77777777" w:rsidR="00FA7108" w:rsidRPr="00FA7108" w:rsidRDefault="00FA7108" w:rsidP="00FA7108">
            <w:pPr>
              <w:pStyle w:val="HTML"/>
              <w:rPr>
                <w:rStyle w:val="n"/>
                <w:lang w:val="en-US"/>
              </w:rPr>
            </w:pPr>
            <w:r w:rsidRPr="00FA7108">
              <w:rPr>
                <w:rStyle w:val="n"/>
                <w:lang w:val="en-US"/>
              </w:rPr>
              <w:t>SELECT</w:t>
            </w:r>
          </w:p>
          <w:p w14:paraId="3A88F05C" w14:textId="77777777" w:rsidR="00FA7108" w:rsidRPr="00FA7108" w:rsidRDefault="00FA7108" w:rsidP="00FA7108">
            <w:pPr>
              <w:pStyle w:val="HTML"/>
              <w:rPr>
                <w:rStyle w:val="n"/>
                <w:lang w:val="en-US"/>
              </w:rPr>
            </w:pPr>
            <w:r w:rsidRPr="00FA7108">
              <w:rPr>
                <w:rStyle w:val="n"/>
                <w:lang w:val="en-US"/>
              </w:rPr>
              <w:t xml:space="preserve">    document_number,</w:t>
            </w:r>
          </w:p>
          <w:p w14:paraId="3279C94C" w14:textId="77777777" w:rsidR="00FA7108" w:rsidRPr="00FA7108" w:rsidRDefault="00FA7108" w:rsidP="00FA7108">
            <w:pPr>
              <w:pStyle w:val="HTML"/>
              <w:rPr>
                <w:rStyle w:val="n"/>
                <w:lang w:val="en-US"/>
              </w:rPr>
            </w:pPr>
            <w:r w:rsidRPr="00FA7108">
              <w:rPr>
                <w:rStyle w:val="n"/>
                <w:lang w:val="en-US"/>
              </w:rPr>
              <w:t xml:space="preserve">    document_type,</w:t>
            </w:r>
          </w:p>
          <w:p w14:paraId="052C3437" w14:textId="77777777" w:rsidR="00FA7108" w:rsidRPr="00FA7108" w:rsidRDefault="00FA7108" w:rsidP="00FA7108">
            <w:pPr>
              <w:pStyle w:val="HTML"/>
              <w:rPr>
                <w:rStyle w:val="n"/>
                <w:lang w:val="en-US"/>
              </w:rPr>
            </w:pPr>
            <w:r w:rsidRPr="00FA7108">
              <w:rPr>
                <w:rStyle w:val="n"/>
                <w:lang w:val="en-US"/>
              </w:rPr>
              <w:t xml:space="preserve">    responsible_employee,</w:t>
            </w:r>
          </w:p>
          <w:p w14:paraId="0BDBE006" w14:textId="77777777" w:rsidR="00FA7108" w:rsidRPr="00FA7108" w:rsidRDefault="00FA7108" w:rsidP="00FA7108">
            <w:pPr>
              <w:pStyle w:val="HTML"/>
              <w:rPr>
                <w:rStyle w:val="n"/>
                <w:lang w:val="en-US"/>
              </w:rPr>
            </w:pPr>
            <w:r w:rsidRPr="00FA7108">
              <w:rPr>
                <w:rStyle w:val="n"/>
                <w:lang w:val="en-US"/>
              </w:rPr>
              <w:t xml:space="preserve">    secrecy_level</w:t>
            </w:r>
          </w:p>
          <w:p w14:paraId="0D2E08F2" w14:textId="77777777" w:rsidR="00FA7108" w:rsidRPr="00FA7108" w:rsidRDefault="00FA7108" w:rsidP="00FA7108">
            <w:pPr>
              <w:pStyle w:val="HTML"/>
              <w:rPr>
                <w:rStyle w:val="n"/>
                <w:lang w:val="en-US"/>
              </w:rPr>
            </w:pPr>
            <w:r w:rsidRPr="00FA7108">
              <w:rPr>
                <w:rStyle w:val="n"/>
                <w:lang w:val="en-US"/>
              </w:rPr>
              <w:t>FROM documents</w:t>
            </w:r>
          </w:p>
          <w:p w14:paraId="4966453F" w14:textId="77777777" w:rsidR="00FA7108" w:rsidRDefault="00FA7108" w:rsidP="00FA7108">
            <w:pPr>
              <w:pStyle w:val="HTML"/>
              <w:rPr>
                <w:rStyle w:val="n"/>
                <w:lang w:val="en-US"/>
              </w:rPr>
            </w:pPr>
            <w:r w:rsidRPr="00FA7108">
              <w:rPr>
                <w:rStyle w:val="n"/>
                <w:lang w:val="en-US"/>
              </w:rPr>
              <w:t>ORDER BY document_number;</w:t>
            </w:r>
          </w:p>
          <w:p w14:paraId="2B816B0A" w14:textId="77777777" w:rsidR="00FA7108" w:rsidRPr="00FA7108" w:rsidRDefault="00FA7108" w:rsidP="00FA7108">
            <w:pPr>
              <w:pStyle w:val="HTML"/>
              <w:rPr>
                <w:rStyle w:val="n"/>
                <w:lang w:val="en-US"/>
              </w:rPr>
            </w:pPr>
            <w:r w:rsidRPr="00FA7108">
              <w:rPr>
                <w:rStyle w:val="n"/>
                <w:lang w:val="en-US"/>
              </w:rPr>
              <w:t>SELECT</w:t>
            </w:r>
          </w:p>
          <w:p w14:paraId="1EF41CD3" w14:textId="77777777" w:rsidR="00FA7108" w:rsidRPr="00FA7108" w:rsidRDefault="00FA7108" w:rsidP="00FA7108">
            <w:pPr>
              <w:pStyle w:val="HTML"/>
              <w:rPr>
                <w:rStyle w:val="n"/>
                <w:lang w:val="en-US"/>
              </w:rPr>
            </w:pPr>
            <w:r w:rsidRPr="00FA7108">
              <w:rPr>
                <w:rStyle w:val="n"/>
                <w:lang w:val="en-US"/>
              </w:rPr>
              <w:t xml:space="preserve">    employee_name,</w:t>
            </w:r>
          </w:p>
          <w:p w14:paraId="16029B5A" w14:textId="77777777" w:rsidR="00FA7108" w:rsidRPr="00FA7108" w:rsidRDefault="00FA7108" w:rsidP="00FA7108">
            <w:pPr>
              <w:pStyle w:val="HTML"/>
              <w:rPr>
                <w:rStyle w:val="n"/>
                <w:lang w:val="en-US"/>
              </w:rPr>
            </w:pPr>
            <w:r w:rsidRPr="00FA7108">
              <w:rPr>
                <w:rStyle w:val="n"/>
                <w:lang w:val="en-US"/>
              </w:rPr>
              <w:t xml:space="preserve">    document_number,</w:t>
            </w:r>
          </w:p>
          <w:p w14:paraId="7D0E9738" w14:textId="77777777" w:rsidR="00FA7108" w:rsidRPr="00FA7108" w:rsidRDefault="00FA7108" w:rsidP="00FA7108">
            <w:pPr>
              <w:pStyle w:val="HTML"/>
              <w:rPr>
                <w:rStyle w:val="n"/>
                <w:lang w:val="en-US"/>
              </w:rPr>
            </w:pPr>
            <w:r w:rsidRPr="00FA7108">
              <w:rPr>
                <w:rStyle w:val="n"/>
                <w:lang w:val="en-US"/>
              </w:rPr>
              <w:t xml:space="preserve">    change_date,</w:t>
            </w:r>
          </w:p>
          <w:p w14:paraId="33CC4325" w14:textId="77777777" w:rsidR="00FA7108" w:rsidRPr="00FA7108" w:rsidRDefault="00FA7108" w:rsidP="00FA7108">
            <w:pPr>
              <w:pStyle w:val="HTML"/>
              <w:rPr>
                <w:rStyle w:val="n"/>
                <w:lang w:val="en-US"/>
              </w:rPr>
            </w:pPr>
            <w:r w:rsidRPr="00FA7108">
              <w:rPr>
                <w:rStyle w:val="n"/>
                <w:lang w:val="en-US"/>
              </w:rPr>
              <w:t xml:space="preserve">    operation_description</w:t>
            </w:r>
          </w:p>
          <w:p w14:paraId="3E38A966" w14:textId="77777777" w:rsidR="00FA7108" w:rsidRPr="00FA7108" w:rsidRDefault="00FA7108" w:rsidP="00FA7108">
            <w:pPr>
              <w:pStyle w:val="HTML"/>
              <w:rPr>
                <w:rStyle w:val="n"/>
                <w:lang w:val="en-US"/>
              </w:rPr>
            </w:pPr>
            <w:r w:rsidRPr="00FA7108">
              <w:rPr>
                <w:rStyle w:val="n"/>
                <w:lang w:val="en-US"/>
              </w:rPr>
              <w:t>FROM document_operations</w:t>
            </w:r>
          </w:p>
          <w:p w14:paraId="17F4183E" w14:textId="1EC7886C" w:rsidR="008D773E" w:rsidRPr="008D773E" w:rsidRDefault="00FA7108" w:rsidP="00FA7108">
            <w:pPr>
              <w:pStyle w:val="HTML"/>
              <w:rPr>
                <w:lang w:val="en-US"/>
              </w:rPr>
            </w:pPr>
            <w:r w:rsidRPr="00FA7108">
              <w:rPr>
                <w:rStyle w:val="n"/>
                <w:lang w:val="en-US"/>
              </w:rPr>
              <w:t>ORDER BY document_number, change_date;</w:t>
            </w:r>
          </w:p>
        </w:tc>
      </w:tr>
    </w:tbl>
    <w:p w14:paraId="5514B53F" w14:textId="20E8617C" w:rsidR="008D773E" w:rsidRPr="008D773E" w:rsidRDefault="008D773E" w:rsidP="008D773E">
      <w:r w:rsidRPr="008D773E">
        <w:t>Результат проверки пользователя Сотрудник_А представлен на рисунк</w:t>
      </w:r>
      <w:r>
        <w:t>е</w:t>
      </w:r>
      <w:r w:rsidRPr="008D773E">
        <w:t xml:space="preserve"> 7.</w:t>
      </w:r>
    </w:p>
    <w:p w14:paraId="4E045696" w14:textId="7ED89E55" w:rsidR="008D773E" w:rsidRDefault="00FA7108" w:rsidP="008D773E">
      <w:pPr>
        <w:pStyle w:val="af5"/>
      </w:pPr>
      <w:r w:rsidRPr="00FA7108">
        <w:rPr>
          <w:noProof/>
        </w:rPr>
        <w:drawing>
          <wp:inline distT="0" distB="0" distL="0" distR="0" wp14:anchorId="573F16DE" wp14:editId="6EB444B2">
            <wp:extent cx="6300470" cy="2232025"/>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2232025"/>
                    </a:xfrm>
                    <a:prstGeom prst="rect">
                      <a:avLst/>
                    </a:prstGeom>
                  </pic:spPr>
                </pic:pic>
              </a:graphicData>
            </a:graphic>
          </wp:inline>
        </w:drawing>
      </w:r>
    </w:p>
    <w:p w14:paraId="177A91BC" w14:textId="79EACEEB" w:rsidR="008D773E" w:rsidRDefault="00FA7108" w:rsidP="008D773E">
      <w:pPr>
        <w:pStyle w:val="aa"/>
      </w:pPr>
      <w:r w:rsidRPr="00FA7108">
        <w:t xml:space="preserve">Рисунок 7 – Документы </w:t>
      </w:r>
      <w:r>
        <w:t>и операции</w:t>
      </w:r>
      <w:r w:rsidRPr="00FA7108">
        <w:t>, доступные пользователю Сотрудник_А</w:t>
      </w:r>
    </w:p>
    <w:p w14:paraId="4011160A" w14:textId="4A31D50C" w:rsidR="00FA7108" w:rsidRDefault="00FA7108" w:rsidP="00FA7108">
      <w:r w:rsidRPr="00FA7108">
        <w:t>Проверка показала, что пользователь Сотрудник_А видит несекретные документы и секретный документ DOC-002, за который он назначен ответственным. В таблице операций пользователь видит собственные операции и операции по своим документам. Следовательно, политики безопасности строк работают согласно разработанной матрице доступа.</w:t>
      </w:r>
    </w:p>
    <w:p w14:paraId="74C70E3D" w14:textId="77777777" w:rsidR="00FA7108" w:rsidRPr="00FA7108" w:rsidRDefault="00FA7108" w:rsidP="00FA7108"/>
    <w:p w14:paraId="05533B0A" w14:textId="2DBE005D" w:rsidR="00FA7108" w:rsidRPr="00FF4CB9" w:rsidRDefault="00FA7108" w:rsidP="00FA7108">
      <w:pPr>
        <w:pStyle w:val="21"/>
        <w:rPr>
          <w:rStyle w:val="23"/>
          <w:b/>
          <w:bCs/>
        </w:rPr>
      </w:pPr>
      <w:bookmarkStart w:id="10" w:name="_Toc228455829"/>
      <w:r>
        <w:lastRenderedPageBreak/>
        <w:t>Итоговая матрица доступа</w:t>
      </w:r>
      <w:bookmarkEnd w:id="10"/>
    </w:p>
    <w:p w14:paraId="783D4D2C" w14:textId="1AA007FF" w:rsidR="0066289B" w:rsidRDefault="00FA7108" w:rsidP="00FA7108">
      <w:r w:rsidRPr="00FA7108">
        <w:t>По результатам реализации и проверки была сформирована итоговая матрица доступа. Она совпадает с исходной матрицей для рассматриваемой роли сотрудника, так как все предусмотренные ограничения удалось реализовать средствами PostgreSQL.</w:t>
      </w:r>
    </w:p>
    <w:p w14:paraId="2AF90FC4" w14:textId="1DEB2DC5" w:rsidR="00FA7108" w:rsidRPr="00B8085B" w:rsidRDefault="00FA7108" w:rsidP="00FA7108">
      <w:pPr>
        <w:pStyle w:val="ab"/>
      </w:pPr>
      <w:r w:rsidRPr="00E9167C">
        <w:t xml:space="preserve">Таблица </w:t>
      </w:r>
      <w:r>
        <w:t>4</w:t>
      </w:r>
      <w:r w:rsidRPr="00E9167C">
        <w:t xml:space="preserve"> – </w:t>
      </w:r>
      <w:r>
        <w:t>Итоговая матрица доступа</w:t>
      </w:r>
    </w:p>
    <w:tbl>
      <w:tblPr>
        <w:tblStyle w:val="af4"/>
        <w:tblW w:w="0" w:type="auto"/>
        <w:tblLook w:val="04A0" w:firstRow="1" w:lastRow="0" w:firstColumn="1" w:lastColumn="0" w:noHBand="0" w:noVBand="1"/>
      </w:tblPr>
      <w:tblGrid>
        <w:gridCol w:w="2628"/>
        <w:gridCol w:w="2796"/>
        <w:gridCol w:w="4488"/>
      </w:tblGrid>
      <w:tr w:rsidR="00FA7108" w:rsidRPr="00A62693" w14:paraId="075E38A6" w14:textId="77777777" w:rsidTr="00FA7108">
        <w:tc>
          <w:tcPr>
            <w:tcW w:w="2633" w:type="dxa"/>
          </w:tcPr>
          <w:p w14:paraId="2FDE91BE" w14:textId="77777777" w:rsidR="00FA7108" w:rsidRPr="00A62693" w:rsidRDefault="00FA7108" w:rsidP="0010472D">
            <w:pPr>
              <w:pStyle w:val="ad"/>
              <w:rPr>
                <w:b/>
              </w:rPr>
            </w:pPr>
            <w:r w:rsidRPr="00E56B7C">
              <w:rPr>
                <w:b/>
              </w:rPr>
              <w:t>Отношение</w:t>
            </w:r>
          </w:p>
        </w:tc>
        <w:tc>
          <w:tcPr>
            <w:tcW w:w="2796" w:type="dxa"/>
          </w:tcPr>
          <w:p w14:paraId="088A0111" w14:textId="5387BAB8" w:rsidR="00FA7108" w:rsidRPr="00A62693" w:rsidRDefault="000639B9" w:rsidP="0010472D">
            <w:pPr>
              <w:pStyle w:val="ad"/>
              <w:rPr>
                <w:b/>
              </w:rPr>
            </w:pPr>
            <w:r w:rsidRPr="000639B9">
              <w:rPr>
                <w:b/>
              </w:rPr>
              <w:t>Атрибут или условие</w:t>
            </w:r>
          </w:p>
        </w:tc>
        <w:tc>
          <w:tcPr>
            <w:tcW w:w="4483" w:type="dxa"/>
          </w:tcPr>
          <w:p w14:paraId="315790E4" w14:textId="18DBFF38" w:rsidR="00FA7108" w:rsidRPr="00A62693" w:rsidRDefault="000639B9" w:rsidP="0010472D">
            <w:pPr>
              <w:pStyle w:val="ad"/>
              <w:rPr>
                <w:b/>
              </w:rPr>
            </w:pPr>
            <w:r w:rsidRPr="000639B9">
              <w:rPr>
                <w:b/>
              </w:rPr>
              <w:t>Сотрудник</w:t>
            </w:r>
          </w:p>
        </w:tc>
      </w:tr>
      <w:tr w:rsidR="00FA7108" w:rsidRPr="00E56B7C" w14:paraId="5C4D974C" w14:textId="77777777" w:rsidTr="002807D6">
        <w:tc>
          <w:tcPr>
            <w:tcW w:w="0" w:type="auto"/>
            <w:vAlign w:val="center"/>
            <w:hideMark/>
          </w:tcPr>
          <w:p w14:paraId="44AFE629" w14:textId="1D75C556" w:rsidR="00FA7108" w:rsidRPr="00E56B7C" w:rsidRDefault="00FA7108" w:rsidP="00FA7108">
            <w:pPr>
              <w:pStyle w:val="ad"/>
            </w:pPr>
            <w:r>
              <w:t>documents</w:t>
            </w:r>
          </w:p>
        </w:tc>
        <w:tc>
          <w:tcPr>
            <w:tcW w:w="0" w:type="auto"/>
            <w:vAlign w:val="center"/>
            <w:hideMark/>
          </w:tcPr>
          <w:p w14:paraId="2B1D9307" w14:textId="5091D924" w:rsidR="00FA7108" w:rsidRPr="00E56B7C" w:rsidRDefault="00FA7108" w:rsidP="00FA7108">
            <w:pPr>
              <w:pStyle w:val="ad"/>
            </w:pPr>
            <w:r>
              <w:t>document_number</w:t>
            </w:r>
          </w:p>
        </w:tc>
        <w:tc>
          <w:tcPr>
            <w:tcW w:w="0" w:type="auto"/>
            <w:vAlign w:val="center"/>
            <w:hideMark/>
          </w:tcPr>
          <w:p w14:paraId="289E4F1B" w14:textId="7F0FF545" w:rsidR="00FA7108" w:rsidRPr="00E56B7C" w:rsidRDefault="00FA7108" w:rsidP="00FA7108">
            <w:pPr>
              <w:pStyle w:val="ad"/>
            </w:pPr>
            <w:r>
              <w:t>R</w:t>
            </w:r>
          </w:p>
        </w:tc>
      </w:tr>
      <w:tr w:rsidR="00FA7108" w:rsidRPr="00E56B7C" w14:paraId="348993BB" w14:textId="77777777" w:rsidTr="002807D6">
        <w:tc>
          <w:tcPr>
            <w:tcW w:w="0" w:type="auto"/>
            <w:vAlign w:val="center"/>
            <w:hideMark/>
          </w:tcPr>
          <w:p w14:paraId="27B22C4E" w14:textId="3E77112A" w:rsidR="00FA7108" w:rsidRPr="00E56B7C" w:rsidRDefault="00FA7108" w:rsidP="00FA7108">
            <w:pPr>
              <w:pStyle w:val="ad"/>
            </w:pPr>
            <w:r>
              <w:t>documents</w:t>
            </w:r>
          </w:p>
        </w:tc>
        <w:tc>
          <w:tcPr>
            <w:tcW w:w="0" w:type="auto"/>
            <w:vAlign w:val="center"/>
            <w:hideMark/>
          </w:tcPr>
          <w:p w14:paraId="795A832D" w14:textId="686D1332" w:rsidR="00FA7108" w:rsidRPr="00E56B7C" w:rsidRDefault="00FA7108" w:rsidP="00FA7108">
            <w:pPr>
              <w:pStyle w:val="ad"/>
            </w:pPr>
            <w:r>
              <w:t>document_type</w:t>
            </w:r>
          </w:p>
        </w:tc>
        <w:tc>
          <w:tcPr>
            <w:tcW w:w="0" w:type="auto"/>
            <w:vAlign w:val="center"/>
            <w:hideMark/>
          </w:tcPr>
          <w:p w14:paraId="20674332" w14:textId="29DB07A3" w:rsidR="00FA7108" w:rsidRPr="00E56B7C" w:rsidRDefault="00FA7108" w:rsidP="00FA7108">
            <w:pPr>
              <w:pStyle w:val="ad"/>
            </w:pPr>
            <w:r>
              <w:t>R</w:t>
            </w:r>
          </w:p>
        </w:tc>
      </w:tr>
      <w:tr w:rsidR="00FA7108" w:rsidRPr="00E56B7C" w14:paraId="76135B32" w14:textId="77777777" w:rsidTr="002807D6">
        <w:tc>
          <w:tcPr>
            <w:tcW w:w="0" w:type="auto"/>
            <w:vAlign w:val="center"/>
            <w:hideMark/>
          </w:tcPr>
          <w:p w14:paraId="1CF53A1D" w14:textId="498F3D09" w:rsidR="00FA7108" w:rsidRPr="00E56B7C" w:rsidRDefault="00FA7108" w:rsidP="00FA7108">
            <w:pPr>
              <w:pStyle w:val="ad"/>
            </w:pPr>
            <w:r>
              <w:t>documents</w:t>
            </w:r>
          </w:p>
        </w:tc>
        <w:tc>
          <w:tcPr>
            <w:tcW w:w="0" w:type="auto"/>
            <w:vAlign w:val="center"/>
            <w:hideMark/>
          </w:tcPr>
          <w:p w14:paraId="06C32176" w14:textId="0E8238E6" w:rsidR="00FA7108" w:rsidRPr="00E56B7C" w:rsidRDefault="00FA7108" w:rsidP="00FA7108">
            <w:pPr>
              <w:pStyle w:val="ad"/>
            </w:pPr>
            <w:r>
              <w:t>responsible_employee</w:t>
            </w:r>
          </w:p>
        </w:tc>
        <w:tc>
          <w:tcPr>
            <w:tcW w:w="0" w:type="auto"/>
            <w:vAlign w:val="center"/>
            <w:hideMark/>
          </w:tcPr>
          <w:p w14:paraId="06E764D1" w14:textId="4E13F9F4" w:rsidR="00FA7108" w:rsidRPr="00E56B7C" w:rsidRDefault="00FA7108" w:rsidP="00FA7108">
            <w:pPr>
              <w:pStyle w:val="ad"/>
            </w:pPr>
            <w:r>
              <w:t>R</w:t>
            </w:r>
          </w:p>
        </w:tc>
      </w:tr>
      <w:tr w:rsidR="00FA7108" w:rsidRPr="00E56B7C" w14:paraId="5319C16D" w14:textId="77777777" w:rsidTr="002807D6">
        <w:tc>
          <w:tcPr>
            <w:tcW w:w="0" w:type="auto"/>
            <w:vAlign w:val="center"/>
            <w:hideMark/>
          </w:tcPr>
          <w:p w14:paraId="5F9E92FC" w14:textId="25A87F7A" w:rsidR="00FA7108" w:rsidRPr="00E56B7C" w:rsidRDefault="00FA7108" w:rsidP="00FA7108">
            <w:pPr>
              <w:pStyle w:val="ad"/>
            </w:pPr>
            <w:r>
              <w:t>documents</w:t>
            </w:r>
          </w:p>
        </w:tc>
        <w:tc>
          <w:tcPr>
            <w:tcW w:w="0" w:type="auto"/>
            <w:vAlign w:val="center"/>
            <w:hideMark/>
          </w:tcPr>
          <w:p w14:paraId="6179B745" w14:textId="4B241716" w:rsidR="00FA7108" w:rsidRPr="00E56B7C" w:rsidRDefault="00FA7108" w:rsidP="00FA7108">
            <w:pPr>
              <w:pStyle w:val="ad"/>
            </w:pPr>
            <w:r>
              <w:t>document_content</w:t>
            </w:r>
          </w:p>
        </w:tc>
        <w:tc>
          <w:tcPr>
            <w:tcW w:w="0" w:type="auto"/>
            <w:vAlign w:val="center"/>
            <w:hideMark/>
          </w:tcPr>
          <w:p w14:paraId="1578B739" w14:textId="22270512" w:rsidR="00FA7108" w:rsidRPr="00E56B7C" w:rsidRDefault="00FA7108" w:rsidP="00FA7108">
            <w:pPr>
              <w:pStyle w:val="ad"/>
            </w:pPr>
            <w:r>
              <w:t>R</w:t>
            </w:r>
          </w:p>
        </w:tc>
      </w:tr>
      <w:tr w:rsidR="00FA7108" w:rsidRPr="00E56B7C" w14:paraId="5052F1A8" w14:textId="77777777" w:rsidTr="002807D6">
        <w:tc>
          <w:tcPr>
            <w:tcW w:w="0" w:type="auto"/>
            <w:vAlign w:val="center"/>
            <w:hideMark/>
          </w:tcPr>
          <w:p w14:paraId="1E1E4386" w14:textId="16D7BB31" w:rsidR="00FA7108" w:rsidRPr="00E56B7C" w:rsidRDefault="00FA7108" w:rsidP="00FA7108">
            <w:pPr>
              <w:pStyle w:val="ad"/>
            </w:pPr>
            <w:r>
              <w:t>documents</w:t>
            </w:r>
          </w:p>
        </w:tc>
        <w:tc>
          <w:tcPr>
            <w:tcW w:w="0" w:type="auto"/>
            <w:vAlign w:val="center"/>
            <w:hideMark/>
          </w:tcPr>
          <w:p w14:paraId="0A1125C1" w14:textId="264F7200" w:rsidR="00FA7108" w:rsidRPr="00E56B7C" w:rsidRDefault="00FA7108" w:rsidP="00FA7108">
            <w:pPr>
              <w:pStyle w:val="ad"/>
            </w:pPr>
            <w:r>
              <w:t>internal_department</w:t>
            </w:r>
          </w:p>
        </w:tc>
        <w:tc>
          <w:tcPr>
            <w:tcW w:w="0" w:type="auto"/>
            <w:vAlign w:val="center"/>
            <w:hideMark/>
          </w:tcPr>
          <w:p w14:paraId="4EE207D2" w14:textId="1BBE98A6" w:rsidR="00FA7108" w:rsidRPr="00E56B7C" w:rsidRDefault="00FA7108" w:rsidP="00FA7108">
            <w:pPr>
              <w:pStyle w:val="ad"/>
            </w:pPr>
            <w:r>
              <w:t>R</w:t>
            </w:r>
          </w:p>
        </w:tc>
      </w:tr>
      <w:tr w:rsidR="00FA7108" w:rsidRPr="00E56B7C" w14:paraId="6FB9A0BE" w14:textId="77777777" w:rsidTr="002807D6">
        <w:tc>
          <w:tcPr>
            <w:tcW w:w="0" w:type="auto"/>
            <w:vAlign w:val="center"/>
            <w:hideMark/>
          </w:tcPr>
          <w:p w14:paraId="190DA93A" w14:textId="74C52F34" w:rsidR="00FA7108" w:rsidRPr="00E56B7C" w:rsidRDefault="00FA7108" w:rsidP="00FA7108">
            <w:pPr>
              <w:pStyle w:val="ad"/>
            </w:pPr>
            <w:r>
              <w:t>documents</w:t>
            </w:r>
          </w:p>
        </w:tc>
        <w:tc>
          <w:tcPr>
            <w:tcW w:w="0" w:type="auto"/>
            <w:vAlign w:val="center"/>
            <w:hideMark/>
          </w:tcPr>
          <w:p w14:paraId="3C21DED4" w14:textId="572EBF8A" w:rsidR="00FA7108" w:rsidRPr="00E56B7C" w:rsidRDefault="00FA7108" w:rsidP="00FA7108">
            <w:pPr>
              <w:pStyle w:val="ad"/>
            </w:pPr>
            <w:r>
              <w:t>effective_from</w:t>
            </w:r>
          </w:p>
        </w:tc>
        <w:tc>
          <w:tcPr>
            <w:tcW w:w="0" w:type="auto"/>
            <w:vAlign w:val="center"/>
            <w:hideMark/>
          </w:tcPr>
          <w:p w14:paraId="7A6E2CCD" w14:textId="69B0B226" w:rsidR="00FA7108" w:rsidRPr="00E56B7C" w:rsidRDefault="00FA7108" w:rsidP="00FA7108">
            <w:pPr>
              <w:pStyle w:val="ad"/>
            </w:pPr>
            <w:r>
              <w:t>R</w:t>
            </w:r>
          </w:p>
        </w:tc>
      </w:tr>
      <w:tr w:rsidR="00FA7108" w:rsidRPr="00E56B7C" w14:paraId="41355CE0" w14:textId="77777777" w:rsidTr="002807D6">
        <w:tc>
          <w:tcPr>
            <w:tcW w:w="0" w:type="auto"/>
            <w:vAlign w:val="center"/>
            <w:hideMark/>
          </w:tcPr>
          <w:p w14:paraId="3F5884FF" w14:textId="74BCE6A5" w:rsidR="00FA7108" w:rsidRPr="00E56B7C" w:rsidRDefault="00FA7108" w:rsidP="00FA7108">
            <w:pPr>
              <w:pStyle w:val="ad"/>
            </w:pPr>
            <w:r>
              <w:t>documents</w:t>
            </w:r>
          </w:p>
        </w:tc>
        <w:tc>
          <w:tcPr>
            <w:tcW w:w="0" w:type="auto"/>
            <w:vAlign w:val="center"/>
            <w:hideMark/>
          </w:tcPr>
          <w:p w14:paraId="41F2FABC" w14:textId="48C6ADAB" w:rsidR="00FA7108" w:rsidRPr="00E56B7C" w:rsidRDefault="00FA7108" w:rsidP="00FA7108">
            <w:pPr>
              <w:pStyle w:val="ad"/>
            </w:pPr>
            <w:r>
              <w:t>effective_until</w:t>
            </w:r>
          </w:p>
        </w:tc>
        <w:tc>
          <w:tcPr>
            <w:tcW w:w="0" w:type="auto"/>
            <w:vAlign w:val="center"/>
            <w:hideMark/>
          </w:tcPr>
          <w:p w14:paraId="2189DECF" w14:textId="14C402ED" w:rsidR="00FA7108" w:rsidRPr="00E56B7C" w:rsidRDefault="00FA7108" w:rsidP="00FA7108">
            <w:pPr>
              <w:pStyle w:val="ad"/>
            </w:pPr>
            <w:r>
              <w:t>R/U</w:t>
            </w:r>
          </w:p>
        </w:tc>
      </w:tr>
      <w:tr w:rsidR="00FA7108" w:rsidRPr="00E56B7C" w14:paraId="1B0A0415" w14:textId="77777777" w:rsidTr="002807D6">
        <w:tc>
          <w:tcPr>
            <w:tcW w:w="0" w:type="auto"/>
            <w:vAlign w:val="center"/>
            <w:hideMark/>
          </w:tcPr>
          <w:p w14:paraId="3738E7A0" w14:textId="28BF9D14" w:rsidR="00FA7108" w:rsidRPr="00E56B7C" w:rsidRDefault="00FA7108" w:rsidP="00FA7108">
            <w:pPr>
              <w:pStyle w:val="ad"/>
            </w:pPr>
            <w:r>
              <w:t>documents</w:t>
            </w:r>
          </w:p>
        </w:tc>
        <w:tc>
          <w:tcPr>
            <w:tcW w:w="0" w:type="auto"/>
            <w:vAlign w:val="center"/>
            <w:hideMark/>
          </w:tcPr>
          <w:p w14:paraId="1D1AAE55" w14:textId="62051BBF" w:rsidR="00FA7108" w:rsidRPr="00E56B7C" w:rsidRDefault="00FA7108" w:rsidP="00FA7108">
            <w:pPr>
              <w:pStyle w:val="ad"/>
            </w:pPr>
            <w:r>
              <w:t>secrecy_level</w:t>
            </w:r>
          </w:p>
        </w:tc>
        <w:tc>
          <w:tcPr>
            <w:tcW w:w="0" w:type="auto"/>
            <w:vAlign w:val="center"/>
            <w:hideMark/>
          </w:tcPr>
          <w:p w14:paraId="239EB81D" w14:textId="041E6771" w:rsidR="00FA7108" w:rsidRPr="00E56B7C" w:rsidRDefault="00FA7108" w:rsidP="00FA7108">
            <w:pPr>
              <w:pStyle w:val="ad"/>
            </w:pPr>
            <w:r>
              <w:t>R</w:t>
            </w:r>
          </w:p>
        </w:tc>
      </w:tr>
      <w:tr w:rsidR="00FA7108" w:rsidRPr="00E56B7C" w14:paraId="0CECBC15" w14:textId="77777777" w:rsidTr="002807D6">
        <w:tc>
          <w:tcPr>
            <w:tcW w:w="0" w:type="auto"/>
            <w:vAlign w:val="center"/>
            <w:hideMark/>
          </w:tcPr>
          <w:p w14:paraId="6A4B6168" w14:textId="5FEC5BF5" w:rsidR="00FA7108" w:rsidRPr="00E56B7C" w:rsidRDefault="00FA7108" w:rsidP="00FA7108">
            <w:pPr>
              <w:pStyle w:val="ad"/>
            </w:pPr>
            <w:r>
              <w:t>document_operations</w:t>
            </w:r>
          </w:p>
        </w:tc>
        <w:tc>
          <w:tcPr>
            <w:tcW w:w="0" w:type="auto"/>
            <w:vAlign w:val="center"/>
            <w:hideMark/>
          </w:tcPr>
          <w:p w14:paraId="68E4D36E" w14:textId="0EFD145D" w:rsidR="00FA7108" w:rsidRPr="00E56B7C" w:rsidRDefault="00FA7108" w:rsidP="00FA7108">
            <w:pPr>
              <w:pStyle w:val="ad"/>
            </w:pPr>
            <w:r>
              <w:t>employee_name</w:t>
            </w:r>
          </w:p>
        </w:tc>
        <w:tc>
          <w:tcPr>
            <w:tcW w:w="0" w:type="auto"/>
            <w:vAlign w:val="center"/>
            <w:hideMark/>
          </w:tcPr>
          <w:p w14:paraId="2D901E72" w14:textId="72DBAB13" w:rsidR="00FA7108" w:rsidRPr="00E56B7C" w:rsidRDefault="00FA7108" w:rsidP="00FA7108">
            <w:pPr>
              <w:pStyle w:val="ad"/>
            </w:pPr>
            <w:r>
              <w:t>R</w:t>
            </w:r>
          </w:p>
        </w:tc>
      </w:tr>
      <w:tr w:rsidR="00FA7108" w:rsidRPr="00E56B7C" w14:paraId="2503C3BB" w14:textId="77777777" w:rsidTr="002807D6">
        <w:tc>
          <w:tcPr>
            <w:tcW w:w="0" w:type="auto"/>
            <w:vAlign w:val="center"/>
            <w:hideMark/>
          </w:tcPr>
          <w:p w14:paraId="70F81BBC" w14:textId="3984C3C8" w:rsidR="00FA7108" w:rsidRPr="00E56B7C" w:rsidRDefault="00FA7108" w:rsidP="00FA7108">
            <w:pPr>
              <w:pStyle w:val="ad"/>
            </w:pPr>
            <w:r>
              <w:t>document_operations</w:t>
            </w:r>
          </w:p>
        </w:tc>
        <w:tc>
          <w:tcPr>
            <w:tcW w:w="0" w:type="auto"/>
            <w:vAlign w:val="center"/>
            <w:hideMark/>
          </w:tcPr>
          <w:p w14:paraId="794CFEA5" w14:textId="7EFCFF95" w:rsidR="00FA7108" w:rsidRPr="00E56B7C" w:rsidRDefault="00FA7108" w:rsidP="00FA7108">
            <w:pPr>
              <w:pStyle w:val="ad"/>
            </w:pPr>
            <w:r>
              <w:t>document_number</w:t>
            </w:r>
          </w:p>
        </w:tc>
        <w:tc>
          <w:tcPr>
            <w:tcW w:w="0" w:type="auto"/>
            <w:vAlign w:val="center"/>
            <w:hideMark/>
          </w:tcPr>
          <w:p w14:paraId="19D1E9D1" w14:textId="7131E1F0" w:rsidR="00FA7108" w:rsidRPr="00E56B7C" w:rsidRDefault="00FA7108" w:rsidP="00FA7108">
            <w:pPr>
              <w:pStyle w:val="ad"/>
            </w:pPr>
            <w:r>
              <w:t>R</w:t>
            </w:r>
          </w:p>
        </w:tc>
      </w:tr>
      <w:tr w:rsidR="00FA7108" w:rsidRPr="00E56B7C" w14:paraId="3A9E3882" w14:textId="77777777" w:rsidTr="002807D6">
        <w:tc>
          <w:tcPr>
            <w:tcW w:w="0" w:type="auto"/>
            <w:vAlign w:val="center"/>
            <w:hideMark/>
          </w:tcPr>
          <w:p w14:paraId="1C789761" w14:textId="4F2FFC2E" w:rsidR="00FA7108" w:rsidRPr="00E56B7C" w:rsidRDefault="00FA7108" w:rsidP="00FA7108">
            <w:pPr>
              <w:pStyle w:val="ad"/>
            </w:pPr>
            <w:r>
              <w:t>document_operations</w:t>
            </w:r>
          </w:p>
        </w:tc>
        <w:tc>
          <w:tcPr>
            <w:tcW w:w="0" w:type="auto"/>
            <w:vAlign w:val="center"/>
            <w:hideMark/>
          </w:tcPr>
          <w:p w14:paraId="595431CA" w14:textId="7EBEE36F" w:rsidR="00FA7108" w:rsidRPr="00E56B7C" w:rsidRDefault="00FA7108" w:rsidP="00FA7108">
            <w:pPr>
              <w:pStyle w:val="ad"/>
            </w:pPr>
            <w:r>
              <w:t>change_date</w:t>
            </w:r>
          </w:p>
        </w:tc>
        <w:tc>
          <w:tcPr>
            <w:tcW w:w="0" w:type="auto"/>
            <w:vAlign w:val="center"/>
            <w:hideMark/>
          </w:tcPr>
          <w:p w14:paraId="0E06EC26" w14:textId="267703AD" w:rsidR="00FA7108" w:rsidRPr="00E56B7C" w:rsidRDefault="00FA7108" w:rsidP="00FA7108">
            <w:pPr>
              <w:pStyle w:val="ad"/>
            </w:pPr>
            <w:r>
              <w:t>R</w:t>
            </w:r>
          </w:p>
        </w:tc>
      </w:tr>
      <w:tr w:rsidR="00FA7108" w:rsidRPr="00E56B7C" w14:paraId="2E963EDE" w14:textId="77777777" w:rsidTr="002807D6">
        <w:tc>
          <w:tcPr>
            <w:tcW w:w="0" w:type="auto"/>
            <w:vAlign w:val="center"/>
            <w:hideMark/>
          </w:tcPr>
          <w:p w14:paraId="62EAB0BC" w14:textId="035B67E1" w:rsidR="00FA7108" w:rsidRPr="00E56B7C" w:rsidRDefault="00FA7108" w:rsidP="00FA7108">
            <w:pPr>
              <w:pStyle w:val="ad"/>
            </w:pPr>
            <w:r>
              <w:t>document_operations</w:t>
            </w:r>
          </w:p>
        </w:tc>
        <w:tc>
          <w:tcPr>
            <w:tcW w:w="0" w:type="auto"/>
            <w:vAlign w:val="center"/>
            <w:hideMark/>
          </w:tcPr>
          <w:p w14:paraId="608B1082" w14:textId="53416912" w:rsidR="00FA7108" w:rsidRPr="00E56B7C" w:rsidRDefault="00FA7108" w:rsidP="00FA7108">
            <w:pPr>
              <w:pStyle w:val="ad"/>
            </w:pPr>
            <w:r>
              <w:t>operation_description</w:t>
            </w:r>
          </w:p>
        </w:tc>
        <w:tc>
          <w:tcPr>
            <w:tcW w:w="0" w:type="auto"/>
            <w:vAlign w:val="center"/>
            <w:hideMark/>
          </w:tcPr>
          <w:p w14:paraId="520540DD" w14:textId="3D0AF7B0" w:rsidR="00FA7108" w:rsidRPr="00E56B7C" w:rsidRDefault="00FA7108" w:rsidP="00FA7108">
            <w:pPr>
              <w:pStyle w:val="ad"/>
            </w:pPr>
            <w:r>
              <w:t>R/U</w:t>
            </w:r>
          </w:p>
        </w:tc>
      </w:tr>
      <w:tr w:rsidR="00FA7108" w:rsidRPr="00E56B7C" w14:paraId="0218B809" w14:textId="77777777" w:rsidTr="002807D6">
        <w:tc>
          <w:tcPr>
            <w:tcW w:w="0" w:type="auto"/>
            <w:vAlign w:val="center"/>
            <w:hideMark/>
          </w:tcPr>
          <w:p w14:paraId="54F6A9A8" w14:textId="1A6141C3" w:rsidR="00FA7108" w:rsidRPr="00E56B7C" w:rsidRDefault="00FA7108" w:rsidP="00FA7108">
            <w:pPr>
              <w:pStyle w:val="ad"/>
            </w:pPr>
            <w:r>
              <w:t>documents</w:t>
            </w:r>
          </w:p>
        </w:tc>
        <w:tc>
          <w:tcPr>
            <w:tcW w:w="0" w:type="auto"/>
            <w:vAlign w:val="center"/>
            <w:hideMark/>
          </w:tcPr>
          <w:p w14:paraId="15D77829" w14:textId="33BD8539" w:rsidR="00FA7108" w:rsidRPr="00E56B7C" w:rsidRDefault="00FA7108" w:rsidP="00FA7108">
            <w:pPr>
              <w:pStyle w:val="ad"/>
            </w:pPr>
            <w:r>
              <w:t>Видимые строки</w:t>
            </w:r>
          </w:p>
        </w:tc>
        <w:tc>
          <w:tcPr>
            <w:tcW w:w="0" w:type="auto"/>
            <w:vAlign w:val="center"/>
            <w:hideMark/>
          </w:tcPr>
          <w:p w14:paraId="0629867A" w14:textId="604B40BE" w:rsidR="00FA7108" w:rsidRPr="00E56B7C" w:rsidRDefault="00FA7108" w:rsidP="00FA7108">
            <w:pPr>
              <w:pStyle w:val="ad"/>
            </w:pPr>
            <w:r>
              <w:t>Все несекретные документы; секретные документы только при responsible_employee = current_user</w:t>
            </w:r>
          </w:p>
        </w:tc>
      </w:tr>
      <w:tr w:rsidR="00FA7108" w:rsidRPr="00E56B7C" w14:paraId="7119F6AC" w14:textId="77777777" w:rsidTr="002807D6">
        <w:tc>
          <w:tcPr>
            <w:tcW w:w="0" w:type="auto"/>
            <w:vAlign w:val="center"/>
            <w:hideMark/>
          </w:tcPr>
          <w:p w14:paraId="0958F037" w14:textId="07BA170B" w:rsidR="00FA7108" w:rsidRPr="00E56B7C" w:rsidRDefault="00FA7108" w:rsidP="00FA7108">
            <w:pPr>
              <w:pStyle w:val="ad"/>
            </w:pPr>
            <w:r>
              <w:t>document_operations</w:t>
            </w:r>
          </w:p>
        </w:tc>
        <w:tc>
          <w:tcPr>
            <w:tcW w:w="0" w:type="auto"/>
            <w:vAlign w:val="center"/>
            <w:hideMark/>
          </w:tcPr>
          <w:p w14:paraId="34041146" w14:textId="2D8B58AA" w:rsidR="00FA7108" w:rsidRPr="00E56B7C" w:rsidRDefault="00FA7108" w:rsidP="00FA7108">
            <w:pPr>
              <w:pStyle w:val="ad"/>
            </w:pPr>
            <w:r>
              <w:t>Видимые строки</w:t>
            </w:r>
          </w:p>
        </w:tc>
        <w:tc>
          <w:tcPr>
            <w:tcW w:w="0" w:type="auto"/>
            <w:vAlign w:val="center"/>
            <w:hideMark/>
          </w:tcPr>
          <w:p w14:paraId="1B178A1B" w14:textId="71E1C857" w:rsidR="00FA7108" w:rsidRPr="00E56B7C" w:rsidRDefault="00FA7108" w:rsidP="00FA7108">
            <w:pPr>
              <w:pStyle w:val="ad"/>
            </w:pPr>
            <w:r>
              <w:t>Свои операции; операции по документам, за которые пользователь ответственен</w:t>
            </w:r>
          </w:p>
        </w:tc>
      </w:tr>
      <w:tr w:rsidR="00FA7108" w:rsidRPr="00E56B7C" w14:paraId="213CFF17" w14:textId="77777777" w:rsidTr="002807D6">
        <w:tc>
          <w:tcPr>
            <w:tcW w:w="0" w:type="auto"/>
            <w:vAlign w:val="center"/>
            <w:hideMark/>
          </w:tcPr>
          <w:p w14:paraId="0C192A46" w14:textId="2041CDDA" w:rsidR="00FA7108" w:rsidRPr="00E56B7C" w:rsidRDefault="00FA7108" w:rsidP="00FA7108">
            <w:pPr>
              <w:pStyle w:val="ad"/>
            </w:pPr>
            <w:r>
              <w:t>documents</w:t>
            </w:r>
          </w:p>
        </w:tc>
        <w:tc>
          <w:tcPr>
            <w:tcW w:w="0" w:type="auto"/>
            <w:vAlign w:val="center"/>
            <w:hideMark/>
          </w:tcPr>
          <w:p w14:paraId="3C776C03" w14:textId="117634B6" w:rsidR="00FA7108" w:rsidRPr="00E56B7C" w:rsidRDefault="00FA7108" w:rsidP="00FA7108">
            <w:pPr>
              <w:pStyle w:val="ad"/>
            </w:pPr>
            <w:r>
              <w:t>Ограничение изменения</w:t>
            </w:r>
          </w:p>
        </w:tc>
        <w:tc>
          <w:tcPr>
            <w:tcW w:w="0" w:type="auto"/>
            <w:vAlign w:val="center"/>
            <w:hideMark/>
          </w:tcPr>
          <w:p w14:paraId="4C778BDA" w14:textId="2F6A0F87" w:rsidR="00FA7108" w:rsidRPr="00E56B7C" w:rsidRDefault="00FA7108" w:rsidP="00FA7108">
            <w:pPr>
              <w:pStyle w:val="ad"/>
            </w:pPr>
            <w:r>
              <w:t>effective_until можно изменять только для документов, где responsible_employee = current_user</w:t>
            </w:r>
          </w:p>
        </w:tc>
      </w:tr>
      <w:tr w:rsidR="00FA7108" w:rsidRPr="00E56B7C" w14:paraId="77ECB2B0" w14:textId="77777777" w:rsidTr="002807D6">
        <w:tc>
          <w:tcPr>
            <w:tcW w:w="0" w:type="auto"/>
            <w:vAlign w:val="center"/>
            <w:hideMark/>
          </w:tcPr>
          <w:p w14:paraId="3C12E77A" w14:textId="15FCCC5D" w:rsidR="00FA7108" w:rsidRPr="00E56B7C" w:rsidRDefault="00FA7108" w:rsidP="00FA7108">
            <w:pPr>
              <w:pStyle w:val="ad"/>
            </w:pPr>
            <w:r>
              <w:t>document_operations</w:t>
            </w:r>
          </w:p>
        </w:tc>
        <w:tc>
          <w:tcPr>
            <w:tcW w:w="0" w:type="auto"/>
            <w:vAlign w:val="center"/>
            <w:hideMark/>
          </w:tcPr>
          <w:p w14:paraId="3C471028" w14:textId="057DD771" w:rsidR="00FA7108" w:rsidRPr="00E56B7C" w:rsidRDefault="00FA7108" w:rsidP="00FA7108">
            <w:pPr>
              <w:pStyle w:val="ad"/>
            </w:pPr>
            <w:r>
              <w:t>Ограничение изменения</w:t>
            </w:r>
          </w:p>
        </w:tc>
        <w:tc>
          <w:tcPr>
            <w:tcW w:w="0" w:type="auto"/>
            <w:vAlign w:val="center"/>
            <w:hideMark/>
          </w:tcPr>
          <w:p w14:paraId="0D43AA66" w14:textId="7C262DF4" w:rsidR="00FA7108" w:rsidRPr="00E56B7C" w:rsidRDefault="00FA7108" w:rsidP="00FA7108">
            <w:pPr>
              <w:pStyle w:val="ad"/>
            </w:pPr>
            <w:r w:rsidRPr="00FA7108">
              <w:t xml:space="preserve">operation_description </w:t>
            </w:r>
            <w:r>
              <w:t>можно</w:t>
            </w:r>
            <w:r w:rsidRPr="00FA7108">
              <w:t xml:space="preserve"> </w:t>
            </w:r>
            <w:r>
              <w:t>изменять</w:t>
            </w:r>
            <w:r w:rsidRPr="00FA7108">
              <w:t xml:space="preserve"> </w:t>
            </w:r>
            <w:r>
              <w:t>только</w:t>
            </w:r>
            <w:r w:rsidRPr="00FA7108">
              <w:t xml:space="preserve"> </w:t>
            </w:r>
            <w:r>
              <w:t>для</w:t>
            </w:r>
            <w:r w:rsidRPr="00FA7108">
              <w:t xml:space="preserve"> </w:t>
            </w:r>
            <w:r>
              <w:t>записей</w:t>
            </w:r>
            <w:r w:rsidRPr="00FA7108">
              <w:t xml:space="preserve">, </w:t>
            </w:r>
            <w:r>
              <w:t>где</w:t>
            </w:r>
            <w:r w:rsidRPr="00FA7108">
              <w:t xml:space="preserve"> employee_name = current_user</w:t>
            </w:r>
          </w:p>
        </w:tc>
      </w:tr>
    </w:tbl>
    <w:p w14:paraId="0CDD9F5B" w14:textId="77777777" w:rsidR="00FA7108" w:rsidRPr="00FA7108" w:rsidRDefault="00FA7108" w:rsidP="00FA7108">
      <w:r w:rsidRPr="00FA7108">
        <w:t xml:space="preserve">Для реализации вертикального ограничения доступа использовались столбцовые привилегии </w:t>
      </w:r>
      <w:r w:rsidRPr="00FA7108">
        <w:rPr>
          <w:lang w:val="en-US"/>
        </w:rPr>
        <w:t>GRANT</w:t>
      </w:r>
      <w:r w:rsidRPr="00FA7108">
        <w:t xml:space="preserve">. Для реализации горизонтального ограничения доступа использовались политики </w:t>
      </w:r>
      <w:r w:rsidRPr="00FA7108">
        <w:rPr>
          <w:lang w:val="en-US"/>
        </w:rPr>
        <w:t>Row</w:t>
      </w:r>
      <w:r w:rsidRPr="00FA7108">
        <w:t xml:space="preserve"> </w:t>
      </w:r>
      <w:r w:rsidRPr="00FA7108">
        <w:rPr>
          <w:lang w:val="en-US"/>
        </w:rPr>
        <w:t>Level</w:t>
      </w:r>
      <w:r w:rsidRPr="00FA7108">
        <w:t xml:space="preserve"> </w:t>
      </w:r>
      <w:r w:rsidRPr="00FA7108">
        <w:rPr>
          <w:lang w:val="en-US"/>
        </w:rPr>
        <w:t>Security</w:t>
      </w:r>
      <w:r w:rsidRPr="00FA7108">
        <w:t>. В результате пользователи могут читать только допустимые строки и изменять только разрешенные атрибуты.</w:t>
      </w:r>
    </w:p>
    <w:p w14:paraId="2D372719" w14:textId="77777777" w:rsidR="00FA7108" w:rsidRPr="00FA7108" w:rsidRDefault="00FA7108" w:rsidP="00FA7108"/>
    <w:p w14:paraId="085F7C76" w14:textId="37E3B709" w:rsidR="00FA7108" w:rsidRPr="00FA7108" w:rsidRDefault="00FA7108" w:rsidP="00FA7108">
      <w:r w:rsidRPr="00FA7108">
        <w:lastRenderedPageBreak/>
        <w:t xml:space="preserve">При этом необходимо учитывать общее ограничение применяемого подхода: </w:t>
      </w:r>
      <w:r w:rsidRPr="00FA7108">
        <w:rPr>
          <w:lang w:val="en-US"/>
        </w:rPr>
        <w:t>GRANT</w:t>
      </w:r>
      <w:r w:rsidRPr="00FA7108">
        <w:t xml:space="preserve"> управляет доступом к объектам и столбцам, а </w:t>
      </w:r>
      <w:r w:rsidRPr="00FA7108">
        <w:rPr>
          <w:lang w:val="en-US"/>
        </w:rPr>
        <w:t>RLS</w:t>
      </w:r>
      <w:r w:rsidRPr="00FA7108">
        <w:t xml:space="preserve"> — доступом к строкам. Поэтому при более сложной схеме с несколькими ролями итоговые права пользователя могут расширяться за счет объединения привилегий и политик.</w:t>
      </w:r>
    </w:p>
    <w:p w14:paraId="79B409FE" w14:textId="5037FB26" w:rsidR="00F868F8" w:rsidRPr="00FA7108" w:rsidRDefault="00F868F8" w:rsidP="00E014B6">
      <w:r w:rsidRPr="00FA7108">
        <w:br w:type="page"/>
      </w:r>
    </w:p>
    <w:p w14:paraId="0AF05E65" w14:textId="77777777" w:rsidR="00F868F8" w:rsidRDefault="00F868F8" w:rsidP="00F868F8">
      <w:pPr>
        <w:pStyle w:val="1"/>
        <w:keepNext/>
        <w:ind w:firstLine="0"/>
        <w:jc w:val="center"/>
        <w:rPr>
          <w:sz w:val="27"/>
          <w:szCs w:val="27"/>
        </w:rPr>
      </w:pPr>
      <w:bookmarkStart w:id="11" w:name="_Toc224281977"/>
      <w:bookmarkStart w:id="12" w:name="_Hlk224281988"/>
      <w:bookmarkStart w:id="13" w:name="_Hlk224283248"/>
      <w:bookmarkStart w:id="14" w:name="_Toc228455830"/>
      <w:r>
        <w:lastRenderedPageBreak/>
        <w:t>Ответы на контрольные вопросы</w:t>
      </w:r>
      <w:bookmarkEnd w:id="11"/>
      <w:bookmarkEnd w:id="14"/>
    </w:p>
    <w:p w14:paraId="6CED4A11" w14:textId="51D95BEB" w:rsidR="000639B9" w:rsidRPr="000639B9" w:rsidRDefault="000639B9" w:rsidP="000639B9">
      <w:pPr>
        <w:pStyle w:val="21"/>
        <w:rPr>
          <w:rStyle w:val="affa"/>
          <w:b/>
          <w:bCs/>
        </w:rPr>
      </w:pPr>
      <w:bookmarkStart w:id="15" w:name="_Toc228455831"/>
      <w:bookmarkEnd w:id="12"/>
      <w:bookmarkEnd w:id="13"/>
      <w:r w:rsidRPr="000639B9">
        <w:rPr>
          <w:rStyle w:val="affa"/>
          <w:b/>
          <w:bCs/>
        </w:rPr>
        <w:t>Какой тип разграничения доступа, с точки зрения грануляции, реализован в СУБД, на которой выполнялась работа?</w:t>
      </w:r>
      <w:bookmarkEnd w:id="15"/>
    </w:p>
    <w:p w14:paraId="2A2414DE"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В PostgreSQL поддерживается несколько уровней грануляции доступа. Во-первых, доступ может задаваться на уровне объектов базы данных: таблиц, схем, баз данных, функций, последовательностей и других объектов. Во-вторых, для таблиц возможно разграничение на уровне отдельных столбцов. В-третьих, PostgreSQL поддерживает разграничение доступа на уровне строк с помощью механизма Row Level Security.</w:t>
      </w:r>
    </w:p>
    <w:p w14:paraId="74EE2F4D"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В выполненной работе использовалась комбинация столбцового и строкового разграничения доступа. Столбцовые ограничения задавались с помощью GRANT, а ограничения на уровне строк — с помощью политик RLS.</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4CB76121" w14:textId="297C8E4D" w:rsidR="000639B9" w:rsidRPr="000639B9" w:rsidRDefault="000639B9" w:rsidP="000639B9">
      <w:pPr>
        <w:pStyle w:val="21"/>
        <w:rPr>
          <w:rStyle w:val="affa"/>
          <w:b/>
          <w:bCs/>
        </w:rPr>
      </w:pPr>
      <w:bookmarkStart w:id="16" w:name="_Toc228455832"/>
      <w:r w:rsidRPr="000639B9">
        <w:rPr>
          <w:rStyle w:val="affa"/>
          <w:b/>
          <w:bCs/>
        </w:rPr>
        <w:t>Какой тип гранулированного доступа реализует предложение GRANT?</w:t>
      </w:r>
      <w:bookmarkEnd w:id="16"/>
    </w:p>
    <w:p w14:paraId="15825A7B"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Предложение GRANT реализует разграничение доступа на уровне объектов базы данных и, для некоторых операций, на уровне отдельных столбцов таблицы. С помощью GRANT можно выдать права на таблицу целиком, например SELECT или UPDATE, либо выдать право только на конкретный столбец.</w:t>
      </w:r>
    </w:p>
    <w:p w14:paraId="59B4C084"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Например, в работе право изменения даты окончания действия документа задавалось не для всей таблицы documents, а только для столбца effective_until. Это позволило запретить пользователям изменение остальных атрибутов документа.</w:t>
      </w:r>
    </w:p>
    <w:p w14:paraId="064A5F19" w14:textId="77777777" w:rsidR="000639B9" w:rsidRPr="000639B9" w:rsidRDefault="000639B9" w:rsidP="000639B9">
      <w:pPr>
        <w:spacing w:line="240" w:lineRule="auto"/>
        <w:ind w:firstLine="0"/>
        <w:rPr>
          <w:rStyle w:val="affa"/>
          <w:rFonts w:eastAsiaTheme="majorEastAsia" w:cs="Times New Roman"/>
          <w:b w:val="0"/>
          <w:bCs w:val="0"/>
          <w:szCs w:val="36"/>
        </w:rPr>
      </w:pPr>
    </w:p>
    <w:p w14:paraId="6E2EFF12" w14:textId="126F7F60" w:rsidR="000639B9" w:rsidRPr="000639B9" w:rsidRDefault="000639B9" w:rsidP="000639B9">
      <w:pPr>
        <w:pStyle w:val="21"/>
        <w:rPr>
          <w:rStyle w:val="affa"/>
          <w:b/>
          <w:bCs/>
        </w:rPr>
      </w:pPr>
      <w:bookmarkStart w:id="17" w:name="_Toc228455833"/>
      <w:r w:rsidRPr="000639B9">
        <w:rPr>
          <w:rStyle w:val="affa"/>
          <w:b/>
          <w:bCs/>
        </w:rPr>
        <w:t>Какой тип гранулированного доступа реализует предложение POLICY?</w:t>
      </w:r>
      <w:bookmarkEnd w:id="17"/>
    </w:p>
    <w:p w14:paraId="399D7557"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Предложение POLICY используется для реализации разграничения доступа на уровне строк таблицы. В PostgreSQL политики применяются в рамках механизма Row Level Security.</w:t>
      </w:r>
    </w:p>
    <w:p w14:paraId="12E89333"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 xml:space="preserve">Политика содержит условие, которое проверяется для каждой строки. Если условие выполняется, строка доступна пользователю для соответствующей </w:t>
      </w:r>
      <w:r w:rsidRPr="000639B9">
        <w:rPr>
          <w:rStyle w:val="affa"/>
          <w:rFonts w:eastAsiaTheme="majorEastAsia" w:cs="Times New Roman"/>
          <w:b w:val="0"/>
          <w:bCs w:val="0"/>
          <w:szCs w:val="36"/>
        </w:rPr>
        <w:lastRenderedPageBreak/>
        <w:t>операции. Если условие не выполняется, строка скрывается от пользователя или не может быть изменена.</w:t>
      </w:r>
    </w:p>
    <w:p w14:paraId="7F63CFB5" w14:textId="77777777" w:rsidR="000639B9" w:rsidRPr="000639B9" w:rsidRDefault="000639B9" w:rsidP="000639B9">
      <w:pPr>
        <w:spacing w:line="240" w:lineRule="auto"/>
        <w:ind w:firstLine="0"/>
        <w:rPr>
          <w:rStyle w:val="affa"/>
          <w:rFonts w:eastAsiaTheme="majorEastAsia" w:cs="Times New Roman"/>
          <w:b w:val="0"/>
          <w:bCs w:val="0"/>
          <w:szCs w:val="36"/>
        </w:rPr>
      </w:pPr>
    </w:p>
    <w:p w14:paraId="33245E32" w14:textId="30735D38" w:rsidR="000639B9" w:rsidRPr="000639B9" w:rsidRDefault="000639B9" w:rsidP="000639B9">
      <w:pPr>
        <w:pStyle w:val="21"/>
        <w:rPr>
          <w:rStyle w:val="affa"/>
          <w:b/>
          <w:bCs/>
        </w:rPr>
      </w:pPr>
      <w:bookmarkStart w:id="18" w:name="_Toc228455834"/>
      <w:r w:rsidRPr="000639B9">
        <w:rPr>
          <w:rStyle w:val="affa"/>
          <w:b/>
          <w:bCs/>
        </w:rPr>
        <w:t>Что происходит при совмещении нескольких политик доступа в отношении одной ячейки (записи) для одного и того же пользователя?</w:t>
      </w:r>
      <w:bookmarkEnd w:id="18"/>
    </w:p>
    <w:p w14:paraId="19A87BB6"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Если для одной таблицы и одного пользователя применимо несколько разрешающих политик, PostgreSQL объединяет их по принципу логического «ИЛИ». Это означает, что доступ к строке будет разрешен, если выполняется хотя бы одна из применимых политик.</w:t>
      </w:r>
    </w:p>
    <w:p w14:paraId="35071D45"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Такое поведение необходимо учитывать при проектировании разграничения доступа. При наличии нескольких ролей или нескольких политик итоговый доступ пользователя может оказаться шире, чем ожидалось при рассмотрении каждой политики отдельно.</w:t>
      </w:r>
    </w:p>
    <w:p w14:paraId="6CFAB94E" w14:textId="77777777" w:rsidR="000639B9" w:rsidRPr="000639B9" w:rsidRDefault="000639B9" w:rsidP="000639B9">
      <w:pPr>
        <w:spacing w:line="240" w:lineRule="auto"/>
        <w:ind w:firstLine="0"/>
        <w:rPr>
          <w:rStyle w:val="affa"/>
          <w:rFonts w:eastAsiaTheme="majorEastAsia" w:cs="Times New Roman"/>
          <w:b w:val="0"/>
          <w:bCs w:val="0"/>
          <w:szCs w:val="36"/>
        </w:rPr>
      </w:pPr>
    </w:p>
    <w:p w14:paraId="69A3CBFC" w14:textId="249F5027" w:rsidR="000639B9" w:rsidRPr="000639B9" w:rsidRDefault="000639B9" w:rsidP="000639B9">
      <w:pPr>
        <w:pStyle w:val="21"/>
        <w:rPr>
          <w:rStyle w:val="affa"/>
          <w:b/>
          <w:bCs/>
        </w:rPr>
      </w:pPr>
      <w:bookmarkStart w:id="19" w:name="_Toc228455835"/>
      <w:r w:rsidRPr="000639B9">
        <w:rPr>
          <w:rStyle w:val="affa"/>
          <w:b/>
          <w:bCs/>
        </w:rPr>
        <w:t>Кто обладает правом разграничения прав доступа в рассматриваемой СУБД? Какие права для этого необходимы?</w:t>
      </w:r>
      <w:bookmarkEnd w:id="19"/>
    </w:p>
    <w:p w14:paraId="582B5B40"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В PostgreSQL правами доступа управляет владелец объекта или суперпользователь. Владелец таблицы может выдавать и отзывать права на нее с помощью GRANT и REVOKE. Суперпользователь может управлять правами независимо от владельца объекта.</w:t>
      </w:r>
    </w:p>
    <w:p w14:paraId="6916F9F0"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Для создания, изменения и удаления политик RLS также необходимы права владельца таблицы или права суперпользователя. Включение и отключение Row Level Security выполняется командой ALTER TABLE, поэтому также требует прав владельца соответствующей таблицы.</w:t>
      </w:r>
    </w:p>
    <w:p w14:paraId="317F5D68" w14:textId="77777777" w:rsidR="000639B9" w:rsidRPr="000639B9" w:rsidRDefault="000639B9" w:rsidP="000639B9">
      <w:pPr>
        <w:spacing w:line="240" w:lineRule="auto"/>
        <w:ind w:firstLine="0"/>
        <w:rPr>
          <w:rStyle w:val="affa"/>
          <w:rFonts w:eastAsiaTheme="majorEastAsia" w:cs="Times New Roman"/>
          <w:b w:val="0"/>
          <w:bCs w:val="0"/>
          <w:szCs w:val="36"/>
        </w:rPr>
      </w:pPr>
    </w:p>
    <w:p w14:paraId="7E2F23DD" w14:textId="2E0EE6AE" w:rsidR="000639B9" w:rsidRPr="000639B9" w:rsidRDefault="000639B9" w:rsidP="000639B9">
      <w:pPr>
        <w:pStyle w:val="21"/>
        <w:rPr>
          <w:rStyle w:val="affa"/>
          <w:b/>
          <w:bCs/>
        </w:rPr>
      </w:pPr>
      <w:bookmarkStart w:id="20" w:name="_Toc228455836"/>
      <w:r w:rsidRPr="000639B9">
        <w:rPr>
          <w:rStyle w:val="affa"/>
          <w:b/>
          <w:bCs/>
        </w:rPr>
        <w:t>Есть ли какие-либо ограничения применения политик?</w:t>
      </w:r>
      <w:bookmarkEnd w:id="20"/>
    </w:p>
    <w:p w14:paraId="3ED2A67C" w14:textId="5B96773B"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 xml:space="preserve">Да, политики RLS имеют ряд ограничений. Во-первых, они могут усложнять администрирование базы данных, так как итоговый доступ пользователя зависит не только от выданных привилегий, но и от условий политик. Во-вторых, </w:t>
      </w:r>
      <w:r w:rsidRPr="000639B9">
        <w:rPr>
          <w:rStyle w:val="affa"/>
          <w:rFonts w:eastAsiaTheme="majorEastAsia" w:cs="Times New Roman"/>
          <w:b w:val="0"/>
          <w:bCs w:val="0"/>
          <w:szCs w:val="36"/>
        </w:rPr>
        <w:lastRenderedPageBreak/>
        <w:t>политики могут влиять на производительность, поскольку условия доступа проверяются при выполнении запросов.</w:t>
      </w:r>
    </w:p>
    <w:p w14:paraId="3249C20F"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Также важно учитывать, что суперпользователи PostgreSQL могут обходить ограничения RLS. Кроме того, владелец таблицы по умолчанию также может обходить политики, если для таблицы не задан режим FORCE ROW LEVEL SECURITY.</w:t>
      </w:r>
    </w:p>
    <w:p w14:paraId="52A67936" w14:textId="77777777" w:rsidR="000639B9" w:rsidRPr="000639B9" w:rsidRDefault="000639B9" w:rsidP="000639B9">
      <w:pPr>
        <w:spacing w:line="240" w:lineRule="auto"/>
        <w:ind w:firstLine="0"/>
        <w:rPr>
          <w:rStyle w:val="affa"/>
          <w:rFonts w:eastAsiaTheme="majorEastAsia" w:cs="Times New Roman"/>
          <w:b w:val="0"/>
          <w:bCs w:val="0"/>
          <w:szCs w:val="36"/>
        </w:rPr>
      </w:pPr>
    </w:p>
    <w:p w14:paraId="5784FC8F" w14:textId="7BDA8984" w:rsidR="000639B9" w:rsidRPr="00CC526A" w:rsidRDefault="00CC526A" w:rsidP="00CC526A">
      <w:pPr>
        <w:pStyle w:val="21"/>
        <w:rPr>
          <w:rStyle w:val="affa"/>
          <w:b/>
          <w:bCs/>
        </w:rPr>
      </w:pPr>
      <w:bookmarkStart w:id="21" w:name="_Toc228455837"/>
      <w:r w:rsidRPr="00CC526A">
        <w:rPr>
          <w:rStyle w:val="affa"/>
          <w:b/>
          <w:bCs/>
        </w:rPr>
        <w:t>К каким объектам может быть применено предложение GRANT?</w:t>
      </w:r>
      <w:bookmarkEnd w:id="21"/>
    </w:p>
    <w:p w14:paraId="78C0E57B"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GRANT может применяться к различным объектам PostgreSQL: базам данных, схемам, таблицам, представлениям, последовательностям, функциям, процедурам, языкам, табличным пространствам и ролям.</w:t>
      </w:r>
    </w:p>
    <w:p w14:paraId="3105B526"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В рамках данной работы GRANT применялся к таблицам и отдельным столбцам таблиц. Также оператор GRANT использовался для включения пользователей в групповую роль document_employee.</w:t>
      </w:r>
    </w:p>
    <w:p w14:paraId="43033498" w14:textId="77777777" w:rsidR="000639B9" w:rsidRPr="000639B9" w:rsidRDefault="000639B9" w:rsidP="000639B9">
      <w:pPr>
        <w:spacing w:line="240" w:lineRule="auto"/>
        <w:ind w:firstLine="0"/>
        <w:rPr>
          <w:rStyle w:val="affa"/>
          <w:rFonts w:eastAsiaTheme="majorEastAsia" w:cs="Times New Roman"/>
          <w:b w:val="0"/>
          <w:bCs w:val="0"/>
          <w:szCs w:val="36"/>
        </w:rPr>
      </w:pPr>
    </w:p>
    <w:p w14:paraId="6D057120" w14:textId="128B785E" w:rsidR="000639B9" w:rsidRPr="000639B9" w:rsidRDefault="000639B9" w:rsidP="000639B9">
      <w:pPr>
        <w:pStyle w:val="21"/>
        <w:rPr>
          <w:rStyle w:val="affa"/>
          <w:b/>
          <w:bCs/>
        </w:rPr>
      </w:pPr>
      <w:bookmarkStart w:id="22" w:name="_Toc228455838"/>
      <w:r w:rsidRPr="000639B9">
        <w:rPr>
          <w:rStyle w:val="affa"/>
          <w:b/>
          <w:bCs/>
        </w:rPr>
        <w:t>К каким объектам может быть применено предложение POLICY?</w:t>
      </w:r>
      <w:bookmarkEnd w:id="22"/>
    </w:p>
    <w:p w14:paraId="7E6D11BB"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Политики RLS применяются к таблицам. В PostgreSQL политика создается для конкретной таблицы и определяет, какие строки этой таблицы доступны пользователю при выполнении операций SELECT, INSERT, UPDATE или DELETE.</w:t>
      </w:r>
    </w:p>
    <w:p w14:paraId="089F30F2"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В выполненной работе политики были применены к таблицам documents и document_operations.</w:t>
      </w:r>
    </w:p>
    <w:p w14:paraId="5E256285" w14:textId="77777777" w:rsidR="000639B9" w:rsidRPr="000639B9" w:rsidRDefault="000639B9" w:rsidP="000639B9">
      <w:pPr>
        <w:spacing w:line="240" w:lineRule="auto"/>
        <w:ind w:firstLine="0"/>
        <w:rPr>
          <w:rStyle w:val="affa"/>
          <w:rFonts w:eastAsiaTheme="majorEastAsia" w:cs="Times New Roman"/>
          <w:b w:val="0"/>
          <w:bCs w:val="0"/>
          <w:szCs w:val="36"/>
        </w:rPr>
      </w:pPr>
    </w:p>
    <w:p w14:paraId="5B416168" w14:textId="228C4690" w:rsidR="000639B9" w:rsidRPr="000639B9" w:rsidRDefault="000639B9" w:rsidP="000639B9">
      <w:pPr>
        <w:pStyle w:val="21"/>
        <w:rPr>
          <w:rStyle w:val="affa"/>
          <w:b/>
          <w:bCs/>
        </w:rPr>
      </w:pPr>
      <w:bookmarkStart w:id="23" w:name="_Toc228455839"/>
      <w:r w:rsidRPr="000639B9">
        <w:rPr>
          <w:rStyle w:val="affa"/>
          <w:b/>
          <w:bCs/>
        </w:rPr>
        <w:t>Какие пользователи и роли изначально определены в рассматриваемом сервере СУБД? У каких из них заданы пароли по умолчанию?</w:t>
      </w:r>
      <w:bookmarkEnd w:id="23"/>
    </w:p>
    <w:p w14:paraId="76BA035F"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 xml:space="preserve">В PostgreSQL набор начальных ролей зависит от способа установки и настройки сервера. Обычно при инициализации создается административная роль, соответствующая владельцу кластера баз данных. В используемом контейнере </w:t>
      </w:r>
      <w:r w:rsidRPr="000639B9">
        <w:rPr>
          <w:rStyle w:val="affa"/>
          <w:rFonts w:eastAsiaTheme="majorEastAsia" w:cs="Times New Roman"/>
          <w:b w:val="0"/>
          <w:bCs w:val="0"/>
          <w:szCs w:val="36"/>
        </w:rPr>
        <w:lastRenderedPageBreak/>
        <w:t>PostgreSQL была создана административная учетная запись lab_admin, параметры которой задавались при запуске контейнера через переменные окружения.</w:t>
      </w:r>
    </w:p>
    <w:p w14:paraId="45EDFF9C"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Служебные роли PostgreSQL, такие как pg_read_all_data, pg_write_all_data, pg_monitor и другие, используются для предоставления специальных наборов прав. Как правило, такие роли не являются учетными записями для входа и не имеют паролей по умолчанию.</w:t>
      </w:r>
    </w:p>
    <w:p w14:paraId="5673E0BB" w14:textId="77777777" w:rsidR="000639B9" w:rsidRPr="000639B9" w:rsidRDefault="000639B9" w:rsidP="000639B9">
      <w:pPr>
        <w:spacing w:line="240" w:lineRule="auto"/>
        <w:ind w:firstLine="0"/>
        <w:rPr>
          <w:rStyle w:val="affa"/>
          <w:rFonts w:eastAsiaTheme="majorEastAsia" w:cs="Times New Roman"/>
          <w:b w:val="0"/>
          <w:bCs w:val="0"/>
          <w:szCs w:val="36"/>
        </w:rPr>
      </w:pPr>
    </w:p>
    <w:p w14:paraId="368156B4" w14:textId="6916F510" w:rsidR="000639B9" w:rsidRPr="000639B9" w:rsidRDefault="000639B9" w:rsidP="000639B9">
      <w:pPr>
        <w:pStyle w:val="21"/>
        <w:rPr>
          <w:rStyle w:val="affa"/>
          <w:b/>
          <w:bCs/>
        </w:rPr>
      </w:pPr>
      <w:bookmarkStart w:id="24" w:name="_Toc228455840"/>
      <w:r w:rsidRPr="000639B9">
        <w:rPr>
          <w:rStyle w:val="affa"/>
          <w:b/>
          <w:bCs/>
        </w:rPr>
        <w:t>Как разграничить доступ пользователей к функциям? Какие права при этом должны быть также предоставлены пользователю и должны ли?</w:t>
      </w:r>
      <w:bookmarkEnd w:id="24"/>
    </w:p>
    <w:p w14:paraId="50495FE1"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Доступ к функциям в PostgreSQL можно разграничить с помощью права EXECUTE. Для этого используется оператор GRANT EXECUTE ON FUNCTION. Если функция находится в определенной схеме, пользователю также может потребоваться право USAGE на эту схему.</w:t>
      </w:r>
    </w:p>
    <w:p w14:paraId="78837841" w14:textId="77777777" w:rsidR="000639B9" w:rsidRPr="000639B9" w:rsidRDefault="000639B9" w:rsidP="000639B9">
      <w:pPr>
        <w:rPr>
          <w:rStyle w:val="affa"/>
          <w:rFonts w:eastAsiaTheme="majorEastAsia" w:cs="Times New Roman"/>
          <w:b w:val="0"/>
          <w:bCs w:val="0"/>
          <w:szCs w:val="36"/>
          <w:lang w:val="en-US"/>
        </w:rPr>
      </w:pPr>
      <w:r w:rsidRPr="000639B9">
        <w:rPr>
          <w:rStyle w:val="affa"/>
          <w:rFonts w:eastAsiaTheme="majorEastAsia" w:cs="Times New Roman"/>
          <w:b w:val="0"/>
          <w:bCs w:val="0"/>
          <w:szCs w:val="36"/>
        </w:rPr>
        <w:t>Пример</w:t>
      </w:r>
      <w:r w:rsidRPr="000639B9">
        <w:rPr>
          <w:rStyle w:val="affa"/>
          <w:rFonts w:eastAsiaTheme="majorEastAsia" w:cs="Times New Roman"/>
          <w:b w:val="0"/>
          <w:bCs w:val="0"/>
          <w:szCs w:val="36"/>
          <w:lang w:val="en-US"/>
        </w:rPr>
        <w:t>:</w:t>
      </w:r>
    </w:p>
    <w:p w14:paraId="0AEED1D9" w14:textId="77777777" w:rsidR="000639B9" w:rsidRPr="000639B9" w:rsidRDefault="000639B9" w:rsidP="000639B9">
      <w:pPr>
        <w:rPr>
          <w:rStyle w:val="affa"/>
          <w:rFonts w:eastAsiaTheme="majorEastAsia" w:cs="Times New Roman"/>
          <w:b w:val="0"/>
          <w:bCs w:val="0"/>
          <w:szCs w:val="36"/>
          <w:lang w:val="en-US"/>
        </w:rPr>
      </w:pPr>
      <w:r w:rsidRPr="000639B9">
        <w:rPr>
          <w:rStyle w:val="affa"/>
          <w:rFonts w:eastAsiaTheme="majorEastAsia" w:cs="Times New Roman"/>
          <w:b w:val="0"/>
          <w:bCs w:val="0"/>
          <w:szCs w:val="36"/>
          <w:lang w:val="en-US"/>
        </w:rPr>
        <w:t>GRANT USAGE ON SCHEMA public TO document_employee;</w:t>
      </w:r>
    </w:p>
    <w:p w14:paraId="06F5351F" w14:textId="77777777" w:rsidR="000639B9" w:rsidRPr="000639B9" w:rsidRDefault="000639B9" w:rsidP="000639B9">
      <w:pPr>
        <w:rPr>
          <w:rStyle w:val="affa"/>
          <w:rFonts w:eastAsiaTheme="majorEastAsia" w:cs="Times New Roman"/>
          <w:b w:val="0"/>
          <w:bCs w:val="0"/>
          <w:szCs w:val="36"/>
          <w:lang w:val="en-US"/>
        </w:rPr>
      </w:pPr>
      <w:r w:rsidRPr="000639B9">
        <w:rPr>
          <w:rStyle w:val="affa"/>
          <w:rFonts w:eastAsiaTheme="majorEastAsia" w:cs="Times New Roman"/>
          <w:b w:val="0"/>
          <w:bCs w:val="0"/>
          <w:szCs w:val="36"/>
          <w:lang w:val="en-US"/>
        </w:rPr>
        <w:t>GRANT EXECUTE ON FUNCTION function_name() TO document_employee;</w:t>
      </w:r>
    </w:p>
    <w:p w14:paraId="0DD471D6"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Если пользователь не имеет права EXECUTE на функцию, он не сможет вызвать ее напрямую. При этом необходимо учитывать права, с которыми функция выполняется: SECURITY INVOKER или SECURITY DEFINER.</w:t>
      </w:r>
    </w:p>
    <w:p w14:paraId="2A1FC8EE" w14:textId="77777777" w:rsidR="000639B9" w:rsidRPr="000639B9" w:rsidRDefault="000639B9" w:rsidP="000639B9">
      <w:pPr>
        <w:spacing w:line="240" w:lineRule="auto"/>
        <w:ind w:firstLine="0"/>
        <w:rPr>
          <w:rStyle w:val="affa"/>
          <w:rFonts w:eastAsiaTheme="majorEastAsia" w:cs="Times New Roman"/>
          <w:b w:val="0"/>
          <w:bCs w:val="0"/>
          <w:szCs w:val="36"/>
        </w:rPr>
      </w:pPr>
    </w:p>
    <w:p w14:paraId="206C100E" w14:textId="78C054FB" w:rsidR="000639B9" w:rsidRPr="000639B9" w:rsidRDefault="000639B9" w:rsidP="000639B9">
      <w:pPr>
        <w:pStyle w:val="21"/>
        <w:rPr>
          <w:rStyle w:val="affa"/>
          <w:b/>
          <w:bCs/>
        </w:rPr>
      </w:pPr>
      <w:bookmarkStart w:id="25" w:name="_Toc228455841"/>
      <w:r w:rsidRPr="000639B9">
        <w:rPr>
          <w:rStyle w:val="affa"/>
          <w:b/>
          <w:bCs/>
        </w:rPr>
        <w:t>Можно ли дать пользователям доступ на чтение к отдельным таблицам системного каталога сервера СУБД?</w:t>
      </w:r>
      <w:bookmarkEnd w:id="25"/>
    </w:p>
    <w:p w14:paraId="50393D8D" w14:textId="77777777" w:rsidR="000639B9" w:rsidRPr="000639B9" w:rsidRDefault="000639B9" w:rsidP="000639B9">
      <w:pPr>
        <w:rPr>
          <w:rStyle w:val="affa"/>
          <w:rFonts w:eastAsiaTheme="majorEastAsia" w:cs="Times New Roman"/>
          <w:b w:val="0"/>
          <w:bCs w:val="0"/>
          <w:szCs w:val="36"/>
        </w:rPr>
      </w:pPr>
      <w:r w:rsidRPr="000639B9">
        <w:rPr>
          <w:rStyle w:val="affa"/>
          <w:rFonts w:eastAsiaTheme="majorEastAsia" w:cs="Times New Roman"/>
          <w:b w:val="0"/>
          <w:bCs w:val="0"/>
          <w:szCs w:val="36"/>
        </w:rPr>
        <w:t>Да, доступ на чтение к отдельным объектам системного каталога может быть предоставлен, если это необходимо для выполнения задач пользователя. В PostgreSQL многие представления системного каталога доступны для чтения обычным пользователям, но часть сведений может быть ограничена.</w:t>
      </w:r>
    </w:p>
    <w:p w14:paraId="2537AC84" w14:textId="43BA4A73" w:rsidR="009D3CCE" w:rsidRDefault="000639B9" w:rsidP="000639B9">
      <w:r w:rsidRPr="000639B9">
        <w:rPr>
          <w:rStyle w:val="affa"/>
          <w:rFonts w:eastAsiaTheme="majorEastAsia" w:cs="Times New Roman"/>
          <w:b w:val="0"/>
          <w:bCs w:val="0"/>
          <w:szCs w:val="36"/>
        </w:rPr>
        <w:t xml:space="preserve">Для расширения доступа можно использовать специальные системные роли, например роли семейства pg_read_all_*. Однако выдавать такие права следует осторожно, так как системный каталог может содержать сведения о </w:t>
      </w:r>
      <w:r w:rsidRPr="000639B9">
        <w:rPr>
          <w:rStyle w:val="affa"/>
          <w:rFonts w:eastAsiaTheme="majorEastAsia" w:cs="Times New Roman"/>
          <w:b w:val="0"/>
          <w:bCs w:val="0"/>
          <w:szCs w:val="36"/>
        </w:rPr>
        <w:lastRenderedPageBreak/>
        <w:t>структуре базы данных, ролях, правах и других объектах, которые могут быть чувствительными с точки зрения безопасности.</w:t>
      </w:r>
      <w:r w:rsidR="009D3CCE">
        <w:br w:type="page"/>
      </w:r>
    </w:p>
    <w:p w14:paraId="63E2019E" w14:textId="6E31CD9B" w:rsidR="00C53ADA" w:rsidRDefault="00C53ADA" w:rsidP="00830F2D">
      <w:pPr>
        <w:pStyle w:val="1"/>
        <w:keepNext/>
        <w:ind w:firstLine="0"/>
        <w:jc w:val="center"/>
      </w:pPr>
      <w:bookmarkStart w:id="26" w:name="_Toc228455842"/>
      <w:r>
        <w:lastRenderedPageBreak/>
        <w:t>Выводы</w:t>
      </w:r>
      <w:bookmarkEnd w:id="26"/>
    </w:p>
    <w:p w14:paraId="5C5375C2" w14:textId="4C16AABC" w:rsidR="000639B9" w:rsidRPr="000639B9" w:rsidRDefault="000639B9" w:rsidP="000639B9">
      <w:r w:rsidRPr="000639B9">
        <w:t>В ходе выполнения лабораторной работы была разработана схема базы данных для варианта № 8, включающая таблицы documents и document_operations. Для таблиц были заданы первичные ключи, альтернативный ключ, внешний ключ и ограничения целостности.</w:t>
      </w:r>
    </w:p>
    <w:p w14:paraId="08D9811A" w14:textId="77777777" w:rsidR="000639B9" w:rsidRPr="000639B9" w:rsidRDefault="000639B9" w:rsidP="000639B9">
      <w:r w:rsidRPr="000639B9">
        <w:t>Была разработана матрица доступа, описывающая права сотрудника на чтение и изменение атрибутов, а также ограничения на видимость строк. Для реализации матрицы использовались встроенные средства PostgreSQL: роли, привилегии GRANT/REVOKE и политики безопасности строк Row Level Security.</w:t>
      </w:r>
    </w:p>
    <w:p w14:paraId="2B4C619C" w14:textId="77777777" w:rsidR="000639B9" w:rsidRPr="000639B9" w:rsidRDefault="000639B9" w:rsidP="000639B9">
      <w:r w:rsidRPr="000639B9">
        <w:t>В результате были созданы обезличенные пользователи Сотрудник_А, Сотрудник_Б, Сотрудник_В, Сотрудник_Г и Сотрудник_Д, объединенные общей ролью document_employee. С помощью столбцовых привилегий было ограничено изменение отдельных атрибутов: effective_until в таблице documents и operation_description в таблице document_operations.</w:t>
      </w:r>
    </w:p>
    <w:p w14:paraId="0E94AB4B" w14:textId="77777777" w:rsidR="000639B9" w:rsidRDefault="000639B9" w:rsidP="000639B9">
      <w:r w:rsidRPr="000639B9">
        <w:t>Проверка показала, что сотрудник видит все несекретные документы и только те секретные документы, за которые он назначен ответственным. Также сотрудник видит собственные операции и операции по документам, за которые он отвечает, но не может изменять чужие операции. Таким образом, реализованное разграничение доступа соответствует условиям варианта.</w:t>
      </w:r>
    </w:p>
    <w:p w14:paraId="6C66495E" w14:textId="654B2343" w:rsidR="00EA504A" w:rsidRDefault="00EA504A" w:rsidP="000639B9">
      <w:pPr>
        <w:pStyle w:val="af8"/>
      </w:pPr>
      <w:r>
        <w:br w:type="page"/>
      </w:r>
      <w:bookmarkStart w:id="27" w:name="_Toc228455843"/>
      <w:r>
        <w:lastRenderedPageBreak/>
        <w:t>Список используемых источников</w:t>
      </w:r>
      <w:bookmarkEnd w:id="27"/>
    </w:p>
    <w:p w14:paraId="2B199C67" w14:textId="7D9E535E" w:rsidR="00EA504A" w:rsidRPr="008674D7" w:rsidRDefault="000639B9" w:rsidP="008674D7">
      <w:pPr>
        <w:pStyle w:val="a2"/>
        <w:numPr>
          <w:ilvl w:val="0"/>
          <w:numId w:val="33"/>
        </w:numPr>
        <w:ind w:left="0" w:firstLine="851"/>
      </w:pPr>
      <w:r>
        <w:t>Моргунов, Е. П. PostgreSQL. Основы языка SQL : учебное пособие / Е. П. Моргунов ; под ред. Е. В. Рогова, П. В. Лузанова. — Санкт-Петербург : БХВ-Петербург, 2018. — 336 с.</w:t>
      </w:r>
    </w:p>
    <w:p w14:paraId="7C1501D0" w14:textId="301F7CC5" w:rsidR="000639B9" w:rsidRPr="00A64D35" w:rsidRDefault="000639B9" w:rsidP="000639B9">
      <w:pPr>
        <w:pStyle w:val="a2"/>
        <w:numPr>
          <w:ilvl w:val="0"/>
          <w:numId w:val="33"/>
        </w:numPr>
        <w:ind w:left="0" w:firstLine="851"/>
      </w:pPr>
      <w:r>
        <w:t>Полтавцева, М. А. Практикум по построению защищенных баз данных: учебное пособие / М. А. Полтавцева [и др.]. — Санкт-Петербург : ПОЛИТЕХ-ПРЕСС, 2023. — 182 с.</w:t>
      </w:r>
    </w:p>
    <w:p w14:paraId="46A3A2E1" w14:textId="4D52984D" w:rsidR="00EA504A" w:rsidRDefault="000639B9" w:rsidP="008674D7">
      <w:pPr>
        <w:pStyle w:val="a2"/>
        <w:numPr>
          <w:ilvl w:val="0"/>
          <w:numId w:val="33"/>
        </w:numPr>
        <w:ind w:left="0" w:firstLine="851"/>
      </w:pPr>
      <w:r>
        <w:t>Рогов, Е. В. PostgreSQL 15 изнутри / Е. В. Рогов. — Москва : ДМК Пресс, 2023. — 662 с.</w:t>
      </w:r>
    </w:p>
    <w:p w14:paraId="74A9949E" w14:textId="001CC3AB" w:rsidR="000639B9" w:rsidRDefault="000639B9" w:rsidP="008674D7">
      <w:pPr>
        <w:pStyle w:val="a2"/>
        <w:numPr>
          <w:ilvl w:val="0"/>
          <w:numId w:val="33"/>
        </w:numPr>
        <w:ind w:left="0" w:firstLine="851"/>
        <w:rPr>
          <w:lang w:val="en-US"/>
        </w:rPr>
      </w:pPr>
      <w:r w:rsidRPr="000639B9">
        <w:rPr>
          <w:lang w:val="en-US"/>
        </w:rPr>
        <w:t xml:space="preserve">The PostgreSQL Global Development Group. PostgreSQL Documentation: GRANT. — </w:t>
      </w:r>
      <w:r>
        <w:t>Режим</w:t>
      </w:r>
      <w:r w:rsidRPr="000639B9">
        <w:rPr>
          <w:lang w:val="en-US"/>
        </w:rPr>
        <w:t xml:space="preserve"> </w:t>
      </w:r>
      <w:r>
        <w:t>доступа</w:t>
      </w:r>
      <w:r w:rsidRPr="000639B9">
        <w:rPr>
          <w:lang w:val="en-US"/>
        </w:rPr>
        <w:t xml:space="preserve">: </w:t>
      </w:r>
      <w:hyperlink r:id="rId15" w:history="1">
        <w:r w:rsidR="00CC526A" w:rsidRPr="00A64990">
          <w:rPr>
            <w:rStyle w:val="aff2"/>
            <w:lang w:val="en-US"/>
          </w:rPr>
          <w:t>https://www.postgresql.org/docs/current/sql-grant.html</w:t>
        </w:r>
      </w:hyperlink>
    </w:p>
    <w:p w14:paraId="4EA89FFA" w14:textId="4117E91E" w:rsidR="00CC526A" w:rsidRPr="00CC526A" w:rsidRDefault="00CC526A" w:rsidP="00CC526A">
      <w:pPr>
        <w:pStyle w:val="a2"/>
        <w:numPr>
          <w:ilvl w:val="0"/>
          <w:numId w:val="33"/>
        </w:numPr>
        <w:ind w:left="0" w:firstLine="851"/>
        <w:rPr>
          <w:lang w:val="en-US"/>
        </w:rPr>
      </w:pPr>
      <w:r w:rsidRPr="00CC526A">
        <w:rPr>
          <w:lang w:val="en-US"/>
        </w:rPr>
        <w:t xml:space="preserve">The PostgreSQL Global Development Group. PostgreSQL Documentation: Row Security Policies. — </w:t>
      </w:r>
      <w:r>
        <w:t>Режим</w:t>
      </w:r>
      <w:r w:rsidRPr="00CC526A">
        <w:rPr>
          <w:lang w:val="en-US"/>
        </w:rPr>
        <w:t xml:space="preserve"> </w:t>
      </w:r>
      <w:r>
        <w:t>доступа</w:t>
      </w:r>
      <w:r w:rsidRPr="00CC526A">
        <w:rPr>
          <w:lang w:val="en-US"/>
        </w:rPr>
        <w:t>: https://www.postgresql.org/docs/current/ddl-rowsecurity.html</w:t>
      </w:r>
    </w:p>
    <w:p w14:paraId="0EAC6117" w14:textId="1A5FEF38" w:rsidR="00EA504A" w:rsidRPr="000639B9" w:rsidRDefault="00EA504A">
      <w:pPr>
        <w:spacing w:line="240" w:lineRule="auto"/>
        <w:ind w:firstLine="0"/>
        <w:rPr>
          <w:lang w:val="en-US"/>
        </w:rPr>
      </w:pPr>
    </w:p>
    <w:sectPr w:rsidR="00EA504A" w:rsidRPr="000639B9" w:rsidSect="00D60F71">
      <w:footerReference w:type="default" r:id="rId16"/>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35E1D" w14:textId="77777777" w:rsidR="00277DBA" w:rsidRPr="00D60F71" w:rsidRDefault="00277DBA" w:rsidP="00D60F71">
      <w:pPr>
        <w:pStyle w:val="ab"/>
        <w:rPr>
          <w:rFonts w:eastAsiaTheme="minorEastAsia" w:cstheme="minorBidi"/>
          <w:bCs w:val="0"/>
          <w:szCs w:val="22"/>
        </w:rPr>
      </w:pPr>
      <w:r>
        <w:separator/>
      </w:r>
    </w:p>
    <w:p w14:paraId="206E7141" w14:textId="77777777" w:rsidR="00277DBA" w:rsidRDefault="00277DBA"/>
  </w:endnote>
  <w:endnote w:type="continuationSeparator" w:id="0">
    <w:p w14:paraId="16AB03D3" w14:textId="77777777" w:rsidR="00277DBA" w:rsidRPr="00D60F71" w:rsidRDefault="00277DBA" w:rsidP="00D60F71">
      <w:pPr>
        <w:pStyle w:val="ab"/>
        <w:rPr>
          <w:rFonts w:eastAsiaTheme="minorEastAsia" w:cstheme="minorBidi"/>
          <w:bCs w:val="0"/>
          <w:szCs w:val="22"/>
        </w:rPr>
      </w:pPr>
      <w:r>
        <w:continuationSeparator/>
      </w:r>
    </w:p>
    <w:p w14:paraId="39BE62AF" w14:textId="77777777" w:rsidR="00277DBA" w:rsidRDefault="00277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0CCE1" w14:textId="77777777" w:rsidR="00277DBA" w:rsidRPr="00D60F71" w:rsidRDefault="00277DBA" w:rsidP="00D60F71">
      <w:pPr>
        <w:pStyle w:val="ab"/>
        <w:rPr>
          <w:rFonts w:eastAsiaTheme="minorEastAsia" w:cstheme="minorBidi"/>
          <w:bCs w:val="0"/>
          <w:szCs w:val="22"/>
        </w:rPr>
      </w:pPr>
      <w:r>
        <w:separator/>
      </w:r>
    </w:p>
    <w:p w14:paraId="52308976" w14:textId="77777777" w:rsidR="00277DBA" w:rsidRDefault="00277DBA"/>
  </w:footnote>
  <w:footnote w:type="continuationSeparator" w:id="0">
    <w:p w14:paraId="130BBAC8" w14:textId="77777777" w:rsidR="00277DBA" w:rsidRPr="00D60F71" w:rsidRDefault="00277DBA" w:rsidP="00D60F71">
      <w:pPr>
        <w:pStyle w:val="ab"/>
        <w:rPr>
          <w:rFonts w:eastAsiaTheme="minorEastAsia" w:cstheme="minorBidi"/>
          <w:bCs w:val="0"/>
          <w:szCs w:val="22"/>
        </w:rPr>
      </w:pPr>
      <w:r>
        <w:continuationSeparator/>
      </w:r>
    </w:p>
    <w:p w14:paraId="44093DC2" w14:textId="77777777" w:rsidR="00277DBA" w:rsidRDefault="00277D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639B9"/>
    <w:rsid w:val="00090579"/>
    <w:rsid w:val="000B060E"/>
    <w:rsid w:val="000B1F41"/>
    <w:rsid w:val="000C2407"/>
    <w:rsid w:val="000E3888"/>
    <w:rsid w:val="00126CD7"/>
    <w:rsid w:val="00151BEC"/>
    <w:rsid w:val="00160CFD"/>
    <w:rsid w:val="00162375"/>
    <w:rsid w:val="00166291"/>
    <w:rsid w:val="001B1B03"/>
    <w:rsid w:val="001B32F7"/>
    <w:rsid w:val="001D4146"/>
    <w:rsid w:val="001E6E38"/>
    <w:rsid w:val="0020070E"/>
    <w:rsid w:val="002523D2"/>
    <w:rsid w:val="0025334A"/>
    <w:rsid w:val="002629B9"/>
    <w:rsid w:val="00277DBA"/>
    <w:rsid w:val="002D1672"/>
    <w:rsid w:val="002D5C58"/>
    <w:rsid w:val="002E373A"/>
    <w:rsid w:val="00312B77"/>
    <w:rsid w:val="00327A23"/>
    <w:rsid w:val="00353231"/>
    <w:rsid w:val="00355241"/>
    <w:rsid w:val="003668B4"/>
    <w:rsid w:val="0037417C"/>
    <w:rsid w:val="00384ECC"/>
    <w:rsid w:val="00395E78"/>
    <w:rsid w:val="003B2153"/>
    <w:rsid w:val="003B7418"/>
    <w:rsid w:val="003C218B"/>
    <w:rsid w:val="003E4132"/>
    <w:rsid w:val="003E4C7B"/>
    <w:rsid w:val="004038DA"/>
    <w:rsid w:val="0040671E"/>
    <w:rsid w:val="004156CB"/>
    <w:rsid w:val="00425BAE"/>
    <w:rsid w:val="00475C3D"/>
    <w:rsid w:val="00497F6F"/>
    <w:rsid w:val="004B37E8"/>
    <w:rsid w:val="004B5CD2"/>
    <w:rsid w:val="004F2A89"/>
    <w:rsid w:val="004F7F88"/>
    <w:rsid w:val="00516DFF"/>
    <w:rsid w:val="00543F39"/>
    <w:rsid w:val="00544F2D"/>
    <w:rsid w:val="005C0A3C"/>
    <w:rsid w:val="005D2800"/>
    <w:rsid w:val="005E4F2A"/>
    <w:rsid w:val="0066289B"/>
    <w:rsid w:val="00674524"/>
    <w:rsid w:val="00682CB2"/>
    <w:rsid w:val="006B3E75"/>
    <w:rsid w:val="006C7A54"/>
    <w:rsid w:val="006E7B40"/>
    <w:rsid w:val="006F5F48"/>
    <w:rsid w:val="0071183B"/>
    <w:rsid w:val="0071636D"/>
    <w:rsid w:val="007246FB"/>
    <w:rsid w:val="00730657"/>
    <w:rsid w:val="007634CF"/>
    <w:rsid w:val="0078465D"/>
    <w:rsid w:val="007A62FE"/>
    <w:rsid w:val="007C378E"/>
    <w:rsid w:val="007D0609"/>
    <w:rsid w:val="0080381E"/>
    <w:rsid w:val="008045D8"/>
    <w:rsid w:val="008244CC"/>
    <w:rsid w:val="008302C7"/>
    <w:rsid w:val="00830F2D"/>
    <w:rsid w:val="008434BB"/>
    <w:rsid w:val="008529EF"/>
    <w:rsid w:val="00853432"/>
    <w:rsid w:val="00856000"/>
    <w:rsid w:val="008674D7"/>
    <w:rsid w:val="008D773E"/>
    <w:rsid w:val="00903505"/>
    <w:rsid w:val="00917645"/>
    <w:rsid w:val="00917D90"/>
    <w:rsid w:val="0093477C"/>
    <w:rsid w:val="00965B97"/>
    <w:rsid w:val="00966B0F"/>
    <w:rsid w:val="00985035"/>
    <w:rsid w:val="00994ED8"/>
    <w:rsid w:val="009A77CB"/>
    <w:rsid w:val="009B1702"/>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B4B"/>
    <w:rsid w:val="00B20597"/>
    <w:rsid w:val="00B53CBD"/>
    <w:rsid w:val="00B968FE"/>
    <w:rsid w:val="00BA148B"/>
    <w:rsid w:val="00BE19C9"/>
    <w:rsid w:val="00BE1C48"/>
    <w:rsid w:val="00BE490B"/>
    <w:rsid w:val="00C174D6"/>
    <w:rsid w:val="00C36F05"/>
    <w:rsid w:val="00C469D8"/>
    <w:rsid w:val="00C5031D"/>
    <w:rsid w:val="00C53ADA"/>
    <w:rsid w:val="00C77E41"/>
    <w:rsid w:val="00C8578E"/>
    <w:rsid w:val="00CC526A"/>
    <w:rsid w:val="00D139C3"/>
    <w:rsid w:val="00D32446"/>
    <w:rsid w:val="00D5217D"/>
    <w:rsid w:val="00D53D81"/>
    <w:rsid w:val="00D60F71"/>
    <w:rsid w:val="00DB66C1"/>
    <w:rsid w:val="00DF5ACB"/>
    <w:rsid w:val="00E014B6"/>
    <w:rsid w:val="00E14A23"/>
    <w:rsid w:val="00E34A15"/>
    <w:rsid w:val="00E5536B"/>
    <w:rsid w:val="00E56B7C"/>
    <w:rsid w:val="00E675B9"/>
    <w:rsid w:val="00E802CE"/>
    <w:rsid w:val="00E80FFE"/>
    <w:rsid w:val="00EA504A"/>
    <w:rsid w:val="00EC03D0"/>
    <w:rsid w:val="00EF4ADA"/>
    <w:rsid w:val="00F023F7"/>
    <w:rsid w:val="00F03722"/>
    <w:rsid w:val="00F2105D"/>
    <w:rsid w:val="00F52F00"/>
    <w:rsid w:val="00F570B7"/>
    <w:rsid w:val="00F67AC2"/>
    <w:rsid w:val="00F72418"/>
    <w:rsid w:val="00F72D85"/>
    <w:rsid w:val="00F7377D"/>
    <w:rsid w:val="00F74364"/>
    <w:rsid w:val="00F868F8"/>
    <w:rsid w:val="00F91A1E"/>
    <w:rsid w:val="00F92FA9"/>
    <w:rsid w:val="00FA7108"/>
    <w:rsid w:val="00FB5D42"/>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FA7108"/>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ostgresql.org/docs/current/sql-grant.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247</TotalTime>
  <Pages>28</Pages>
  <Words>5759</Words>
  <Characters>32827</Characters>
  <Application>Microsoft Office Word</Application>
  <DocSecurity>0</DocSecurity>
  <Lines>273</Lines>
  <Paragraphs>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21</cp:revision>
  <dcterms:created xsi:type="dcterms:W3CDTF">2026-04-29T18:44:00Z</dcterms:created>
  <dcterms:modified xsi:type="dcterms:W3CDTF">2026-04-30T12:36:00Z</dcterms:modified>
</cp:coreProperties>
</file>