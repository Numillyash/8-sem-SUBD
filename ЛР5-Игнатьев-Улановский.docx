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745CE30D" w:rsidR="00830F2D" w:rsidRPr="00D415BB"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D415BB">
        <w:rPr>
          <w:b/>
          <w:caps/>
          <w:sz w:val="32"/>
          <w:szCs w:val="32"/>
        </w:rPr>
        <w:t>5</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37040B48"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00D415BB" w:rsidRPr="00D415BB">
        <w:rPr>
          <w:rFonts w:eastAsia="Times New Roman" w:cs="Times New Roman"/>
          <w:b/>
        </w:rPr>
        <w:t>Оптимизация запросов и производительность</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77777777"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08682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2929A132" w14:textId="785AAA41" w:rsidR="00A27369" w:rsidRPr="00B57B60" w:rsidRDefault="00A27369" w:rsidP="00A27369">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07AD9494" w14:textId="5715DC17" w:rsidR="00A27369" w:rsidRPr="00A27369" w:rsidRDefault="00A27369" w:rsidP="00A27369">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5845C544" w:rsidR="00C53ADA" w:rsidRPr="00B57B60" w:rsidRDefault="00C53ADA"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35494D33" w14:textId="168E95A1"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w:t>
      </w:r>
      <w:r w:rsidR="007634CF">
        <w:rPr>
          <w:rFonts w:cs="Times New Roman"/>
        </w:rPr>
        <w:t>истент</w:t>
      </w:r>
      <w:r w:rsidRPr="00B57B60">
        <w:rPr>
          <w:rFonts w:cs="Times New Roman"/>
        </w:rPr>
        <w:tab/>
      </w:r>
      <w:r w:rsidRPr="00B57B60">
        <w:rPr>
          <w:rFonts w:cs="Times New Roman"/>
        </w:rPr>
        <w:tab/>
      </w:r>
      <w:r w:rsidR="003C218B">
        <w:rPr>
          <w:rFonts w:cs="Times New Roman"/>
        </w:rPr>
        <w:t xml:space="preserve">       </w:t>
      </w:r>
      <w:r w:rsidR="00A27369">
        <w:rPr>
          <w:rFonts w:cs="Times New Roman"/>
        </w:rPr>
        <w:t>Пономарев</w:t>
      </w:r>
      <w:r w:rsidR="00A27369" w:rsidRPr="000005DB">
        <w:rPr>
          <w:rFonts w:cs="Times New Roman"/>
        </w:rPr>
        <w:t xml:space="preserve"> </w:t>
      </w:r>
      <w:r w:rsidR="00A27369">
        <w:rPr>
          <w:rFonts w:cs="Times New Roman"/>
        </w:rPr>
        <w:t>Д</w:t>
      </w:r>
      <w:r w:rsidR="00A27369" w:rsidRPr="000005DB">
        <w:rPr>
          <w:rFonts w:cs="Times New Roman"/>
        </w:rPr>
        <w:t xml:space="preserve">. </w:t>
      </w:r>
      <w:r w:rsidR="00A27369">
        <w:rPr>
          <w:rFonts w:cs="Times New Roman"/>
        </w:rPr>
        <w:t>А</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43B5750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77777777" w:rsidR="00C53ADA" w:rsidRDefault="00C53ADA"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418BB0E0" w14:textId="27902CB0" w:rsidR="003D6566"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30045619" w:history="1">
            <w:r w:rsidR="003D6566" w:rsidRPr="00022263">
              <w:rPr>
                <w:rStyle w:val="aff2"/>
              </w:rPr>
              <w:t>1</w:t>
            </w:r>
            <w:r w:rsidR="003D6566">
              <w:rPr>
                <w:rFonts w:asciiTheme="minorHAnsi" w:hAnsiTheme="minorHAnsi"/>
                <w:b w:val="0"/>
                <w:sz w:val="22"/>
                <w:szCs w:val="22"/>
              </w:rPr>
              <w:tab/>
            </w:r>
            <w:r w:rsidR="003D6566" w:rsidRPr="00022263">
              <w:rPr>
                <w:rStyle w:val="aff2"/>
              </w:rPr>
              <w:t>Формулировка задания</w:t>
            </w:r>
            <w:r w:rsidR="003D6566">
              <w:rPr>
                <w:webHidden/>
              </w:rPr>
              <w:tab/>
            </w:r>
            <w:r w:rsidR="003D6566">
              <w:rPr>
                <w:webHidden/>
              </w:rPr>
              <w:fldChar w:fldCharType="begin"/>
            </w:r>
            <w:r w:rsidR="003D6566">
              <w:rPr>
                <w:webHidden/>
              </w:rPr>
              <w:instrText xml:space="preserve"> PAGEREF _Toc230045619 \h </w:instrText>
            </w:r>
            <w:r w:rsidR="003D6566">
              <w:rPr>
                <w:webHidden/>
              </w:rPr>
            </w:r>
            <w:r w:rsidR="003D6566">
              <w:rPr>
                <w:webHidden/>
              </w:rPr>
              <w:fldChar w:fldCharType="separate"/>
            </w:r>
            <w:r w:rsidR="003D6566">
              <w:rPr>
                <w:webHidden/>
              </w:rPr>
              <w:t>4</w:t>
            </w:r>
            <w:r w:rsidR="003D6566">
              <w:rPr>
                <w:webHidden/>
              </w:rPr>
              <w:fldChar w:fldCharType="end"/>
            </w:r>
          </w:hyperlink>
        </w:p>
        <w:p w14:paraId="270D658E" w14:textId="711439B7" w:rsidR="003D6566" w:rsidRDefault="003D6566">
          <w:pPr>
            <w:pStyle w:val="11"/>
            <w:rPr>
              <w:rFonts w:asciiTheme="minorHAnsi" w:hAnsiTheme="minorHAnsi"/>
              <w:b w:val="0"/>
              <w:sz w:val="22"/>
              <w:szCs w:val="22"/>
            </w:rPr>
          </w:pPr>
          <w:hyperlink w:anchor="_Toc230045620" w:history="1">
            <w:r w:rsidRPr="00022263">
              <w:rPr>
                <w:rStyle w:val="aff2"/>
              </w:rPr>
              <w:t>2</w:t>
            </w:r>
            <w:r>
              <w:rPr>
                <w:rFonts w:asciiTheme="minorHAnsi" w:hAnsiTheme="minorHAnsi"/>
                <w:b w:val="0"/>
                <w:sz w:val="22"/>
                <w:szCs w:val="22"/>
              </w:rPr>
              <w:tab/>
            </w:r>
            <w:r w:rsidRPr="00022263">
              <w:rPr>
                <w:rStyle w:val="aff2"/>
              </w:rPr>
              <w:t>Теоретические сведения</w:t>
            </w:r>
            <w:r>
              <w:rPr>
                <w:webHidden/>
              </w:rPr>
              <w:tab/>
            </w:r>
            <w:r>
              <w:rPr>
                <w:webHidden/>
              </w:rPr>
              <w:fldChar w:fldCharType="begin"/>
            </w:r>
            <w:r>
              <w:rPr>
                <w:webHidden/>
              </w:rPr>
              <w:instrText xml:space="preserve"> PAGEREF _Toc230045620 \h </w:instrText>
            </w:r>
            <w:r>
              <w:rPr>
                <w:webHidden/>
              </w:rPr>
            </w:r>
            <w:r>
              <w:rPr>
                <w:webHidden/>
              </w:rPr>
              <w:fldChar w:fldCharType="separate"/>
            </w:r>
            <w:r>
              <w:rPr>
                <w:webHidden/>
              </w:rPr>
              <w:t>5</w:t>
            </w:r>
            <w:r>
              <w:rPr>
                <w:webHidden/>
              </w:rPr>
              <w:fldChar w:fldCharType="end"/>
            </w:r>
          </w:hyperlink>
        </w:p>
        <w:p w14:paraId="47FDCCCE" w14:textId="560EF5AE" w:rsidR="003D6566" w:rsidRDefault="003D6566">
          <w:pPr>
            <w:pStyle w:val="24"/>
            <w:rPr>
              <w:rFonts w:asciiTheme="minorHAnsi" w:hAnsiTheme="minorHAnsi"/>
              <w:noProof/>
              <w:sz w:val="22"/>
              <w:szCs w:val="22"/>
            </w:rPr>
          </w:pPr>
          <w:hyperlink w:anchor="_Toc230045621" w:history="1">
            <w:r w:rsidRPr="00022263">
              <w:rPr>
                <w:rStyle w:val="aff2"/>
                <w:noProof/>
              </w:rPr>
              <w:t>2.1</w:t>
            </w:r>
            <w:r>
              <w:rPr>
                <w:rFonts w:asciiTheme="minorHAnsi" w:hAnsiTheme="minorHAnsi"/>
                <w:noProof/>
                <w:sz w:val="22"/>
                <w:szCs w:val="22"/>
              </w:rPr>
              <w:tab/>
            </w:r>
            <w:r w:rsidRPr="00022263">
              <w:rPr>
                <w:rStyle w:val="aff2"/>
                <w:noProof/>
              </w:rPr>
              <w:t>Планы выполнения запросов</w:t>
            </w:r>
            <w:r>
              <w:rPr>
                <w:noProof/>
                <w:webHidden/>
              </w:rPr>
              <w:tab/>
            </w:r>
            <w:r>
              <w:rPr>
                <w:noProof/>
                <w:webHidden/>
              </w:rPr>
              <w:fldChar w:fldCharType="begin"/>
            </w:r>
            <w:r>
              <w:rPr>
                <w:noProof/>
                <w:webHidden/>
              </w:rPr>
              <w:instrText xml:space="preserve"> PAGEREF _Toc230045621 \h </w:instrText>
            </w:r>
            <w:r>
              <w:rPr>
                <w:noProof/>
                <w:webHidden/>
              </w:rPr>
            </w:r>
            <w:r>
              <w:rPr>
                <w:noProof/>
                <w:webHidden/>
              </w:rPr>
              <w:fldChar w:fldCharType="separate"/>
            </w:r>
            <w:r>
              <w:rPr>
                <w:noProof/>
                <w:webHidden/>
              </w:rPr>
              <w:t>5</w:t>
            </w:r>
            <w:r>
              <w:rPr>
                <w:noProof/>
                <w:webHidden/>
              </w:rPr>
              <w:fldChar w:fldCharType="end"/>
            </w:r>
          </w:hyperlink>
        </w:p>
        <w:p w14:paraId="6EA6DAF7" w14:textId="6160A27C" w:rsidR="003D6566" w:rsidRDefault="003D6566">
          <w:pPr>
            <w:pStyle w:val="24"/>
            <w:rPr>
              <w:rFonts w:asciiTheme="minorHAnsi" w:hAnsiTheme="minorHAnsi"/>
              <w:noProof/>
              <w:sz w:val="22"/>
              <w:szCs w:val="22"/>
            </w:rPr>
          </w:pPr>
          <w:hyperlink w:anchor="_Toc230045622" w:history="1">
            <w:r w:rsidRPr="00022263">
              <w:rPr>
                <w:rStyle w:val="aff2"/>
                <w:noProof/>
              </w:rPr>
              <w:t>2.2</w:t>
            </w:r>
            <w:r>
              <w:rPr>
                <w:rFonts w:asciiTheme="minorHAnsi" w:hAnsiTheme="minorHAnsi"/>
                <w:noProof/>
                <w:sz w:val="22"/>
                <w:szCs w:val="22"/>
              </w:rPr>
              <w:tab/>
            </w:r>
            <w:r w:rsidRPr="00022263">
              <w:rPr>
                <w:rStyle w:val="aff2"/>
                <w:noProof/>
              </w:rPr>
              <w:t>Индексы и оптимизация запросов</w:t>
            </w:r>
            <w:r>
              <w:rPr>
                <w:noProof/>
                <w:webHidden/>
              </w:rPr>
              <w:tab/>
            </w:r>
            <w:r>
              <w:rPr>
                <w:noProof/>
                <w:webHidden/>
              </w:rPr>
              <w:fldChar w:fldCharType="begin"/>
            </w:r>
            <w:r>
              <w:rPr>
                <w:noProof/>
                <w:webHidden/>
              </w:rPr>
              <w:instrText xml:space="preserve"> PAGEREF _Toc230045622 \h </w:instrText>
            </w:r>
            <w:r>
              <w:rPr>
                <w:noProof/>
                <w:webHidden/>
              </w:rPr>
            </w:r>
            <w:r>
              <w:rPr>
                <w:noProof/>
                <w:webHidden/>
              </w:rPr>
              <w:fldChar w:fldCharType="separate"/>
            </w:r>
            <w:r>
              <w:rPr>
                <w:noProof/>
                <w:webHidden/>
              </w:rPr>
              <w:t>5</w:t>
            </w:r>
            <w:r>
              <w:rPr>
                <w:noProof/>
                <w:webHidden/>
              </w:rPr>
              <w:fldChar w:fldCharType="end"/>
            </w:r>
          </w:hyperlink>
        </w:p>
        <w:p w14:paraId="122B37A9" w14:textId="76E3198C" w:rsidR="003D6566" w:rsidRDefault="003D6566">
          <w:pPr>
            <w:pStyle w:val="11"/>
            <w:rPr>
              <w:rFonts w:asciiTheme="minorHAnsi" w:hAnsiTheme="minorHAnsi"/>
              <w:b w:val="0"/>
              <w:sz w:val="22"/>
              <w:szCs w:val="22"/>
            </w:rPr>
          </w:pPr>
          <w:hyperlink w:anchor="_Toc230045623" w:history="1">
            <w:r w:rsidRPr="00022263">
              <w:rPr>
                <w:rStyle w:val="aff2"/>
              </w:rPr>
              <w:t>3</w:t>
            </w:r>
            <w:r>
              <w:rPr>
                <w:rFonts w:asciiTheme="minorHAnsi" w:hAnsiTheme="minorHAnsi"/>
                <w:b w:val="0"/>
                <w:sz w:val="22"/>
                <w:szCs w:val="22"/>
              </w:rPr>
              <w:tab/>
            </w:r>
            <w:r w:rsidRPr="00022263">
              <w:rPr>
                <w:rStyle w:val="aff2"/>
              </w:rPr>
              <w:t>Результаты работы</w:t>
            </w:r>
            <w:r>
              <w:rPr>
                <w:webHidden/>
              </w:rPr>
              <w:tab/>
            </w:r>
            <w:r>
              <w:rPr>
                <w:webHidden/>
              </w:rPr>
              <w:fldChar w:fldCharType="begin"/>
            </w:r>
            <w:r>
              <w:rPr>
                <w:webHidden/>
              </w:rPr>
              <w:instrText xml:space="preserve"> PAGEREF _Toc230045623 \h </w:instrText>
            </w:r>
            <w:r>
              <w:rPr>
                <w:webHidden/>
              </w:rPr>
            </w:r>
            <w:r>
              <w:rPr>
                <w:webHidden/>
              </w:rPr>
              <w:fldChar w:fldCharType="separate"/>
            </w:r>
            <w:r>
              <w:rPr>
                <w:webHidden/>
              </w:rPr>
              <w:t>7</w:t>
            </w:r>
            <w:r>
              <w:rPr>
                <w:webHidden/>
              </w:rPr>
              <w:fldChar w:fldCharType="end"/>
            </w:r>
          </w:hyperlink>
        </w:p>
        <w:p w14:paraId="1F0300AC" w14:textId="1E1E199B" w:rsidR="003D6566" w:rsidRDefault="003D6566">
          <w:pPr>
            <w:pStyle w:val="24"/>
            <w:rPr>
              <w:rFonts w:asciiTheme="minorHAnsi" w:hAnsiTheme="minorHAnsi"/>
              <w:noProof/>
              <w:sz w:val="22"/>
              <w:szCs w:val="22"/>
            </w:rPr>
          </w:pPr>
          <w:hyperlink w:anchor="_Toc230045624" w:history="1">
            <w:r w:rsidRPr="00022263">
              <w:rPr>
                <w:rStyle w:val="aff2"/>
                <w:noProof/>
              </w:rPr>
              <w:t>3.1</w:t>
            </w:r>
            <w:r>
              <w:rPr>
                <w:rFonts w:asciiTheme="minorHAnsi" w:hAnsiTheme="minorHAnsi"/>
                <w:noProof/>
                <w:sz w:val="22"/>
                <w:szCs w:val="22"/>
              </w:rPr>
              <w:tab/>
            </w:r>
            <w:r w:rsidRPr="00022263">
              <w:rPr>
                <w:rStyle w:val="aff2"/>
                <w:noProof/>
              </w:rPr>
              <w:t>Подготовка экспериментальной базы данных</w:t>
            </w:r>
            <w:r>
              <w:rPr>
                <w:noProof/>
                <w:webHidden/>
              </w:rPr>
              <w:tab/>
            </w:r>
            <w:r>
              <w:rPr>
                <w:noProof/>
                <w:webHidden/>
              </w:rPr>
              <w:fldChar w:fldCharType="begin"/>
            </w:r>
            <w:r>
              <w:rPr>
                <w:noProof/>
                <w:webHidden/>
              </w:rPr>
              <w:instrText xml:space="preserve"> PAGEREF _Toc230045624 \h </w:instrText>
            </w:r>
            <w:r>
              <w:rPr>
                <w:noProof/>
                <w:webHidden/>
              </w:rPr>
            </w:r>
            <w:r>
              <w:rPr>
                <w:noProof/>
                <w:webHidden/>
              </w:rPr>
              <w:fldChar w:fldCharType="separate"/>
            </w:r>
            <w:r>
              <w:rPr>
                <w:noProof/>
                <w:webHidden/>
              </w:rPr>
              <w:t>7</w:t>
            </w:r>
            <w:r>
              <w:rPr>
                <w:noProof/>
                <w:webHidden/>
              </w:rPr>
              <w:fldChar w:fldCharType="end"/>
            </w:r>
          </w:hyperlink>
        </w:p>
        <w:p w14:paraId="513D9BC1" w14:textId="4D483079" w:rsidR="003D6566" w:rsidRDefault="003D6566">
          <w:pPr>
            <w:pStyle w:val="24"/>
            <w:rPr>
              <w:rFonts w:asciiTheme="minorHAnsi" w:hAnsiTheme="minorHAnsi"/>
              <w:noProof/>
              <w:sz w:val="22"/>
              <w:szCs w:val="22"/>
            </w:rPr>
          </w:pPr>
          <w:hyperlink w:anchor="_Toc230045625" w:history="1">
            <w:r w:rsidRPr="00022263">
              <w:rPr>
                <w:rStyle w:val="aff2"/>
                <w:noProof/>
              </w:rPr>
              <w:t>3.2</w:t>
            </w:r>
            <w:r>
              <w:rPr>
                <w:rFonts w:asciiTheme="minorHAnsi" w:hAnsiTheme="minorHAnsi"/>
                <w:noProof/>
                <w:sz w:val="22"/>
                <w:szCs w:val="22"/>
              </w:rPr>
              <w:tab/>
            </w:r>
            <w:r w:rsidRPr="00022263">
              <w:rPr>
                <w:rStyle w:val="aff2"/>
                <w:noProof/>
              </w:rPr>
              <w:t>Заполнение тестовыми данными</w:t>
            </w:r>
            <w:r>
              <w:rPr>
                <w:noProof/>
                <w:webHidden/>
              </w:rPr>
              <w:tab/>
            </w:r>
            <w:r>
              <w:rPr>
                <w:noProof/>
                <w:webHidden/>
              </w:rPr>
              <w:fldChar w:fldCharType="begin"/>
            </w:r>
            <w:r>
              <w:rPr>
                <w:noProof/>
                <w:webHidden/>
              </w:rPr>
              <w:instrText xml:space="preserve"> PAGEREF _Toc230045625 \h </w:instrText>
            </w:r>
            <w:r>
              <w:rPr>
                <w:noProof/>
                <w:webHidden/>
              </w:rPr>
            </w:r>
            <w:r>
              <w:rPr>
                <w:noProof/>
                <w:webHidden/>
              </w:rPr>
              <w:fldChar w:fldCharType="separate"/>
            </w:r>
            <w:r>
              <w:rPr>
                <w:noProof/>
                <w:webHidden/>
              </w:rPr>
              <w:t>8</w:t>
            </w:r>
            <w:r>
              <w:rPr>
                <w:noProof/>
                <w:webHidden/>
              </w:rPr>
              <w:fldChar w:fldCharType="end"/>
            </w:r>
          </w:hyperlink>
        </w:p>
        <w:p w14:paraId="438D09B7" w14:textId="3BD0AA48" w:rsidR="003D6566" w:rsidRDefault="003D6566">
          <w:pPr>
            <w:pStyle w:val="24"/>
            <w:rPr>
              <w:rFonts w:asciiTheme="minorHAnsi" w:hAnsiTheme="minorHAnsi"/>
              <w:noProof/>
              <w:sz w:val="22"/>
              <w:szCs w:val="22"/>
            </w:rPr>
          </w:pPr>
          <w:hyperlink w:anchor="_Toc230045626" w:history="1">
            <w:r w:rsidRPr="00022263">
              <w:rPr>
                <w:rStyle w:val="aff2"/>
                <w:noProof/>
              </w:rPr>
              <w:t>3.3</w:t>
            </w:r>
            <w:r>
              <w:rPr>
                <w:rFonts w:asciiTheme="minorHAnsi" w:hAnsiTheme="minorHAnsi"/>
                <w:noProof/>
                <w:sz w:val="22"/>
                <w:szCs w:val="22"/>
              </w:rPr>
              <w:tab/>
            </w:r>
            <w:r w:rsidRPr="00022263">
              <w:rPr>
                <w:rStyle w:val="aff2"/>
                <w:noProof/>
              </w:rPr>
              <w:t>Методика оптимизации запросов из ЛР3</w:t>
            </w:r>
            <w:r>
              <w:rPr>
                <w:noProof/>
                <w:webHidden/>
              </w:rPr>
              <w:tab/>
            </w:r>
            <w:r>
              <w:rPr>
                <w:noProof/>
                <w:webHidden/>
              </w:rPr>
              <w:fldChar w:fldCharType="begin"/>
            </w:r>
            <w:r>
              <w:rPr>
                <w:noProof/>
                <w:webHidden/>
              </w:rPr>
              <w:instrText xml:space="preserve"> PAGEREF _Toc230045626 \h </w:instrText>
            </w:r>
            <w:r>
              <w:rPr>
                <w:noProof/>
                <w:webHidden/>
              </w:rPr>
            </w:r>
            <w:r>
              <w:rPr>
                <w:noProof/>
                <w:webHidden/>
              </w:rPr>
              <w:fldChar w:fldCharType="separate"/>
            </w:r>
            <w:r>
              <w:rPr>
                <w:noProof/>
                <w:webHidden/>
              </w:rPr>
              <w:t>9</w:t>
            </w:r>
            <w:r>
              <w:rPr>
                <w:noProof/>
                <w:webHidden/>
              </w:rPr>
              <w:fldChar w:fldCharType="end"/>
            </w:r>
          </w:hyperlink>
        </w:p>
        <w:p w14:paraId="14BA79B7" w14:textId="54CFD2A7" w:rsidR="003D6566" w:rsidRDefault="003D6566">
          <w:pPr>
            <w:pStyle w:val="24"/>
            <w:rPr>
              <w:rFonts w:asciiTheme="minorHAnsi" w:hAnsiTheme="minorHAnsi"/>
              <w:noProof/>
              <w:sz w:val="22"/>
              <w:szCs w:val="22"/>
            </w:rPr>
          </w:pPr>
          <w:hyperlink w:anchor="_Toc230045627" w:history="1">
            <w:r w:rsidRPr="00022263">
              <w:rPr>
                <w:rStyle w:val="aff2"/>
                <w:noProof/>
              </w:rPr>
              <w:t>3.4</w:t>
            </w:r>
            <w:r>
              <w:rPr>
                <w:rFonts w:asciiTheme="minorHAnsi" w:hAnsiTheme="minorHAnsi"/>
                <w:noProof/>
                <w:sz w:val="22"/>
                <w:szCs w:val="22"/>
              </w:rPr>
              <w:tab/>
            </w:r>
            <w:r w:rsidRPr="00022263">
              <w:rPr>
                <w:rStyle w:val="aff2"/>
                <w:noProof/>
              </w:rPr>
              <w:t>Запрос Q1: сотрудники, ответственные более чем за один секретный документ</w:t>
            </w:r>
            <w:r>
              <w:rPr>
                <w:noProof/>
                <w:webHidden/>
              </w:rPr>
              <w:tab/>
            </w:r>
            <w:r>
              <w:rPr>
                <w:noProof/>
                <w:webHidden/>
              </w:rPr>
              <w:fldChar w:fldCharType="begin"/>
            </w:r>
            <w:r>
              <w:rPr>
                <w:noProof/>
                <w:webHidden/>
              </w:rPr>
              <w:instrText xml:space="preserve"> PAGEREF _Toc230045627 \h </w:instrText>
            </w:r>
            <w:r>
              <w:rPr>
                <w:noProof/>
                <w:webHidden/>
              </w:rPr>
            </w:r>
            <w:r>
              <w:rPr>
                <w:noProof/>
                <w:webHidden/>
              </w:rPr>
              <w:fldChar w:fldCharType="separate"/>
            </w:r>
            <w:r>
              <w:rPr>
                <w:noProof/>
                <w:webHidden/>
              </w:rPr>
              <w:t>10</w:t>
            </w:r>
            <w:r>
              <w:rPr>
                <w:noProof/>
                <w:webHidden/>
              </w:rPr>
              <w:fldChar w:fldCharType="end"/>
            </w:r>
          </w:hyperlink>
        </w:p>
        <w:p w14:paraId="50DC18DA" w14:textId="1C2C3567" w:rsidR="003D6566" w:rsidRDefault="003D6566">
          <w:pPr>
            <w:pStyle w:val="24"/>
            <w:rPr>
              <w:rFonts w:asciiTheme="minorHAnsi" w:hAnsiTheme="minorHAnsi"/>
              <w:noProof/>
              <w:sz w:val="22"/>
              <w:szCs w:val="22"/>
            </w:rPr>
          </w:pPr>
          <w:hyperlink w:anchor="_Toc230045628" w:history="1">
            <w:r w:rsidRPr="00022263">
              <w:rPr>
                <w:rStyle w:val="aff2"/>
                <w:noProof/>
              </w:rPr>
              <w:t>3.5</w:t>
            </w:r>
            <w:r>
              <w:rPr>
                <w:rFonts w:asciiTheme="minorHAnsi" w:hAnsiTheme="minorHAnsi"/>
                <w:noProof/>
                <w:sz w:val="22"/>
                <w:szCs w:val="22"/>
              </w:rPr>
              <w:tab/>
            </w:r>
            <w:r w:rsidRPr="00022263">
              <w:rPr>
                <w:rStyle w:val="aff2"/>
                <w:noProof/>
              </w:rPr>
              <w:t>Запрос Q2: документы, срок действия которых не входит в заданный перечень месяцев</w:t>
            </w:r>
            <w:r>
              <w:rPr>
                <w:noProof/>
                <w:webHidden/>
              </w:rPr>
              <w:tab/>
            </w:r>
            <w:r>
              <w:rPr>
                <w:noProof/>
                <w:webHidden/>
              </w:rPr>
              <w:fldChar w:fldCharType="begin"/>
            </w:r>
            <w:r>
              <w:rPr>
                <w:noProof/>
                <w:webHidden/>
              </w:rPr>
              <w:instrText xml:space="preserve"> PAGEREF _Toc230045628 \h </w:instrText>
            </w:r>
            <w:r>
              <w:rPr>
                <w:noProof/>
                <w:webHidden/>
              </w:rPr>
            </w:r>
            <w:r>
              <w:rPr>
                <w:noProof/>
                <w:webHidden/>
              </w:rPr>
              <w:fldChar w:fldCharType="separate"/>
            </w:r>
            <w:r>
              <w:rPr>
                <w:noProof/>
                <w:webHidden/>
              </w:rPr>
              <w:t>12</w:t>
            </w:r>
            <w:r>
              <w:rPr>
                <w:noProof/>
                <w:webHidden/>
              </w:rPr>
              <w:fldChar w:fldCharType="end"/>
            </w:r>
          </w:hyperlink>
        </w:p>
        <w:p w14:paraId="26B245F4" w14:textId="6AF6053A" w:rsidR="003D6566" w:rsidRDefault="003D6566">
          <w:pPr>
            <w:pStyle w:val="24"/>
            <w:rPr>
              <w:rFonts w:asciiTheme="minorHAnsi" w:hAnsiTheme="minorHAnsi"/>
              <w:noProof/>
              <w:sz w:val="22"/>
              <w:szCs w:val="22"/>
            </w:rPr>
          </w:pPr>
          <w:hyperlink w:anchor="_Toc230045629" w:history="1">
            <w:r w:rsidRPr="00022263">
              <w:rPr>
                <w:rStyle w:val="aff2"/>
                <w:noProof/>
              </w:rPr>
              <w:t>3.6</w:t>
            </w:r>
            <w:r>
              <w:rPr>
                <w:rFonts w:asciiTheme="minorHAnsi" w:hAnsiTheme="minorHAnsi"/>
                <w:noProof/>
                <w:sz w:val="22"/>
                <w:szCs w:val="22"/>
              </w:rPr>
              <w:tab/>
            </w:r>
            <w:r w:rsidRPr="00022263">
              <w:rPr>
                <w:rStyle w:val="aff2"/>
                <w:noProof/>
              </w:rPr>
              <w:t>Запрос Q3: полный набор операций или отсутствие собственных операций у ответственного</w:t>
            </w:r>
            <w:r>
              <w:rPr>
                <w:noProof/>
                <w:webHidden/>
              </w:rPr>
              <w:tab/>
            </w:r>
            <w:r>
              <w:rPr>
                <w:noProof/>
                <w:webHidden/>
              </w:rPr>
              <w:fldChar w:fldCharType="begin"/>
            </w:r>
            <w:r>
              <w:rPr>
                <w:noProof/>
                <w:webHidden/>
              </w:rPr>
              <w:instrText xml:space="preserve"> PAGEREF _Toc230045629 \h </w:instrText>
            </w:r>
            <w:r>
              <w:rPr>
                <w:noProof/>
                <w:webHidden/>
              </w:rPr>
            </w:r>
            <w:r>
              <w:rPr>
                <w:noProof/>
                <w:webHidden/>
              </w:rPr>
              <w:fldChar w:fldCharType="separate"/>
            </w:r>
            <w:r>
              <w:rPr>
                <w:noProof/>
                <w:webHidden/>
              </w:rPr>
              <w:t>14</w:t>
            </w:r>
            <w:r>
              <w:rPr>
                <w:noProof/>
                <w:webHidden/>
              </w:rPr>
              <w:fldChar w:fldCharType="end"/>
            </w:r>
          </w:hyperlink>
        </w:p>
        <w:p w14:paraId="2032648E" w14:textId="4EC6D796" w:rsidR="003D6566" w:rsidRDefault="003D6566">
          <w:pPr>
            <w:pStyle w:val="24"/>
            <w:rPr>
              <w:rFonts w:asciiTheme="minorHAnsi" w:hAnsiTheme="minorHAnsi"/>
              <w:noProof/>
              <w:sz w:val="22"/>
              <w:szCs w:val="22"/>
            </w:rPr>
          </w:pPr>
          <w:hyperlink w:anchor="_Toc230045630" w:history="1">
            <w:r w:rsidRPr="00022263">
              <w:rPr>
                <w:rStyle w:val="aff2"/>
                <w:noProof/>
              </w:rPr>
              <w:t>3.7</w:t>
            </w:r>
            <w:r>
              <w:rPr>
                <w:rFonts w:asciiTheme="minorHAnsi" w:hAnsiTheme="minorHAnsi"/>
                <w:noProof/>
                <w:sz w:val="22"/>
                <w:szCs w:val="22"/>
              </w:rPr>
              <w:tab/>
            </w:r>
            <w:r w:rsidRPr="00022263">
              <w:rPr>
                <w:rStyle w:val="aff2"/>
                <w:noProof/>
              </w:rPr>
              <w:t>Сводные результаты и общий график</w:t>
            </w:r>
            <w:r>
              <w:rPr>
                <w:noProof/>
                <w:webHidden/>
              </w:rPr>
              <w:tab/>
            </w:r>
            <w:r>
              <w:rPr>
                <w:noProof/>
                <w:webHidden/>
              </w:rPr>
              <w:fldChar w:fldCharType="begin"/>
            </w:r>
            <w:r>
              <w:rPr>
                <w:noProof/>
                <w:webHidden/>
              </w:rPr>
              <w:instrText xml:space="preserve"> PAGEREF _Toc230045630 \h </w:instrText>
            </w:r>
            <w:r>
              <w:rPr>
                <w:noProof/>
                <w:webHidden/>
              </w:rPr>
            </w:r>
            <w:r>
              <w:rPr>
                <w:noProof/>
                <w:webHidden/>
              </w:rPr>
              <w:fldChar w:fldCharType="separate"/>
            </w:r>
            <w:r>
              <w:rPr>
                <w:noProof/>
                <w:webHidden/>
              </w:rPr>
              <w:t>18</w:t>
            </w:r>
            <w:r>
              <w:rPr>
                <w:noProof/>
                <w:webHidden/>
              </w:rPr>
              <w:fldChar w:fldCharType="end"/>
            </w:r>
          </w:hyperlink>
        </w:p>
        <w:p w14:paraId="484856EE" w14:textId="54E77F03" w:rsidR="003D6566" w:rsidRDefault="003D6566">
          <w:pPr>
            <w:pStyle w:val="11"/>
            <w:rPr>
              <w:rFonts w:asciiTheme="minorHAnsi" w:hAnsiTheme="minorHAnsi"/>
              <w:b w:val="0"/>
              <w:sz w:val="22"/>
              <w:szCs w:val="22"/>
            </w:rPr>
          </w:pPr>
          <w:hyperlink w:anchor="_Toc230045631" w:history="1">
            <w:r w:rsidRPr="00022263">
              <w:rPr>
                <w:rStyle w:val="aff2"/>
              </w:rPr>
              <w:t>4</w:t>
            </w:r>
            <w:r>
              <w:rPr>
                <w:rFonts w:asciiTheme="minorHAnsi" w:hAnsiTheme="minorHAnsi"/>
                <w:b w:val="0"/>
                <w:sz w:val="22"/>
                <w:szCs w:val="22"/>
              </w:rPr>
              <w:tab/>
            </w:r>
            <w:r w:rsidRPr="00022263">
              <w:rPr>
                <w:rStyle w:val="aff2"/>
              </w:rPr>
              <w:t>Ответы на контрольные вопросы</w:t>
            </w:r>
            <w:r>
              <w:rPr>
                <w:webHidden/>
              </w:rPr>
              <w:tab/>
            </w:r>
            <w:r>
              <w:rPr>
                <w:webHidden/>
              </w:rPr>
              <w:fldChar w:fldCharType="begin"/>
            </w:r>
            <w:r>
              <w:rPr>
                <w:webHidden/>
              </w:rPr>
              <w:instrText xml:space="preserve"> PAGEREF _Toc230045631 \h </w:instrText>
            </w:r>
            <w:r>
              <w:rPr>
                <w:webHidden/>
              </w:rPr>
            </w:r>
            <w:r>
              <w:rPr>
                <w:webHidden/>
              </w:rPr>
              <w:fldChar w:fldCharType="separate"/>
            </w:r>
            <w:r>
              <w:rPr>
                <w:webHidden/>
              </w:rPr>
              <w:t>20</w:t>
            </w:r>
            <w:r>
              <w:rPr>
                <w:webHidden/>
              </w:rPr>
              <w:fldChar w:fldCharType="end"/>
            </w:r>
          </w:hyperlink>
        </w:p>
        <w:p w14:paraId="1A3BBCE8" w14:textId="45983A28" w:rsidR="003D6566" w:rsidRDefault="003D6566">
          <w:pPr>
            <w:pStyle w:val="24"/>
            <w:rPr>
              <w:rFonts w:asciiTheme="minorHAnsi" w:hAnsiTheme="minorHAnsi"/>
              <w:noProof/>
              <w:sz w:val="22"/>
              <w:szCs w:val="22"/>
            </w:rPr>
          </w:pPr>
          <w:hyperlink w:anchor="_Toc230045632" w:history="1">
            <w:r w:rsidRPr="00022263">
              <w:rPr>
                <w:rStyle w:val="aff2"/>
                <w:noProof/>
              </w:rPr>
              <w:t>4.1</w:t>
            </w:r>
            <w:r>
              <w:rPr>
                <w:rFonts w:asciiTheme="minorHAnsi" w:hAnsiTheme="minorHAnsi"/>
                <w:noProof/>
                <w:sz w:val="22"/>
                <w:szCs w:val="22"/>
              </w:rPr>
              <w:tab/>
            </w:r>
            <w:r w:rsidRPr="00022263">
              <w:rPr>
                <w:rStyle w:val="aff2"/>
                <w:noProof/>
              </w:rPr>
              <w:t>Что такое логический план выполнения запроса, когда он формируется и для чего используется?</w:t>
            </w:r>
            <w:r>
              <w:rPr>
                <w:noProof/>
                <w:webHidden/>
              </w:rPr>
              <w:tab/>
            </w:r>
            <w:r>
              <w:rPr>
                <w:noProof/>
                <w:webHidden/>
              </w:rPr>
              <w:fldChar w:fldCharType="begin"/>
            </w:r>
            <w:r>
              <w:rPr>
                <w:noProof/>
                <w:webHidden/>
              </w:rPr>
              <w:instrText xml:space="preserve"> PAGEREF _Toc230045632 \h </w:instrText>
            </w:r>
            <w:r>
              <w:rPr>
                <w:noProof/>
                <w:webHidden/>
              </w:rPr>
            </w:r>
            <w:r>
              <w:rPr>
                <w:noProof/>
                <w:webHidden/>
              </w:rPr>
              <w:fldChar w:fldCharType="separate"/>
            </w:r>
            <w:r>
              <w:rPr>
                <w:noProof/>
                <w:webHidden/>
              </w:rPr>
              <w:t>20</w:t>
            </w:r>
            <w:r>
              <w:rPr>
                <w:noProof/>
                <w:webHidden/>
              </w:rPr>
              <w:fldChar w:fldCharType="end"/>
            </w:r>
          </w:hyperlink>
        </w:p>
        <w:p w14:paraId="00CADEF6" w14:textId="712D2C3C" w:rsidR="003D6566" w:rsidRDefault="003D6566">
          <w:pPr>
            <w:pStyle w:val="24"/>
            <w:rPr>
              <w:rFonts w:asciiTheme="minorHAnsi" w:hAnsiTheme="minorHAnsi"/>
              <w:noProof/>
              <w:sz w:val="22"/>
              <w:szCs w:val="22"/>
            </w:rPr>
          </w:pPr>
          <w:hyperlink w:anchor="_Toc230045633" w:history="1">
            <w:r w:rsidRPr="00022263">
              <w:rPr>
                <w:rStyle w:val="aff2"/>
                <w:noProof/>
              </w:rPr>
              <w:t>4.2</w:t>
            </w:r>
            <w:r>
              <w:rPr>
                <w:rFonts w:asciiTheme="minorHAnsi" w:hAnsiTheme="minorHAnsi"/>
                <w:noProof/>
                <w:sz w:val="22"/>
                <w:szCs w:val="22"/>
              </w:rPr>
              <w:tab/>
            </w:r>
            <w:r w:rsidRPr="00022263">
              <w:rPr>
                <w:rStyle w:val="aff2"/>
                <w:noProof/>
              </w:rPr>
              <w:t>Как связаны логический и физический план выполнения запроса?</w:t>
            </w:r>
            <w:r>
              <w:rPr>
                <w:noProof/>
                <w:webHidden/>
              </w:rPr>
              <w:tab/>
            </w:r>
            <w:r>
              <w:rPr>
                <w:noProof/>
                <w:webHidden/>
              </w:rPr>
              <w:fldChar w:fldCharType="begin"/>
            </w:r>
            <w:r>
              <w:rPr>
                <w:noProof/>
                <w:webHidden/>
              </w:rPr>
              <w:instrText xml:space="preserve"> PAGEREF _Toc230045633 \h </w:instrText>
            </w:r>
            <w:r>
              <w:rPr>
                <w:noProof/>
                <w:webHidden/>
              </w:rPr>
            </w:r>
            <w:r>
              <w:rPr>
                <w:noProof/>
                <w:webHidden/>
              </w:rPr>
              <w:fldChar w:fldCharType="separate"/>
            </w:r>
            <w:r>
              <w:rPr>
                <w:noProof/>
                <w:webHidden/>
              </w:rPr>
              <w:t>20</w:t>
            </w:r>
            <w:r>
              <w:rPr>
                <w:noProof/>
                <w:webHidden/>
              </w:rPr>
              <w:fldChar w:fldCharType="end"/>
            </w:r>
          </w:hyperlink>
        </w:p>
        <w:p w14:paraId="01D82C35" w14:textId="59C7374D" w:rsidR="003D6566" w:rsidRDefault="003D6566">
          <w:pPr>
            <w:pStyle w:val="24"/>
            <w:rPr>
              <w:rFonts w:asciiTheme="minorHAnsi" w:hAnsiTheme="minorHAnsi"/>
              <w:noProof/>
              <w:sz w:val="22"/>
              <w:szCs w:val="22"/>
            </w:rPr>
          </w:pPr>
          <w:hyperlink w:anchor="_Toc230045634" w:history="1">
            <w:r w:rsidRPr="00022263">
              <w:rPr>
                <w:rStyle w:val="aff2"/>
                <w:noProof/>
              </w:rPr>
              <w:t>4.3</w:t>
            </w:r>
            <w:r>
              <w:rPr>
                <w:rFonts w:asciiTheme="minorHAnsi" w:hAnsiTheme="minorHAnsi"/>
                <w:noProof/>
                <w:sz w:val="22"/>
                <w:szCs w:val="22"/>
              </w:rPr>
              <w:tab/>
            </w:r>
            <w:r w:rsidRPr="00022263">
              <w:rPr>
                <w:rStyle w:val="aff2"/>
                <w:noProof/>
              </w:rPr>
              <w:t>Что такое предварительный и реальный план выполнения запроса? Почему они могут отличаться?</w:t>
            </w:r>
            <w:r>
              <w:rPr>
                <w:noProof/>
                <w:webHidden/>
              </w:rPr>
              <w:tab/>
            </w:r>
            <w:r>
              <w:rPr>
                <w:noProof/>
                <w:webHidden/>
              </w:rPr>
              <w:fldChar w:fldCharType="begin"/>
            </w:r>
            <w:r>
              <w:rPr>
                <w:noProof/>
                <w:webHidden/>
              </w:rPr>
              <w:instrText xml:space="preserve"> PAGEREF _Toc230045634 \h </w:instrText>
            </w:r>
            <w:r>
              <w:rPr>
                <w:noProof/>
                <w:webHidden/>
              </w:rPr>
            </w:r>
            <w:r>
              <w:rPr>
                <w:noProof/>
                <w:webHidden/>
              </w:rPr>
              <w:fldChar w:fldCharType="separate"/>
            </w:r>
            <w:r>
              <w:rPr>
                <w:noProof/>
                <w:webHidden/>
              </w:rPr>
              <w:t>20</w:t>
            </w:r>
            <w:r>
              <w:rPr>
                <w:noProof/>
                <w:webHidden/>
              </w:rPr>
              <w:fldChar w:fldCharType="end"/>
            </w:r>
          </w:hyperlink>
        </w:p>
        <w:p w14:paraId="5D24A081" w14:textId="5B8EF595" w:rsidR="003D6566" w:rsidRDefault="003D6566">
          <w:pPr>
            <w:pStyle w:val="24"/>
            <w:rPr>
              <w:rFonts w:asciiTheme="minorHAnsi" w:hAnsiTheme="minorHAnsi"/>
              <w:noProof/>
              <w:sz w:val="22"/>
              <w:szCs w:val="22"/>
            </w:rPr>
          </w:pPr>
          <w:hyperlink w:anchor="_Toc230045635" w:history="1">
            <w:r w:rsidRPr="00022263">
              <w:rPr>
                <w:rStyle w:val="aff2"/>
                <w:noProof/>
              </w:rPr>
              <w:t>4.4</w:t>
            </w:r>
            <w:r>
              <w:rPr>
                <w:rFonts w:asciiTheme="minorHAnsi" w:hAnsiTheme="minorHAnsi"/>
                <w:noProof/>
                <w:sz w:val="22"/>
                <w:szCs w:val="22"/>
              </w:rPr>
              <w:tab/>
            </w:r>
            <w:r w:rsidRPr="00022263">
              <w:rPr>
                <w:rStyle w:val="aff2"/>
                <w:noProof/>
              </w:rPr>
              <w:t>Как селективность атрибута связана с индексами и производительностью?</w:t>
            </w:r>
            <w:r>
              <w:rPr>
                <w:noProof/>
                <w:webHidden/>
              </w:rPr>
              <w:tab/>
            </w:r>
            <w:r>
              <w:rPr>
                <w:noProof/>
                <w:webHidden/>
              </w:rPr>
              <w:fldChar w:fldCharType="begin"/>
            </w:r>
            <w:r>
              <w:rPr>
                <w:noProof/>
                <w:webHidden/>
              </w:rPr>
              <w:instrText xml:space="preserve"> PAGEREF _Toc230045635 \h </w:instrText>
            </w:r>
            <w:r>
              <w:rPr>
                <w:noProof/>
                <w:webHidden/>
              </w:rPr>
            </w:r>
            <w:r>
              <w:rPr>
                <w:noProof/>
                <w:webHidden/>
              </w:rPr>
              <w:fldChar w:fldCharType="separate"/>
            </w:r>
            <w:r>
              <w:rPr>
                <w:noProof/>
                <w:webHidden/>
              </w:rPr>
              <w:t>21</w:t>
            </w:r>
            <w:r>
              <w:rPr>
                <w:noProof/>
                <w:webHidden/>
              </w:rPr>
              <w:fldChar w:fldCharType="end"/>
            </w:r>
          </w:hyperlink>
        </w:p>
        <w:p w14:paraId="612E637E" w14:textId="53757367" w:rsidR="003D6566" w:rsidRDefault="003D6566">
          <w:pPr>
            <w:pStyle w:val="24"/>
            <w:rPr>
              <w:rFonts w:asciiTheme="minorHAnsi" w:hAnsiTheme="minorHAnsi"/>
              <w:noProof/>
              <w:sz w:val="22"/>
              <w:szCs w:val="22"/>
            </w:rPr>
          </w:pPr>
          <w:hyperlink w:anchor="_Toc230045636" w:history="1">
            <w:r w:rsidRPr="00022263">
              <w:rPr>
                <w:rStyle w:val="aff2"/>
                <w:noProof/>
              </w:rPr>
              <w:t>4.5</w:t>
            </w:r>
            <w:r>
              <w:rPr>
                <w:rFonts w:asciiTheme="minorHAnsi" w:hAnsiTheme="minorHAnsi"/>
                <w:noProof/>
                <w:sz w:val="22"/>
                <w:szCs w:val="22"/>
              </w:rPr>
              <w:tab/>
            </w:r>
            <w:r w:rsidRPr="00022263">
              <w:rPr>
                <w:rStyle w:val="aff2"/>
                <w:noProof/>
              </w:rPr>
              <w:t>Когда применение индексов эффективно?</w:t>
            </w:r>
            <w:r>
              <w:rPr>
                <w:noProof/>
                <w:webHidden/>
              </w:rPr>
              <w:tab/>
            </w:r>
            <w:r>
              <w:rPr>
                <w:noProof/>
                <w:webHidden/>
              </w:rPr>
              <w:fldChar w:fldCharType="begin"/>
            </w:r>
            <w:r>
              <w:rPr>
                <w:noProof/>
                <w:webHidden/>
              </w:rPr>
              <w:instrText xml:space="preserve"> PAGEREF _Toc230045636 \h </w:instrText>
            </w:r>
            <w:r>
              <w:rPr>
                <w:noProof/>
                <w:webHidden/>
              </w:rPr>
            </w:r>
            <w:r>
              <w:rPr>
                <w:noProof/>
                <w:webHidden/>
              </w:rPr>
              <w:fldChar w:fldCharType="separate"/>
            </w:r>
            <w:r>
              <w:rPr>
                <w:noProof/>
                <w:webHidden/>
              </w:rPr>
              <w:t>21</w:t>
            </w:r>
            <w:r>
              <w:rPr>
                <w:noProof/>
                <w:webHidden/>
              </w:rPr>
              <w:fldChar w:fldCharType="end"/>
            </w:r>
          </w:hyperlink>
        </w:p>
        <w:p w14:paraId="4BABB635" w14:textId="5F37A8B0" w:rsidR="003D6566" w:rsidRDefault="003D6566">
          <w:pPr>
            <w:pStyle w:val="24"/>
            <w:rPr>
              <w:rFonts w:asciiTheme="minorHAnsi" w:hAnsiTheme="minorHAnsi"/>
              <w:noProof/>
              <w:sz w:val="22"/>
              <w:szCs w:val="22"/>
            </w:rPr>
          </w:pPr>
          <w:hyperlink w:anchor="_Toc230045637" w:history="1">
            <w:r w:rsidRPr="00022263">
              <w:rPr>
                <w:rStyle w:val="aff2"/>
                <w:noProof/>
              </w:rPr>
              <w:t>4.6</w:t>
            </w:r>
            <w:r>
              <w:rPr>
                <w:rFonts w:asciiTheme="minorHAnsi" w:hAnsiTheme="minorHAnsi"/>
                <w:noProof/>
                <w:sz w:val="22"/>
                <w:szCs w:val="22"/>
              </w:rPr>
              <w:tab/>
            </w:r>
            <w:r w:rsidRPr="00022263">
              <w:rPr>
                <w:rStyle w:val="aff2"/>
                <w:noProof/>
              </w:rPr>
              <w:t>Как порядок полей в составном индексе влияет на производительность различных запросов и применение индекса?</w:t>
            </w:r>
            <w:r>
              <w:rPr>
                <w:noProof/>
                <w:webHidden/>
              </w:rPr>
              <w:tab/>
            </w:r>
            <w:r>
              <w:rPr>
                <w:noProof/>
                <w:webHidden/>
              </w:rPr>
              <w:fldChar w:fldCharType="begin"/>
            </w:r>
            <w:r>
              <w:rPr>
                <w:noProof/>
                <w:webHidden/>
              </w:rPr>
              <w:instrText xml:space="preserve"> PAGEREF _Toc230045637 \h </w:instrText>
            </w:r>
            <w:r>
              <w:rPr>
                <w:noProof/>
                <w:webHidden/>
              </w:rPr>
            </w:r>
            <w:r>
              <w:rPr>
                <w:noProof/>
                <w:webHidden/>
              </w:rPr>
              <w:fldChar w:fldCharType="separate"/>
            </w:r>
            <w:r>
              <w:rPr>
                <w:noProof/>
                <w:webHidden/>
              </w:rPr>
              <w:t>21</w:t>
            </w:r>
            <w:r>
              <w:rPr>
                <w:noProof/>
                <w:webHidden/>
              </w:rPr>
              <w:fldChar w:fldCharType="end"/>
            </w:r>
          </w:hyperlink>
        </w:p>
        <w:p w14:paraId="1579FC81" w14:textId="6AAEBA46" w:rsidR="003D6566" w:rsidRDefault="003D6566">
          <w:pPr>
            <w:pStyle w:val="24"/>
            <w:rPr>
              <w:rFonts w:asciiTheme="minorHAnsi" w:hAnsiTheme="minorHAnsi"/>
              <w:noProof/>
              <w:sz w:val="22"/>
              <w:szCs w:val="22"/>
            </w:rPr>
          </w:pPr>
          <w:hyperlink w:anchor="_Toc230045638" w:history="1">
            <w:r w:rsidRPr="00022263">
              <w:rPr>
                <w:rStyle w:val="aff2"/>
                <w:noProof/>
              </w:rPr>
              <w:t>4.7</w:t>
            </w:r>
            <w:r>
              <w:rPr>
                <w:rFonts w:asciiTheme="minorHAnsi" w:hAnsiTheme="minorHAnsi"/>
                <w:noProof/>
                <w:sz w:val="22"/>
                <w:szCs w:val="22"/>
              </w:rPr>
              <w:tab/>
            </w:r>
            <w:r w:rsidRPr="00022263">
              <w:rPr>
                <w:rStyle w:val="aff2"/>
                <w:noProof/>
              </w:rPr>
              <w:t>Какая операция указывается в физическом плане запроса?</w:t>
            </w:r>
            <w:r>
              <w:rPr>
                <w:noProof/>
                <w:webHidden/>
              </w:rPr>
              <w:tab/>
            </w:r>
            <w:r>
              <w:rPr>
                <w:noProof/>
                <w:webHidden/>
              </w:rPr>
              <w:fldChar w:fldCharType="begin"/>
            </w:r>
            <w:r>
              <w:rPr>
                <w:noProof/>
                <w:webHidden/>
              </w:rPr>
              <w:instrText xml:space="preserve"> PAGEREF _Toc230045638 \h </w:instrText>
            </w:r>
            <w:r>
              <w:rPr>
                <w:noProof/>
                <w:webHidden/>
              </w:rPr>
            </w:r>
            <w:r>
              <w:rPr>
                <w:noProof/>
                <w:webHidden/>
              </w:rPr>
              <w:fldChar w:fldCharType="separate"/>
            </w:r>
            <w:r>
              <w:rPr>
                <w:noProof/>
                <w:webHidden/>
              </w:rPr>
              <w:t>21</w:t>
            </w:r>
            <w:r>
              <w:rPr>
                <w:noProof/>
                <w:webHidden/>
              </w:rPr>
              <w:fldChar w:fldCharType="end"/>
            </w:r>
          </w:hyperlink>
        </w:p>
        <w:p w14:paraId="03D88DE6" w14:textId="362CCC90" w:rsidR="003D6566" w:rsidRDefault="003D6566">
          <w:pPr>
            <w:pStyle w:val="24"/>
            <w:rPr>
              <w:rFonts w:asciiTheme="minorHAnsi" w:hAnsiTheme="minorHAnsi"/>
              <w:noProof/>
              <w:sz w:val="22"/>
              <w:szCs w:val="22"/>
            </w:rPr>
          </w:pPr>
          <w:hyperlink w:anchor="_Toc230045639" w:history="1">
            <w:r w:rsidRPr="00022263">
              <w:rPr>
                <w:rStyle w:val="aff2"/>
                <w:noProof/>
              </w:rPr>
              <w:t>4.8</w:t>
            </w:r>
            <w:r>
              <w:rPr>
                <w:rFonts w:asciiTheme="minorHAnsi" w:hAnsiTheme="minorHAnsi"/>
                <w:noProof/>
                <w:sz w:val="22"/>
                <w:szCs w:val="22"/>
              </w:rPr>
              <w:tab/>
            </w:r>
            <w:r w:rsidRPr="00022263">
              <w:rPr>
                <w:rStyle w:val="aff2"/>
                <w:noProof/>
              </w:rPr>
              <w:t>Как прочитать текстовый план выполнения запроса от первой операции к последней?</w:t>
            </w:r>
            <w:r>
              <w:rPr>
                <w:noProof/>
                <w:webHidden/>
              </w:rPr>
              <w:tab/>
            </w:r>
            <w:r>
              <w:rPr>
                <w:noProof/>
                <w:webHidden/>
              </w:rPr>
              <w:fldChar w:fldCharType="begin"/>
            </w:r>
            <w:r>
              <w:rPr>
                <w:noProof/>
                <w:webHidden/>
              </w:rPr>
              <w:instrText xml:space="preserve"> PAGEREF _Toc230045639 \h </w:instrText>
            </w:r>
            <w:r>
              <w:rPr>
                <w:noProof/>
                <w:webHidden/>
              </w:rPr>
            </w:r>
            <w:r>
              <w:rPr>
                <w:noProof/>
                <w:webHidden/>
              </w:rPr>
              <w:fldChar w:fldCharType="separate"/>
            </w:r>
            <w:r>
              <w:rPr>
                <w:noProof/>
                <w:webHidden/>
              </w:rPr>
              <w:t>22</w:t>
            </w:r>
            <w:r>
              <w:rPr>
                <w:noProof/>
                <w:webHidden/>
              </w:rPr>
              <w:fldChar w:fldCharType="end"/>
            </w:r>
          </w:hyperlink>
        </w:p>
        <w:p w14:paraId="25C86A67" w14:textId="3F44466F" w:rsidR="003D6566" w:rsidRDefault="003D6566">
          <w:pPr>
            <w:pStyle w:val="24"/>
            <w:rPr>
              <w:rFonts w:asciiTheme="minorHAnsi" w:hAnsiTheme="minorHAnsi"/>
              <w:noProof/>
              <w:sz w:val="22"/>
              <w:szCs w:val="22"/>
            </w:rPr>
          </w:pPr>
          <w:hyperlink w:anchor="_Toc230045640" w:history="1">
            <w:r w:rsidRPr="00022263">
              <w:rPr>
                <w:rStyle w:val="aff2"/>
                <w:noProof/>
              </w:rPr>
              <w:t>4.9</w:t>
            </w:r>
            <w:r>
              <w:rPr>
                <w:rFonts w:asciiTheme="minorHAnsi" w:hAnsiTheme="minorHAnsi"/>
                <w:noProof/>
                <w:sz w:val="22"/>
                <w:szCs w:val="22"/>
              </w:rPr>
              <w:tab/>
            </w:r>
            <w:r w:rsidRPr="00022263">
              <w:rPr>
                <w:rStyle w:val="aff2"/>
                <w:noProof/>
              </w:rPr>
              <w:t>Из чего складывается стоимость выполнения запроса?</w:t>
            </w:r>
            <w:r>
              <w:rPr>
                <w:noProof/>
                <w:webHidden/>
              </w:rPr>
              <w:tab/>
            </w:r>
            <w:r>
              <w:rPr>
                <w:noProof/>
                <w:webHidden/>
              </w:rPr>
              <w:fldChar w:fldCharType="begin"/>
            </w:r>
            <w:r>
              <w:rPr>
                <w:noProof/>
                <w:webHidden/>
              </w:rPr>
              <w:instrText xml:space="preserve"> PAGEREF _Toc230045640 \h </w:instrText>
            </w:r>
            <w:r>
              <w:rPr>
                <w:noProof/>
                <w:webHidden/>
              </w:rPr>
            </w:r>
            <w:r>
              <w:rPr>
                <w:noProof/>
                <w:webHidden/>
              </w:rPr>
              <w:fldChar w:fldCharType="separate"/>
            </w:r>
            <w:r>
              <w:rPr>
                <w:noProof/>
                <w:webHidden/>
              </w:rPr>
              <w:t>22</w:t>
            </w:r>
            <w:r>
              <w:rPr>
                <w:noProof/>
                <w:webHidden/>
              </w:rPr>
              <w:fldChar w:fldCharType="end"/>
            </w:r>
          </w:hyperlink>
        </w:p>
        <w:p w14:paraId="14A6AD97" w14:textId="64051788" w:rsidR="003D6566" w:rsidRDefault="003D6566">
          <w:pPr>
            <w:pStyle w:val="24"/>
            <w:rPr>
              <w:rFonts w:asciiTheme="minorHAnsi" w:hAnsiTheme="minorHAnsi"/>
              <w:noProof/>
              <w:sz w:val="22"/>
              <w:szCs w:val="22"/>
            </w:rPr>
          </w:pPr>
          <w:hyperlink w:anchor="_Toc230045641" w:history="1">
            <w:r w:rsidRPr="00022263">
              <w:rPr>
                <w:rStyle w:val="aff2"/>
                <w:noProof/>
              </w:rPr>
              <w:t>4.10</w:t>
            </w:r>
            <w:r>
              <w:rPr>
                <w:rFonts w:asciiTheme="minorHAnsi" w:hAnsiTheme="minorHAnsi"/>
                <w:noProof/>
                <w:sz w:val="22"/>
                <w:szCs w:val="22"/>
              </w:rPr>
              <w:tab/>
            </w:r>
            <w:r w:rsidRPr="00022263">
              <w:rPr>
                <w:rStyle w:val="aff2"/>
                <w:noProof/>
              </w:rPr>
              <w:t>Какие существуют варианты реализации соединений в СУБД? Как установить тип соединения на основе плана запроса?</w:t>
            </w:r>
            <w:r>
              <w:rPr>
                <w:noProof/>
                <w:webHidden/>
              </w:rPr>
              <w:tab/>
            </w:r>
            <w:r>
              <w:rPr>
                <w:noProof/>
                <w:webHidden/>
              </w:rPr>
              <w:fldChar w:fldCharType="begin"/>
            </w:r>
            <w:r>
              <w:rPr>
                <w:noProof/>
                <w:webHidden/>
              </w:rPr>
              <w:instrText xml:space="preserve"> PAGEREF _Toc230045641 \h </w:instrText>
            </w:r>
            <w:r>
              <w:rPr>
                <w:noProof/>
                <w:webHidden/>
              </w:rPr>
            </w:r>
            <w:r>
              <w:rPr>
                <w:noProof/>
                <w:webHidden/>
              </w:rPr>
              <w:fldChar w:fldCharType="separate"/>
            </w:r>
            <w:r>
              <w:rPr>
                <w:noProof/>
                <w:webHidden/>
              </w:rPr>
              <w:t>22</w:t>
            </w:r>
            <w:r>
              <w:rPr>
                <w:noProof/>
                <w:webHidden/>
              </w:rPr>
              <w:fldChar w:fldCharType="end"/>
            </w:r>
          </w:hyperlink>
        </w:p>
        <w:p w14:paraId="595E27DC" w14:textId="7863CB05" w:rsidR="003D6566" w:rsidRDefault="003D6566">
          <w:pPr>
            <w:pStyle w:val="24"/>
            <w:rPr>
              <w:rFonts w:asciiTheme="minorHAnsi" w:hAnsiTheme="minorHAnsi"/>
              <w:noProof/>
              <w:sz w:val="22"/>
              <w:szCs w:val="22"/>
            </w:rPr>
          </w:pPr>
          <w:hyperlink w:anchor="_Toc230045642" w:history="1">
            <w:r w:rsidRPr="00022263">
              <w:rPr>
                <w:rStyle w:val="aff2"/>
                <w:noProof/>
              </w:rPr>
              <w:t>4.11</w:t>
            </w:r>
            <w:r>
              <w:rPr>
                <w:rFonts w:asciiTheme="minorHAnsi" w:hAnsiTheme="minorHAnsi"/>
                <w:noProof/>
                <w:sz w:val="22"/>
                <w:szCs w:val="22"/>
              </w:rPr>
              <w:tab/>
            </w:r>
            <w:r w:rsidRPr="00022263">
              <w:rPr>
                <w:rStyle w:val="aff2"/>
                <w:noProof/>
              </w:rPr>
              <w:t>Какие ограничения существуют для различных типов соединений?</w:t>
            </w:r>
            <w:r>
              <w:rPr>
                <w:noProof/>
                <w:webHidden/>
              </w:rPr>
              <w:tab/>
            </w:r>
            <w:r>
              <w:rPr>
                <w:noProof/>
                <w:webHidden/>
              </w:rPr>
              <w:fldChar w:fldCharType="begin"/>
            </w:r>
            <w:r>
              <w:rPr>
                <w:noProof/>
                <w:webHidden/>
              </w:rPr>
              <w:instrText xml:space="preserve"> PAGEREF _Toc230045642 \h </w:instrText>
            </w:r>
            <w:r>
              <w:rPr>
                <w:noProof/>
                <w:webHidden/>
              </w:rPr>
            </w:r>
            <w:r>
              <w:rPr>
                <w:noProof/>
                <w:webHidden/>
              </w:rPr>
              <w:fldChar w:fldCharType="separate"/>
            </w:r>
            <w:r>
              <w:rPr>
                <w:noProof/>
                <w:webHidden/>
              </w:rPr>
              <w:t>22</w:t>
            </w:r>
            <w:r>
              <w:rPr>
                <w:noProof/>
                <w:webHidden/>
              </w:rPr>
              <w:fldChar w:fldCharType="end"/>
            </w:r>
          </w:hyperlink>
        </w:p>
        <w:p w14:paraId="0C2C10FF" w14:textId="451F0437" w:rsidR="003D6566" w:rsidRDefault="003D6566">
          <w:pPr>
            <w:pStyle w:val="24"/>
            <w:rPr>
              <w:rFonts w:asciiTheme="minorHAnsi" w:hAnsiTheme="minorHAnsi"/>
              <w:noProof/>
              <w:sz w:val="22"/>
              <w:szCs w:val="22"/>
            </w:rPr>
          </w:pPr>
          <w:hyperlink w:anchor="_Toc230045643" w:history="1">
            <w:r w:rsidRPr="00022263">
              <w:rPr>
                <w:rStyle w:val="aff2"/>
                <w:noProof/>
              </w:rPr>
              <w:t>4.12</w:t>
            </w:r>
            <w:r>
              <w:rPr>
                <w:rFonts w:asciiTheme="minorHAnsi" w:hAnsiTheme="minorHAnsi"/>
                <w:noProof/>
                <w:sz w:val="22"/>
                <w:szCs w:val="22"/>
              </w:rPr>
              <w:tab/>
            </w:r>
            <w:r w:rsidRPr="00022263">
              <w:rPr>
                <w:rStyle w:val="aff2"/>
                <w:noProof/>
              </w:rPr>
              <w:t>Как на основе плана выполнения запроса можно распараллеливать выполнение его операций?</w:t>
            </w:r>
            <w:r>
              <w:rPr>
                <w:noProof/>
                <w:webHidden/>
              </w:rPr>
              <w:tab/>
            </w:r>
            <w:r>
              <w:rPr>
                <w:noProof/>
                <w:webHidden/>
              </w:rPr>
              <w:fldChar w:fldCharType="begin"/>
            </w:r>
            <w:r>
              <w:rPr>
                <w:noProof/>
                <w:webHidden/>
              </w:rPr>
              <w:instrText xml:space="preserve"> PAGEREF _Toc230045643 \h </w:instrText>
            </w:r>
            <w:r>
              <w:rPr>
                <w:noProof/>
                <w:webHidden/>
              </w:rPr>
            </w:r>
            <w:r>
              <w:rPr>
                <w:noProof/>
                <w:webHidden/>
              </w:rPr>
              <w:fldChar w:fldCharType="separate"/>
            </w:r>
            <w:r>
              <w:rPr>
                <w:noProof/>
                <w:webHidden/>
              </w:rPr>
              <w:t>23</w:t>
            </w:r>
            <w:r>
              <w:rPr>
                <w:noProof/>
                <w:webHidden/>
              </w:rPr>
              <w:fldChar w:fldCharType="end"/>
            </w:r>
          </w:hyperlink>
        </w:p>
        <w:p w14:paraId="1194B399" w14:textId="10ED9BB4" w:rsidR="003D6566" w:rsidRDefault="003D6566">
          <w:pPr>
            <w:pStyle w:val="24"/>
            <w:rPr>
              <w:rFonts w:asciiTheme="minorHAnsi" w:hAnsiTheme="minorHAnsi"/>
              <w:noProof/>
              <w:sz w:val="22"/>
              <w:szCs w:val="22"/>
            </w:rPr>
          </w:pPr>
          <w:hyperlink w:anchor="_Toc230045644" w:history="1">
            <w:r w:rsidRPr="00022263">
              <w:rPr>
                <w:rStyle w:val="aff2"/>
                <w:noProof/>
              </w:rPr>
              <w:t>4.13</w:t>
            </w:r>
            <w:r>
              <w:rPr>
                <w:rFonts w:asciiTheme="minorHAnsi" w:hAnsiTheme="minorHAnsi"/>
                <w:noProof/>
                <w:sz w:val="22"/>
                <w:szCs w:val="22"/>
              </w:rPr>
              <w:tab/>
            </w:r>
            <w:r w:rsidRPr="00022263">
              <w:rPr>
                <w:rStyle w:val="aff2"/>
                <w:noProof/>
              </w:rPr>
              <w:t>В каких случаях менее эффективный на первый взгляд план запроса может привести к большей производительности при использовании вместе с секционированием и наличии процессора с несколькими ядрами/нескольких процессоров?</w:t>
            </w:r>
            <w:r>
              <w:rPr>
                <w:noProof/>
                <w:webHidden/>
              </w:rPr>
              <w:tab/>
            </w:r>
            <w:r>
              <w:rPr>
                <w:noProof/>
                <w:webHidden/>
              </w:rPr>
              <w:fldChar w:fldCharType="begin"/>
            </w:r>
            <w:r>
              <w:rPr>
                <w:noProof/>
                <w:webHidden/>
              </w:rPr>
              <w:instrText xml:space="preserve"> PAGEREF _Toc230045644 \h </w:instrText>
            </w:r>
            <w:r>
              <w:rPr>
                <w:noProof/>
                <w:webHidden/>
              </w:rPr>
            </w:r>
            <w:r>
              <w:rPr>
                <w:noProof/>
                <w:webHidden/>
              </w:rPr>
              <w:fldChar w:fldCharType="separate"/>
            </w:r>
            <w:r>
              <w:rPr>
                <w:noProof/>
                <w:webHidden/>
              </w:rPr>
              <w:t>23</w:t>
            </w:r>
            <w:r>
              <w:rPr>
                <w:noProof/>
                <w:webHidden/>
              </w:rPr>
              <w:fldChar w:fldCharType="end"/>
            </w:r>
          </w:hyperlink>
        </w:p>
        <w:p w14:paraId="10BAA776" w14:textId="71FB9207" w:rsidR="003D6566" w:rsidRDefault="003D6566">
          <w:pPr>
            <w:pStyle w:val="11"/>
            <w:rPr>
              <w:rFonts w:asciiTheme="minorHAnsi" w:hAnsiTheme="minorHAnsi"/>
              <w:b w:val="0"/>
              <w:sz w:val="22"/>
              <w:szCs w:val="22"/>
            </w:rPr>
          </w:pPr>
          <w:hyperlink w:anchor="_Toc230045645" w:history="1">
            <w:r w:rsidRPr="00022263">
              <w:rPr>
                <w:rStyle w:val="aff2"/>
              </w:rPr>
              <w:t>5</w:t>
            </w:r>
            <w:r>
              <w:rPr>
                <w:rFonts w:asciiTheme="minorHAnsi" w:hAnsiTheme="minorHAnsi"/>
                <w:b w:val="0"/>
                <w:sz w:val="22"/>
                <w:szCs w:val="22"/>
              </w:rPr>
              <w:tab/>
            </w:r>
            <w:r w:rsidRPr="00022263">
              <w:rPr>
                <w:rStyle w:val="aff2"/>
              </w:rPr>
              <w:t>Выводы</w:t>
            </w:r>
            <w:r>
              <w:rPr>
                <w:webHidden/>
              </w:rPr>
              <w:tab/>
            </w:r>
            <w:r>
              <w:rPr>
                <w:webHidden/>
              </w:rPr>
              <w:fldChar w:fldCharType="begin"/>
            </w:r>
            <w:r>
              <w:rPr>
                <w:webHidden/>
              </w:rPr>
              <w:instrText xml:space="preserve"> PAGEREF _Toc230045645 \h </w:instrText>
            </w:r>
            <w:r>
              <w:rPr>
                <w:webHidden/>
              </w:rPr>
            </w:r>
            <w:r>
              <w:rPr>
                <w:webHidden/>
              </w:rPr>
              <w:fldChar w:fldCharType="separate"/>
            </w:r>
            <w:r>
              <w:rPr>
                <w:webHidden/>
              </w:rPr>
              <w:t>24</w:t>
            </w:r>
            <w:r>
              <w:rPr>
                <w:webHidden/>
              </w:rPr>
              <w:fldChar w:fldCharType="end"/>
            </w:r>
          </w:hyperlink>
        </w:p>
        <w:p w14:paraId="63B71A27" w14:textId="38F1187C" w:rsidR="003D6566" w:rsidRDefault="003D6566">
          <w:pPr>
            <w:pStyle w:val="11"/>
            <w:rPr>
              <w:rFonts w:asciiTheme="minorHAnsi" w:hAnsiTheme="minorHAnsi"/>
              <w:b w:val="0"/>
              <w:sz w:val="22"/>
              <w:szCs w:val="22"/>
            </w:rPr>
          </w:pPr>
          <w:hyperlink w:anchor="_Toc230045646" w:history="1">
            <w:r w:rsidRPr="00022263">
              <w:rPr>
                <w:rStyle w:val="aff2"/>
              </w:rPr>
              <w:t>Список используемых источников</w:t>
            </w:r>
            <w:r>
              <w:rPr>
                <w:webHidden/>
              </w:rPr>
              <w:tab/>
            </w:r>
            <w:r>
              <w:rPr>
                <w:webHidden/>
              </w:rPr>
              <w:fldChar w:fldCharType="begin"/>
            </w:r>
            <w:r>
              <w:rPr>
                <w:webHidden/>
              </w:rPr>
              <w:instrText xml:space="preserve"> PAGEREF _Toc230045646 \h </w:instrText>
            </w:r>
            <w:r>
              <w:rPr>
                <w:webHidden/>
              </w:rPr>
            </w:r>
            <w:r>
              <w:rPr>
                <w:webHidden/>
              </w:rPr>
              <w:fldChar w:fldCharType="separate"/>
            </w:r>
            <w:r>
              <w:rPr>
                <w:webHidden/>
              </w:rPr>
              <w:t>26</w:t>
            </w:r>
            <w:r>
              <w:rPr>
                <w:webHidden/>
              </w:rPr>
              <w:fldChar w:fldCharType="end"/>
            </w:r>
          </w:hyperlink>
        </w:p>
        <w:p w14:paraId="292A73AC" w14:textId="02734488"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30045619"/>
      <w:r>
        <w:lastRenderedPageBreak/>
        <w:t>Формулировка задания</w:t>
      </w:r>
      <w:bookmarkEnd w:id="0"/>
    </w:p>
    <w:p w14:paraId="4073ADAA" w14:textId="77777777" w:rsidR="00D415BB" w:rsidRDefault="00D415BB" w:rsidP="00D415BB">
      <w:pPr>
        <w:rPr>
          <w:sz w:val="24"/>
        </w:rPr>
      </w:pPr>
      <w:r>
        <w:t>Цель лабораторной работы — получение навыков повышения производительности, оптимизации выполнения запросов и анализа планов запросов в СУБД.</w:t>
      </w:r>
    </w:p>
    <w:p w14:paraId="30DA20AF" w14:textId="77777777" w:rsidR="00D415BB" w:rsidRDefault="00D415BB" w:rsidP="00D415BB">
      <w:r>
        <w:t>Работа выполняется над базой данных, разработанной при выполнении лабораторной работы №1. Для оптимизации используются запросы к данным согласно варианту предметной области. В рамках работы необходимо заполнить тестовую базу данных, получить планы выполнения запросов, определить узкие места, предложить индексы, повторно снять планы выполнения и сравнить время выполнения запросов до и после оптимизации.</w:t>
      </w:r>
    </w:p>
    <w:p w14:paraId="7E2F54AC" w14:textId="3B24AFD1" w:rsidR="00C53ADA" w:rsidRDefault="00D415BB" w:rsidP="00D415BB">
      <w:r>
        <w:t xml:space="preserve">В качестве СУБД использовалась </w:t>
      </w:r>
      <w:proofErr w:type="spellStart"/>
      <w:r>
        <w:t>PostgreSQL</w:t>
      </w:r>
      <w:proofErr w:type="spellEnd"/>
      <w:r>
        <w:t xml:space="preserve"> 16.13, запущенная в </w:t>
      </w:r>
      <w:proofErr w:type="spellStart"/>
      <w:r>
        <w:t>Docker</w:t>
      </w:r>
      <w:proofErr w:type="spellEnd"/>
      <w:r>
        <w:t xml:space="preserve">-контейнере в среде WSL Ubuntu. Для выполнения запросов и снятия планов использовался клиент </w:t>
      </w:r>
      <w:proofErr w:type="spellStart"/>
      <w:r>
        <w:t>psql</w:t>
      </w:r>
      <w:proofErr w:type="spellEnd"/>
      <w:r>
        <w:t>. Экспериментальная база данных имела имя subd_lab5</w:t>
      </w:r>
      <w:r w:rsidR="00A27369" w:rsidRPr="00A27369">
        <w:t>.</w:t>
      </w:r>
    </w:p>
    <w:p w14:paraId="78D03E3F" w14:textId="77777777" w:rsidR="009D3CCE" w:rsidRDefault="009D3CCE">
      <w:pPr>
        <w:spacing w:line="240" w:lineRule="auto"/>
        <w:ind w:firstLine="0"/>
      </w:pPr>
      <w:r>
        <w:br w:type="page"/>
      </w:r>
    </w:p>
    <w:p w14:paraId="67F0E926" w14:textId="77777777" w:rsidR="00903505" w:rsidRDefault="00903505" w:rsidP="00903505">
      <w:pPr>
        <w:pStyle w:val="1"/>
        <w:keepNext/>
        <w:ind w:firstLine="0"/>
        <w:jc w:val="center"/>
      </w:pPr>
      <w:bookmarkStart w:id="1" w:name="_Toc230045620"/>
      <w:r>
        <w:lastRenderedPageBreak/>
        <w:t>Теоретические сведения</w:t>
      </w:r>
      <w:bookmarkEnd w:id="1"/>
    </w:p>
    <w:p w14:paraId="66428276" w14:textId="60E9BE0A" w:rsidR="000C2407" w:rsidRPr="000C2407" w:rsidRDefault="00D415BB" w:rsidP="00730657">
      <w:pPr>
        <w:pStyle w:val="21"/>
      </w:pPr>
      <w:bookmarkStart w:id="2" w:name="_Toc230045621"/>
      <w:r>
        <w:t>Планы выполнения запросов</w:t>
      </w:r>
      <w:bookmarkEnd w:id="2"/>
    </w:p>
    <w:p w14:paraId="7D7E05EF" w14:textId="77777777" w:rsidR="00D415BB" w:rsidRDefault="00D415BB" w:rsidP="00D415BB">
      <w:pPr>
        <w:rPr>
          <w:sz w:val="24"/>
        </w:rPr>
      </w:pPr>
      <w:r>
        <w:t xml:space="preserve">План выполнения запроса описывает, какие операции СУБД выполняет для получения результата: чтение таблиц, использование индексов, соединение отношений, сортировку, группировку и агрегацию. В </w:t>
      </w:r>
      <w:proofErr w:type="spellStart"/>
      <w:r>
        <w:t>PostgreSQL</w:t>
      </w:r>
      <w:proofErr w:type="spellEnd"/>
      <w:r>
        <w:t xml:space="preserve"> для анализа планов применяется команда EXPLAIN. При использовании EXPLAIN ANALYZE запрос не только планируется, но и реально выполняется, поэтому в плане отображается фактическое время выполнения операций и количество обработанных строк.</w:t>
      </w:r>
    </w:p>
    <w:p w14:paraId="1850A5E9" w14:textId="66B68C12" w:rsidR="000C2407" w:rsidRPr="000C2407" w:rsidRDefault="00D415BB" w:rsidP="00D415BB">
      <w:pPr>
        <w:rPr>
          <w:rFonts w:eastAsia="Times New Roman"/>
        </w:rPr>
      </w:pPr>
      <w:r>
        <w:t xml:space="preserve">Наиболее важными элементами плана являются тип доступа к данным, количество строк, отбрасываемых фильтрами, вид соединения таблиц, стоимость сортировки и итоговое время выполнения. Последовательное сканирование таблицы может быть оправдано для небольших таблиц или </w:t>
      </w:r>
      <w:proofErr w:type="spellStart"/>
      <w:r>
        <w:t>низкоселективных</w:t>
      </w:r>
      <w:proofErr w:type="spellEnd"/>
      <w:r>
        <w:t xml:space="preserve"> условий, однако при выборке небольшой части данных из большой таблицы оно часто становится узким местом</w:t>
      </w:r>
      <w:r w:rsidR="000C2407" w:rsidRPr="000C2407">
        <w:rPr>
          <w:rFonts w:eastAsia="Times New Roman"/>
        </w:rPr>
        <w:t>.</w:t>
      </w:r>
    </w:p>
    <w:p w14:paraId="68F98F6B" w14:textId="77777777" w:rsidR="000C2407" w:rsidRPr="000C2407" w:rsidRDefault="000C2407" w:rsidP="000C2407">
      <w:pPr>
        <w:rPr>
          <w:rFonts w:eastAsia="Times New Roman" w:cs="Times New Roman"/>
          <w:b/>
          <w:bCs/>
          <w:szCs w:val="36"/>
        </w:rPr>
      </w:pPr>
    </w:p>
    <w:p w14:paraId="1CAA76C7" w14:textId="1594E131" w:rsidR="000C2407" w:rsidRPr="000C2407" w:rsidRDefault="00D415BB" w:rsidP="00730657">
      <w:pPr>
        <w:pStyle w:val="21"/>
      </w:pPr>
      <w:bookmarkStart w:id="3" w:name="_Toc230045622"/>
      <w:r>
        <w:t>Индексы и оптимизация запросов</w:t>
      </w:r>
      <w:bookmarkEnd w:id="3"/>
    </w:p>
    <w:p w14:paraId="6E8E0006" w14:textId="77777777" w:rsidR="00EA5172" w:rsidRDefault="00EA5172" w:rsidP="00EA5172">
      <w:pPr>
        <w:rPr>
          <w:sz w:val="24"/>
        </w:rPr>
      </w:pPr>
      <w:r>
        <w:t>Индекс представляет собой дополнительную физическую структуру данных, ускоряющую поиск строк по значениям одного или нескольких атрибутов. Индексы особенно эффективны, когда условия запроса обладают высокой селективностью, то есть позволяют отобрать относительно небольшую часть строк таблицы.</w:t>
      </w:r>
    </w:p>
    <w:p w14:paraId="06757925" w14:textId="30D05E14" w:rsidR="009D3CCE" w:rsidRDefault="00EA5172" w:rsidP="000C2407">
      <w:r>
        <w:t xml:space="preserve">В </w:t>
      </w:r>
      <w:proofErr w:type="spellStart"/>
      <w:r>
        <w:t>PostgreSQL</w:t>
      </w:r>
      <w:proofErr w:type="spellEnd"/>
      <w:r>
        <w:t xml:space="preserve"> могут применяться составные индексы, частичные индексы и покрывающие индексы с INCLUDE-атрибутами. Составной индекс строится по нескольким столбцам и эффективен, если порядок столбцов соответствует условиям фильтрации. Частичный индекс содержит только строки, удовлетворяющие заданному предикату, что уменьшает размер индексной структуры. Индексное чтение типа Index Only </w:t>
      </w:r>
      <w:proofErr w:type="spellStart"/>
      <w:r>
        <w:t>Scan</w:t>
      </w:r>
      <w:proofErr w:type="spellEnd"/>
      <w:r>
        <w:t xml:space="preserve"> позволяет получить </w:t>
      </w:r>
      <w:r>
        <w:lastRenderedPageBreak/>
        <w:t>необходимые данные из индекса без обращения к строкам таблицы, если все требуемые атрибуты доступны из индекса</w:t>
      </w:r>
      <w:r w:rsidR="000C2407" w:rsidRPr="000C2407">
        <w:rPr>
          <w:rFonts w:eastAsia="Times New Roman"/>
        </w:rPr>
        <w:t>.</w:t>
      </w:r>
      <w:r w:rsidR="009D3CCE">
        <w:br w:type="page"/>
      </w:r>
    </w:p>
    <w:p w14:paraId="63B52B39" w14:textId="77777777" w:rsidR="00C53ADA" w:rsidRDefault="00C53ADA" w:rsidP="00830F2D">
      <w:pPr>
        <w:pStyle w:val="1"/>
        <w:keepNext/>
        <w:ind w:firstLine="0"/>
        <w:jc w:val="center"/>
      </w:pPr>
      <w:bookmarkStart w:id="4" w:name="_Toc230045623"/>
      <w:r>
        <w:lastRenderedPageBreak/>
        <w:t>Результаты работы</w:t>
      </w:r>
      <w:bookmarkEnd w:id="4"/>
    </w:p>
    <w:p w14:paraId="76439120" w14:textId="4932D7D6" w:rsidR="00160CFD" w:rsidRDefault="006C5A0E" w:rsidP="00160CFD">
      <w:pPr>
        <w:pStyle w:val="21"/>
      </w:pPr>
      <w:bookmarkStart w:id="5" w:name="_Toc230045624"/>
      <w:r w:rsidRPr="006C5A0E">
        <w:t>Подготовка экспериментальной базы данных</w:t>
      </w:r>
      <w:bookmarkEnd w:id="5"/>
    </w:p>
    <w:p w14:paraId="7F6E55EB" w14:textId="77777777" w:rsidR="006C5A0E" w:rsidRDefault="006C5A0E" w:rsidP="006C5A0E">
      <w:r>
        <w:t>В ходе работы использовалась схема базы данных, разработанная в лабораторной работе №1 для варианта №8. База данных предназначена для хранения сведений о документах организации и журнале операций, выполняемых с этими документами.</w:t>
      </w:r>
    </w:p>
    <w:p w14:paraId="46E308C3" w14:textId="77777777" w:rsidR="006C5A0E" w:rsidRDefault="006C5A0E" w:rsidP="006C5A0E">
      <w:r>
        <w:t xml:space="preserve">В базе данных использовались два отношения: </w:t>
      </w:r>
      <w:proofErr w:type="spellStart"/>
      <w:r>
        <w:t>documents</w:t>
      </w:r>
      <w:proofErr w:type="spellEnd"/>
      <w:r>
        <w:t xml:space="preserve"> и </w:t>
      </w:r>
      <w:proofErr w:type="spellStart"/>
      <w:r>
        <w:t>document_operations</w:t>
      </w:r>
      <w:proofErr w:type="spellEnd"/>
      <w:r>
        <w:t xml:space="preserve">. Таблица </w:t>
      </w:r>
      <w:proofErr w:type="spellStart"/>
      <w:r>
        <w:t>documents</w:t>
      </w:r>
      <w:proofErr w:type="spellEnd"/>
      <w:r>
        <w:t xml:space="preserve"> хранит сведения о документах организации: номер документа, тип документа, ответственного сотрудника, содержимое документа в формате </w:t>
      </w:r>
      <w:proofErr w:type="spellStart"/>
      <w:r>
        <w:t>jsonb</w:t>
      </w:r>
      <w:proofErr w:type="spellEnd"/>
      <w:r>
        <w:t xml:space="preserve">, внутреннее подразделение, дату ввода в действие, дату окончания действия и степень секретности. Таблица </w:t>
      </w:r>
      <w:proofErr w:type="spellStart"/>
      <w:r>
        <w:t>document_operations</w:t>
      </w:r>
      <w:proofErr w:type="spellEnd"/>
      <w:r>
        <w:t xml:space="preserve"> хранит журнал операций: ФИО сотрудника, номер документа, дату изменения и описание операции.</w:t>
      </w:r>
    </w:p>
    <w:p w14:paraId="0ED40C5E" w14:textId="77777777" w:rsidR="006C5A0E" w:rsidRDefault="006C5A0E" w:rsidP="006C5A0E">
      <w:pPr>
        <w:pStyle w:val="ab"/>
      </w:pPr>
      <w:r w:rsidRPr="006C5A0E">
        <w:t>Таблица 1 – Разработанные отношения базы данных</w:t>
      </w:r>
    </w:p>
    <w:tbl>
      <w:tblPr>
        <w:tblStyle w:val="af4"/>
        <w:tblW w:w="0" w:type="auto"/>
        <w:jc w:val="center"/>
        <w:tblLook w:val="04A0" w:firstRow="1" w:lastRow="0" w:firstColumn="1" w:lastColumn="0" w:noHBand="0" w:noVBand="1"/>
      </w:tblPr>
      <w:tblGrid>
        <w:gridCol w:w="1513"/>
        <w:gridCol w:w="1868"/>
        <w:gridCol w:w="2815"/>
        <w:gridCol w:w="3716"/>
      </w:tblGrid>
      <w:tr w:rsidR="008A7629" w14:paraId="0082E7E8" w14:textId="77777777" w:rsidTr="008A7629">
        <w:trPr>
          <w:jc w:val="center"/>
        </w:trPr>
        <w:tc>
          <w:tcPr>
            <w:tcW w:w="16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77EB185C" w14:textId="75CDCDCF" w:rsidR="006C5A0E" w:rsidRPr="008A7629" w:rsidRDefault="006C5A0E" w:rsidP="006C5A0E">
            <w:pPr>
              <w:pStyle w:val="ad"/>
              <w:rPr>
                <w:b/>
              </w:rPr>
            </w:pPr>
            <w:proofErr w:type="spellStart"/>
            <w:r w:rsidRPr="008A7629">
              <w:rPr>
                <w:b/>
              </w:rPr>
              <w:t>Отно</w:t>
            </w:r>
            <w:proofErr w:type="spellEnd"/>
            <w:r w:rsidR="008A7629">
              <w:rPr>
                <w:b/>
                <w:lang w:val="en-US"/>
              </w:rPr>
              <w:t>-</w:t>
            </w:r>
            <w:proofErr w:type="spellStart"/>
            <w:r w:rsidRPr="008A7629">
              <w:rPr>
                <w:b/>
              </w:rPr>
              <w:t>шение</w:t>
            </w:r>
            <w:proofErr w:type="spellEnd"/>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111273B1" w14:textId="77777777" w:rsidR="006C5A0E" w:rsidRPr="008A7629" w:rsidRDefault="006C5A0E" w:rsidP="006C5A0E">
            <w:pPr>
              <w:pStyle w:val="ad"/>
              <w:rPr>
                <w:b/>
              </w:rPr>
            </w:pPr>
            <w:r w:rsidRPr="008A7629">
              <w:rPr>
                <w:b/>
              </w:rPr>
              <w:t>Назначение</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0BED00EE" w14:textId="77777777" w:rsidR="006C5A0E" w:rsidRPr="008A7629" w:rsidRDefault="006C5A0E" w:rsidP="006C5A0E">
            <w:pPr>
              <w:pStyle w:val="ad"/>
              <w:rPr>
                <w:b/>
              </w:rPr>
            </w:pPr>
            <w:r w:rsidRPr="008A7629">
              <w:rPr>
                <w:b/>
              </w:rPr>
              <w:t>Основные атрибуты</w:t>
            </w:r>
          </w:p>
        </w:tc>
        <w:tc>
          <w:tcPr>
            <w:tcW w:w="35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1E4963B5" w14:textId="77777777" w:rsidR="006C5A0E" w:rsidRPr="008A7629" w:rsidRDefault="006C5A0E" w:rsidP="006C5A0E">
            <w:pPr>
              <w:pStyle w:val="ad"/>
              <w:rPr>
                <w:b/>
              </w:rPr>
            </w:pPr>
            <w:r w:rsidRPr="008A7629">
              <w:rPr>
                <w:b/>
              </w:rPr>
              <w:t>Ключи и ограничения</w:t>
            </w:r>
          </w:p>
        </w:tc>
      </w:tr>
      <w:tr w:rsidR="008A7629" w:rsidRPr="008074B7" w14:paraId="385349D9" w14:textId="77777777" w:rsidTr="008A7629">
        <w:trPr>
          <w:jc w:val="center"/>
        </w:trPr>
        <w:tc>
          <w:tcPr>
            <w:tcW w:w="16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0757E5" w14:textId="77777777" w:rsidR="006C5A0E" w:rsidRDefault="006C5A0E" w:rsidP="006C5A0E">
            <w:pPr>
              <w:pStyle w:val="ad"/>
            </w:pPr>
            <w:proofErr w:type="spellStart"/>
            <w:r w:rsidRPr="006C5A0E">
              <w:t>documents</w:t>
            </w:r>
            <w:proofErr w:type="spellEnd"/>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C3B0E6" w14:textId="77777777" w:rsidR="006C5A0E" w:rsidRDefault="006C5A0E" w:rsidP="006C5A0E">
            <w:pPr>
              <w:pStyle w:val="ad"/>
            </w:pPr>
            <w:r w:rsidRPr="006C5A0E">
              <w:t>Хранение сведений о документах организации</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666284" w14:textId="77777777" w:rsidR="006C5A0E" w:rsidRPr="008443F7" w:rsidRDefault="006C5A0E" w:rsidP="006C5A0E">
            <w:pPr>
              <w:pStyle w:val="ad"/>
              <w:rPr>
                <w:lang w:val="en-US"/>
              </w:rPr>
            </w:pPr>
            <w:proofErr w:type="spellStart"/>
            <w:r w:rsidRPr="008443F7">
              <w:rPr>
                <w:lang w:val="en-US"/>
              </w:rPr>
              <w:t>document_number</w:t>
            </w:r>
            <w:proofErr w:type="spellEnd"/>
            <w:r w:rsidRPr="008443F7">
              <w:rPr>
                <w:lang w:val="en-US"/>
              </w:rPr>
              <w:t xml:space="preserve">, </w:t>
            </w:r>
            <w:proofErr w:type="spellStart"/>
            <w:r w:rsidRPr="008443F7">
              <w:rPr>
                <w:lang w:val="en-US"/>
              </w:rPr>
              <w:t>document_type</w:t>
            </w:r>
            <w:proofErr w:type="spellEnd"/>
            <w:r w:rsidRPr="008443F7">
              <w:rPr>
                <w:lang w:val="en-US"/>
              </w:rPr>
              <w:t xml:space="preserve">, </w:t>
            </w:r>
            <w:proofErr w:type="spellStart"/>
            <w:r w:rsidRPr="008443F7">
              <w:rPr>
                <w:lang w:val="en-US"/>
              </w:rPr>
              <w:t>responsible_employee</w:t>
            </w:r>
            <w:proofErr w:type="spellEnd"/>
            <w:r w:rsidRPr="008443F7">
              <w:rPr>
                <w:lang w:val="en-US"/>
              </w:rPr>
              <w:t xml:space="preserve">, </w:t>
            </w:r>
            <w:proofErr w:type="spellStart"/>
            <w:r w:rsidRPr="008443F7">
              <w:rPr>
                <w:lang w:val="en-US"/>
              </w:rPr>
              <w:t>document_content</w:t>
            </w:r>
            <w:proofErr w:type="spellEnd"/>
            <w:r w:rsidRPr="008443F7">
              <w:rPr>
                <w:lang w:val="en-US"/>
              </w:rPr>
              <w:t xml:space="preserve">, </w:t>
            </w:r>
            <w:proofErr w:type="spellStart"/>
            <w:r w:rsidRPr="008443F7">
              <w:rPr>
                <w:lang w:val="en-US"/>
              </w:rPr>
              <w:t>internal_department</w:t>
            </w:r>
            <w:proofErr w:type="spellEnd"/>
            <w:r w:rsidRPr="008443F7">
              <w:rPr>
                <w:lang w:val="en-US"/>
              </w:rPr>
              <w:t xml:space="preserve">, </w:t>
            </w:r>
            <w:proofErr w:type="spellStart"/>
            <w:r w:rsidRPr="008443F7">
              <w:rPr>
                <w:lang w:val="en-US"/>
              </w:rPr>
              <w:t>effective_from</w:t>
            </w:r>
            <w:proofErr w:type="spellEnd"/>
            <w:r w:rsidRPr="008443F7">
              <w:rPr>
                <w:lang w:val="en-US"/>
              </w:rPr>
              <w:t xml:space="preserve">, </w:t>
            </w:r>
            <w:proofErr w:type="spellStart"/>
            <w:r w:rsidRPr="008443F7">
              <w:rPr>
                <w:lang w:val="en-US"/>
              </w:rPr>
              <w:t>effective_until</w:t>
            </w:r>
            <w:proofErr w:type="spellEnd"/>
            <w:r w:rsidRPr="008443F7">
              <w:rPr>
                <w:lang w:val="en-US"/>
              </w:rPr>
              <w:t xml:space="preserve">, </w:t>
            </w:r>
            <w:proofErr w:type="spellStart"/>
            <w:r w:rsidRPr="008443F7">
              <w:rPr>
                <w:lang w:val="en-US"/>
              </w:rPr>
              <w:t>secrecy_level</w:t>
            </w:r>
            <w:proofErr w:type="spellEnd"/>
          </w:p>
        </w:tc>
        <w:tc>
          <w:tcPr>
            <w:tcW w:w="35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E1833" w14:textId="77777777" w:rsidR="006C5A0E" w:rsidRPr="008443F7" w:rsidRDefault="006C5A0E" w:rsidP="006C5A0E">
            <w:pPr>
              <w:pStyle w:val="ad"/>
              <w:rPr>
                <w:lang w:val="en-US"/>
              </w:rPr>
            </w:pPr>
            <w:proofErr w:type="spellStart"/>
            <w:r w:rsidRPr="008443F7">
              <w:rPr>
                <w:lang w:val="en-US"/>
              </w:rPr>
              <w:t>document_number</w:t>
            </w:r>
            <w:proofErr w:type="spellEnd"/>
            <w:r w:rsidRPr="008443F7">
              <w:rPr>
                <w:lang w:val="en-US"/>
              </w:rPr>
              <w:t xml:space="preserve"> — PK; </w:t>
            </w:r>
            <w:proofErr w:type="spellStart"/>
            <w:r w:rsidRPr="008443F7">
              <w:rPr>
                <w:lang w:val="en-US"/>
              </w:rPr>
              <w:t>document_type</w:t>
            </w:r>
            <w:proofErr w:type="spellEnd"/>
            <w:r w:rsidRPr="008443F7">
              <w:rPr>
                <w:lang w:val="en-US"/>
              </w:rPr>
              <w:t xml:space="preserve">, </w:t>
            </w:r>
            <w:proofErr w:type="spellStart"/>
            <w:r w:rsidRPr="008443F7">
              <w:rPr>
                <w:lang w:val="en-US"/>
              </w:rPr>
              <w:t>responsible_employee</w:t>
            </w:r>
            <w:proofErr w:type="spellEnd"/>
            <w:r w:rsidRPr="008443F7">
              <w:rPr>
                <w:lang w:val="en-US"/>
              </w:rPr>
              <w:t xml:space="preserve">, </w:t>
            </w:r>
            <w:proofErr w:type="spellStart"/>
            <w:r w:rsidRPr="008443F7">
              <w:rPr>
                <w:lang w:val="en-US"/>
              </w:rPr>
              <w:t>internal_department</w:t>
            </w:r>
            <w:proofErr w:type="spellEnd"/>
            <w:r w:rsidRPr="008443F7">
              <w:rPr>
                <w:lang w:val="en-US"/>
              </w:rPr>
              <w:t xml:space="preserve">, </w:t>
            </w:r>
            <w:proofErr w:type="spellStart"/>
            <w:r w:rsidRPr="008443F7">
              <w:rPr>
                <w:lang w:val="en-US"/>
              </w:rPr>
              <w:t>effective_from</w:t>
            </w:r>
            <w:proofErr w:type="spellEnd"/>
            <w:r w:rsidRPr="008443F7">
              <w:rPr>
                <w:lang w:val="en-US"/>
              </w:rPr>
              <w:t xml:space="preserve"> — AK; </w:t>
            </w:r>
            <w:r w:rsidRPr="006C5A0E">
              <w:t>проверки</w:t>
            </w:r>
            <w:r w:rsidRPr="008443F7">
              <w:rPr>
                <w:lang w:val="en-US"/>
              </w:rPr>
              <w:t xml:space="preserve"> </w:t>
            </w:r>
            <w:r w:rsidRPr="006C5A0E">
              <w:t>дат</w:t>
            </w:r>
            <w:r w:rsidRPr="008443F7">
              <w:rPr>
                <w:lang w:val="en-US"/>
              </w:rPr>
              <w:t xml:space="preserve"> </w:t>
            </w:r>
            <w:r w:rsidRPr="006C5A0E">
              <w:t>и</w:t>
            </w:r>
            <w:r w:rsidRPr="008443F7">
              <w:rPr>
                <w:lang w:val="en-US"/>
              </w:rPr>
              <w:t xml:space="preserve"> </w:t>
            </w:r>
            <w:r w:rsidRPr="006C5A0E">
              <w:t>допустимых</w:t>
            </w:r>
            <w:r w:rsidRPr="008443F7">
              <w:rPr>
                <w:lang w:val="en-US"/>
              </w:rPr>
              <w:t xml:space="preserve"> </w:t>
            </w:r>
            <w:r w:rsidRPr="006C5A0E">
              <w:t>значений</w:t>
            </w:r>
            <w:r w:rsidRPr="008443F7">
              <w:rPr>
                <w:lang w:val="en-US"/>
              </w:rPr>
              <w:t xml:space="preserve"> </w:t>
            </w:r>
            <w:proofErr w:type="spellStart"/>
            <w:r w:rsidRPr="008443F7">
              <w:rPr>
                <w:lang w:val="en-US"/>
              </w:rPr>
              <w:t>secrecy_level</w:t>
            </w:r>
            <w:proofErr w:type="spellEnd"/>
          </w:p>
        </w:tc>
      </w:tr>
      <w:tr w:rsidR="008A7629" w:rsidRPr="008074B7" w14:paraId="6658AF98" w14:textId="77777777" w:rsidTr="008A7629">
        <w:trPr>
          <w:jc w:val="center"/>
        </w:trPr>
        <w:tc>
          <w:tcPr>
            <w:tcW w:w="16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4E431" w14:textId="33D3306A" w:rsidR="006C5A0E" w:rsidRDefault="006C5A0E" w:rsidP="006C5A0E">
            <w:pPr>
              <w:pStyle w:val="ad"/>
            </w:pPr>
            <w:proofErr w:type="spellStart"/>
            <w:r w:rsidRPr="006C5A0E">
              <w:t>document</w:t>
            </w:r>
            <w:proofErr w:type="spellEnd"/>
            <w:r w:rsidRPr="006C5A0E">
              <w:t>_</w:t>
            </w:r>
            <w:r w:rsidR="008A7629">
              <w:br/>
            </w:r>
            <w:proofErr w:type="spellStart"/>
            <w:r w:rsidRPr="006C5A0E">
              <w:t>operations</w:t>
            </w:r>
            <w:proofErr w:type="spellEnd"/>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F32E40" w14:textId="77777777" w:rsidR="006C5A0E" w:rsidRDefault="006C5A0E" w:rsidP="006C5A0E">
            <w:pPr>
              <w:pStyle w:val="ad"/>
            </w:pPr>
            <w:r w:rsidRPr="006C5A0E">
              <w:t>Хранение операций, выполненных с документами</w:t>
            </w:r>
          </w:p>
        </w:tc>
        <w:tc>
          <w:tcPr>
            <w:tcW w:w="28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2303C" w14:textId="77777777" w:rsidR="006C5A0E" w:rsidRPr="008443F7" w:rsidRDefault="006C5A0E" w:rsidP="006C5A0E">
            <w:pPr>
              <w:pStyle w:val="ad"/>
              <w:rPr>
                <w:lang w:val="en-US"/>
              </w:rPr>
            </w:pPr>
            <w:proofErr w:type="spellStart"/>
            <w:r w:rsidRPr="008443F7">
              <w:rPr>
                <w:lang w:val="en-US"/>
              </w:rPr>
              <w:t>employee_name</w:t>
            </w:r>
            <w:proofErr w:type="spellEnd"/>
            <w:r w:rsidRPr="008443F7">
              <w:rPr>
                <w:lang w:val="en-US"/>
              </w:rPr>
              <w:t xml:space="preserve">, </w:t>
            </w:r>
            <w:proofErr w:type="spellStart"/>
            <w:r w:rsidRPr="008443F7">
              <w:rPr>
                <w:lang w:val="en-US"/>
              </w:rPr>
              <w:t>document_number</w:t>
            </w:r>
            <w:proofErr w:type="spellEnd"/>
            <w:r w:rsidRPr="008443F7">
              <w:rPr>
                <w:lang w:val="en-US"/>
              </w:rPr>
              <w:t xml:space="preserve">, </w:t>
            </w:r>
            <w:proofErr w:type="spellStart"/>
            <w:r w:rsidRPr="008443F7">
              <w:rPr>
                <w:lang w:val="en-US"/>
              </w:rPr>
              <w:t>change_date</w:t>
            </w:r>
            <w:proofErr w:type="spellEnd"/>
            <w:r w:rsidRPr="008443F7">
              <w:rPr>
                <w:lang w:val="en-US"/>
              </w:rPr>
              <w:t xml:space="preserve">, </w:t>
            </w:r>
            <w:proofErr w:type="spellStart"/>
            <w:r w:rsidRPr="008443F7">
              <w:rPr>
                <w:lang w:val="en-US"/>
              </w:rPr>
              <w:t>operation_description</w:t>
            </w:r>
            <w:proofErr w:type="spellEnd"/>
          </w:p>
        </w:tc>
        <w:tc>
          <w:tcPr>
            <w:tcW w:w="35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411F41" w14:textId="77777777" w:rsidR="006C5A0E" w:rsidRPr="008443F7" w:rsidRDefault="006C5A0E" w:rsidP="006C5A0E">
            <w:pPr>
              <w:pStyle w:val="ad"/>
              <w:rPr>
                <w:lang w:val="en-US"/>
              </w:rPr>
            </w:pPr>
            <w:proofErr w:type="spellStart"/>
            <w:r w:rsidRPr="008443F7">
              <w:rPr>
                <w:lang w:val="en-US"/>
              </w:rPr>
              <w:t>employee_name</w:t>
            </w:r>
            <w:proofErr w:type="spellEnd"/>
            <w:r w:rsidRPr="008443F7">
              <w:rPr>
                <w:lang w:val="en-US"/>
              </w:rPr>
              <w:t xml:space="preserve">, </w:t>
            </w:r>
            <w:proofErr w:type="spellStart"/>
            <w:r w:rsidRPr="008443F7">
              <w:rPr>
                <w:lang w:val="en-US"/>
              </w:rPr>
              <w:t>document_number</w:t>
            </w:r>
            <w:proofErr w:type="spellEnd"/>
            <w:r w:rsidRPr="008443F7">
              <w:rPr>
                <w:lang w:val="en-US"/>
              </w:rPr>
              <w:t xml:space="preserve">, </w:t>
            </w:r>
            <w:proofErr w:type="spellStart"/>
            <w:r w:rsidRPr="008443F7">
              <w:rPr>
                <w:lang w:val="en-US"/>
              </w:rPr>
              <w:t>change_date</w:t>
            </w:r>
            <w:proofErr w:type="spellEnd"/>
            <w:r w:rsidRPr="008443F7">
              <w:rPr>
                <w:lang w:val="en-US"/>
              </w:rPr>
              <w:t xml:space="preserve"> — </w:t>
            </w:r>
            <w:r w:rsidRPr="006C5A0E">
              <w:t>составной</w:t>
            </w:r>
            <w:r w:rsidRPr="008443F7">
              <w:rPr>
                <w:lang w:val="en-US"/>
              </w:rPr>
              <w:t xml:space="preserve"> PK; </w:t>
            </w:r>
            <w:proofErr w:type="spellStart"/>
            <w:r w:rsidRPr="008443F7">
              <w:rPr>
                <w:lang w:val="en-US"/>
              </w:rPr>
              <w:t>document_number</w:t>
            </w:r>
            <w:proofErr w:type="spellEnd"/>
            <w:r w:rsidRPr="008443F7">
              <w:rPr>
                <w:lang w:val="en-US"/>
              </w:rPr>
              <w:t xml:space="preserve"> — FK </w:t>
            </w:r>
            <w:r w:rsidRPr="006C5A0E">
              <w:t>на</w:t>
            </w:r>
            <w:r w:rsidRPr="008443F7">
              <w:rPr>
                <w:lang w:val="en-US"/>
              </w:rPr>
              <w:t xml:space="preserve"> documents(</w:t>
            </w:r>
            <w:proofErr w:type="spellStart"/>
            <w:r w:rsidRPr="008443F7">
              <w:rPr>
                <w:lang w:val="en-US"/>
              </w:rPr>
              <w:t>document_number</w:t>
            </w:r>
            <w:proofErr w:type="spellEnd"/>
            <w:r w:rsidRPr="008443F7">
              <w:rPr>
                <w:lang w:val="en-US"/>
              </w:rPr>
              <w:t>)</w:t>
            </w:r>
          </w:p>
        </w:tc>
      </w:tr>
    </w:tbl>
    <w:p w14:paraId="735546C9" w14:textId="77777777" w:rsidR="006C5A0E" w:rsidRDefault="006C5A0E" w:rsidP="006C5A0E">
      <w:pPr>
        <w:rPr>
          <w:rFonts w:eastAsia="Times New Roman"/>
          <w:lang w:val="en-US"/>
        </w:rPr>
      </w:pPr>
    </w:p>
    <w:p w14:paraId="298994CB" w14:textId="359A2DDE" w:rsidR="006C5A0E" w:rsidRDefault="006C5A0E" w:rsidP="006C5A0E">
      <w:pPr>
        <w:pStyle w:val="ab"/>
      </w:pPr>
      <w:r w:rsidRPr="008A7629">
        <w:t>Листинг 1 – Создание основных таблиц базы данных</w:t>
      </w:r>
    </w:p>
    <w:tbl>
      <w:tblPr>
        <w:tblStyle w:val="af4"/>
        <w:tblW w:w="0" w:type="auto"/>
        <w:tblLook w:val="04A0" w:firstRow="1" w:lastRow="0" w:firstColumn="1" w:lastColumn="0" w:noHBand="0" w:noVBand="1"/>
      </w:tblPr>
      <w:tblGrid>
        <w:gridCol w:w="9622"/>
      </w:tblGrid>
      <w:tr w:rsidR="008A7629" w:rsidRPr="008074B7" w14:paraId="550F8DD7" w14:textId="77777777" w:rsidTr="007E712E">
        <w:tc>
          <w:tcPr>
            <w:tcW w:w="9622" w:type="dxa"/>
          </w:tcPr>
          <w:p w14:paraId="2445A7B3" w14:textId="77777777" w:rsidR="008074B7" w:rsidRDefault="008074B7" w:rsidP="008074B7">
            <w:pPr>
              <w:pStyle w:val="ac"/>
            </w:pPr>
            <w:r>
              <w:t>CREATE TABLE documents</w:t>
            </w:r>
          </w:p>
          <w:p w14:paraId="1F3F528C" w14:textId="77777777" w:rsidR="008074B7" w:rsidRDefault="008074B7" w:rsidP="008074B7">
            <w:pPr>
              <w:pStyle w:val="ac"/>
            </w:pPr>
            <w:r>
              <w:t>(</w:t>
            </w:r>
          </w:p>
          <w:p w14:paraId="5B4E9A80" w14:textId="77777777" w:rsidR="008074B7" w:rsidRDefault="008074B7" w:rsidP="008074B7">
            <w:pPr>
              <w:pStyle w:val="ac"/>
            </w:pPr>
            <w:r>
              <w:t xml:space="preserve">    </w:t>
            </w:r>
            <w:proofErr w:type="spellStart"/>
            <w:r>
              <w:t>document_number</w:t>
            </w:r>
            <w:proofErr w:type="spellEnd"/>
            <w:r>
              <w:t xml:space="preserve">       text PRIMARY KEY,</w:t>
            </w:r>
          </w:p>
          <w:p w14:paraId="718A11F0" w14:textId="77777777" w:rsidR="008074B7" w:rsidRDefault="008074B7" w:rsidP="008074B7">
            <w:pPr>
              <w:pStyle w:val="ac"/>
            </w:pPr>
            <w:r>
              <w:t xml:space="preserve">    </w:t>
            </w:r>
            <w:proofErr w:type="spellStart"/>
            <w:r>
              <w:t>document_type</w:t>
            </w:r>
            <w:proofErr w:type="spellEnd"/>
            <w:r>
              <w:t xml:space="preserve">         text NOT NULL,</w:t>
            </w:r>
          </w:p>
          <w:p w14:paraId="58DF248A" w14:textId="77777777" w:rsidR="008074B7" w:rsidRDefault="008074B7" w:rsidP="008074B7">
            <w:pPr>
              <w:pStyle w:val="ac"/>
            </w:pPr>
            <w:r>
              <w:t xml:space="preserve">    </w:t>
            </w:r>
            <w:proofErr w:type="spellStart"/>
            <w:r>
              <w:t>responsible_employee</w:t>
            </w:r>
            <w:proofErr w:type="spellEnd"/>
            <w:r>
              <w:t xml:space="preserve">  text NOT NULL,</w:t>
            </w:r>
          </w:p>
          <w:p w14:paraId="0389A1D2" w14:textId="77777777" w:rsidR="008074B7" w:rsidRDefault="008074B7" w:rsidP="008074B7">
            <w:pPr>
              <w:pStyle w:val="ac"/>
            </w:pPr>
            <w:r>
              <w:t xml:space="preserve">    </w:t>
            </w:r>
            <w:proofErr w:type="spellStart"/>
            <w:r>
              <w:t>document_content</w:t>
            </w:r>
            <w:proofErr w:type="spellEnd"/>
            <w:r>
              <w:t xml:space="preserve">      </w:t>
            </w:r>
            <w:proofErr w:type="spellStart"/>
            <w:r>
              <w:t>jsonb</w:t>
            </w:r>
            <w:proofErr w:type="spellEnd"/>
            <w:r>
              <w:t xml:space="preserve"> NOT NULL,</w:t>
            </w:r>
          </w:p>
          <w:p w14:paraId="5211A70A" w14:textId="77777777" w:rsidR="008074B7" w:rsidRDefault="008074B7" w:rsidP="008074B7">
            <w:pPr>
              <w:pStyle w:val="ac"/>
            </w:pPr>
            <w:r>
              <w:lastRenderedPageBreak/>
              <w:t xml:space="preserve">    </w:t>
            </w:r>
            <w:proofErr w:type="spellStart"/>
            <w:r>
              <w:t>internal_department</w:t>
            </w:r>
            <w:proofErr w:type="spellEnd"/>
            <w:r>
              <w:t xml:space="preserve">   text NOT NULL,</w:t>
            </w:r>
          </w:p>
          <w:p w14:paraId="0A421BDA" w14:textId="77777777" w:rsidR="008074B7" w:rsidRDefault="008074B7" w:rsidP="008074B7">
            <w:pPr>
              <w:pStyle w:val="ac"/>
            </w:pPr>
            <w:r>
              <w:t xml:space="preserve">    </w:t>
            </w:r>
            <w:proofErr w:type="spellStart"/>
            <w:r>
              <w:t>effective_from</w:t>
            </w:r>
            <w:proofErr w:type="spellEnd"/>
            <w:r>
              <w:t xml:space="preserve">        date NOT NULL,</w:t>
            </w:r>
          </w:p>
          <w:p w14:paraId="25333F48" w14:textId="77777777" w:rsidR="008074B7" w:rsidRDefault="008074B7" w:rsidP="008074B7">
            <w:pPr>
              <w:pStyle w:val="ac"/>
            </w:pPr>
            <w:r>
              <w:t xml:space="preserve">    </w:t>
            </w:r>
            <w:proofErr w:type="spellStart"/>
            <w:r>
              <w:t>effective_until</w:t>
            </w:r>
            <w:proofErr w:type="spellEnd"/>
            <w:r>
              <w:t xml:space="preserve">       date,</w:t>
            </w:r>
          </w:p>
          <w:p w14:paraId="3A0F72C4" w14:textId="77777777" w:rsidR="008074B7" w:rsidRDefault="008074B7" w:rsidP="008074B7">
            <w:pPr>
              <w:pStyle w:val="ac"/>
            </w:pPr>
            <w:r>
              <w:t xml:space="preserve">    </w:t>
            </w:r>
            <w:proofErr w:type="spellStart"/>
            <w:r>
              <w:t>secrecy_level</w:t>
            </w:r>
            <w:proofErr w:type="spellEnd"/>
            <w:r>
              <w:t xml:space="preserve">         text,</w:t>
            </w:r>
          </w:p>
          <w:p w14:paraId="7DB29939" w14:textId="77777777" w:rsidR="008074B7" w:rsidRDefault="008074B7" w:rsidP="008074B7">
            <w:pPr>
              <w:pStyle w:val="ac"/>
            </w:pPr>
            <w:r>
              <w:t xml:space="preserve">    CONSTRAINT </w:t>
            </w:r>
            <w:proofErr w:type="spellStart"/>
            <w:r>
              <w:t>uq_documents_alternative_key</w:t>
            </w:r>
            <w:proofErr w:type="spellEnd"/>
            <w:r>
              <w:t xml:space="preserve"> UNIQUE</w:t>
            </w:r>
          </w:p>
          <w:p w14:paraId="47AD1F9C" w14:textId="77777777" w:rsidR="008074B7" w:rsidRDefault="008074B7" w:rsidP="008074B7">
            <w:pPr>
              <w:pStyle w:val="ac"/>
            </w:pPr>
            <w:r>
              <w:t xml:space="preserve">    (</w:t>
            </w:r>
          </w:p>
          <w:p w14:paraId="57A27FE8" w14:textId="77777777" w:rsidR="008074B7" w:rsidRDefault="008074B7" w:rsidP="008074B7">
            <w:pPr>
              <w:pStyle w:val="ac"/>
            </w:pPr>
            <w:r>
              <w:t xml:space="preserve">        </w:t>
            </w:r>
            <w:proofErr w:type="spellStart"/>
            <w:r>
              <w:t>document_type</w:t>
            </w:r>
            <w:proofErr w:type="spellEnd"/>
            <w:r>
              <w:t>,</w:t>
            </w:r>
          </w:p>
          <w:p w14:paraId="1011D820" w14:textId="77777777" w:rsidR="008074B7" w:rsidRDefault="008074B7" w:rsidP="008074B7">
            <w:pPr>
              <w:pStyle w:val="ac"/>
            </w:pPr>
            <w:r>
              <w:t xml:space="preserve">        </w:t>
            </w:r>
            <w:proofErr w:type="spellStart"/>
            <w:r>
              <w:t>responsible_employee</w:t>
            </w:r>
            <w:proofErr w:type="spellEnd"/>
            <w:r>
              <w:t>,</w:t>
            </w:r>
          </w:p>
          <w:p w14:paraId="179D0C3C" w14:textId="77777777" w:rsidR="008074B7" w:rsidRDefault="008074B7" w:rsidP="008074B7">
            <w:pPr>
              <w:pStyle w:val="ac"/>
            </w:pPr>
            <w:r>
              <w:t xml:space="preserve">        </w:t>
            </w:r>
            <w:proofErr w:type="spellStart"/>
            <w:r>
              <w:t>internal_department</w:t>
            </w:r>
            <w:proofErr w:type="spellEnd"/>
            <w:r>
              <w:t>,</w:t>
            </w:r>
          </w:p>
          <w:p w14:paraId="7EEB0DA5" w14:textId="77777777" w:rsidR="008074B7" w:rsidRDefault="008074B7" w:rsidP="008074B7">
            <w:pPr>
              <w:pStyle w:val="ac"/>
            </w:pPr>
            <w:r>
              <w:t xml:space="preserve">        </w:t>
            </w:r>
            <w:proofErr w:type="spellStart"/>
            <w:r>
              <w:t>effective_from</w:t>
            </w:r>
            <w:proofErr w:type="spellEnd"/>
          </w:p>
          <w:p w14:paraId="1A776775" w14:textId="77777777" w:rsidR="008074B7" w:rsidRDefault="008074B7" w:rsidP="008074B7">
            <w:pPr>
              <w:pStyle w:val="ac"/>
            </w:pPr>
            <w:r>
              <w:t xml:space="preserve">    ),</w:t>
            </w:r>
          </w:p>
          <w:p w14:paraId="71C8B85C" w14:textId="77777777" w:rsidR="008074B7" w:rsidRDefault="008074B7" w:rsidP="008074B7">
            <w:pPr>
              <w:pStyle w:val="ac"/>
            </w:pPr>
            <w:r>
              <w:t xml:space="preserve">    CONSTRAINT </w:t>
            </w:r>
            <w:proofErr w:type="spellStart"/>
            <w:r>
              <w:t>chk_documents_dates</w:t>
            </w:r>
            <w:proofErr w:type="spellEnd"/>
            <w:r>
              <w:t xml:space="preserve"> CHECK</w:t>
            </w:r>
          </w:p>
          <w:p w14:paraId="3C559EDA" w14:textId="77777777" w:rsidR="008074B7" w:rsidRDefault="008074B7" w:rsidP="008074B7">
            <w:pPr>
              <w:pStyle w:val="ac"/>
            </w:pPr>
            <w:r>
              <w:t xml:space="preserve">    (</w:t>
            </w:r>
          </w:p>
          <w:p w14:paraId="3BBBEDBB" w14:textId="77777777" w:rsidR="008074B7" w:rsidRDefault="008074B7" w:rsidP="008074B7">
            <w:pPr>
              <w:pStyle w:val="ac"/>
            </w:pPr>
            <w:r>
              <w:t xml:space="preserve">        </w:t>
            </w:r>
            <w:proofErr w:type="spellStart"/>
            <w:r>
              <w:t>effective_until</w:t>
            </w:r>
            <w:proofErr w:type="spellEnd"/>
            <w:r>
              <w:t xml:space="preserve"> IS NULL OR </w:t>
            </w:r>
            <w:proofErr w:type="spellStart"/>
            <w:r>
              <w:t>effective_until</w:t>
            </w:r>
            <w:proofErr w:type="spellEnd"/>
            <w:r>
              <w:t xml:space="preserve"> &gt;= </w:t>
            </w:r>
            <w:proofErr w:type="spellStart"/>
            <w:r>
              <w:t>effective_from</w:t>
            </w:r>
            <w:proofErr w:type="spellEnd"/>
          </w:p>
          <w:p w14:paraId="339C0549" w14:textId="77777777" w:rsidR="008074B7" w:rsidRDefault="008074B7" w:rsidP="008074B7">
            <w:pPr>
              <w:pStyle w:val="ac"/>
            </w:pPr>
            <w:r>
              <w:t xml:space="preserve">    ),</w:t>
            </w:r>
          </w:p>
          <w:p w14:paraId="0383A002" w14:textId="77777777" w:rsidR="008074B7" w:rsidRDefault="008074B7" w:rsidP="008074B7">
            <w:pPr>
              <w:pStyle w:val="ac"/>
            </w:pPr>
            <w:r>
              <w:t xml:space="preserve">    CONSTRAINT </w:t>
            </w:r>
            <w:proofErr w:type="spellStart"/>
            <w:r>
              <w:t>chk_documents_secrecy</w:t>
            </w:r>
            <w:proofErr w:type="spellEnd"/>
            <w:r>
              <w:t xml:space="preserve"> CHECK</w:t>
            </w:r>
          </w:p>
          <w:p w14:paraId="6B9E2213" w14:textId="77777777" w:rsidR="008074B7" w:rsidRDefault="008074B7" w:rsidP="008074B7">
            <w:pPr>
              <w:pStyle w:val="ac"/>
            </w:pPr>
            <w:r>
              <w:t xml:space="preserve">    (</w:t>
            </w:r>
          </w:p>
          <w:p w14:paraId="2C8E1955" w14:textId="77777777" w:rsidR="008074B7" w:rsidRDefault="008074B7" w:rsidP="008074B7">
            <w:pPr>
              <w:pStyle w:val="ac"/>
            </w:pPr>
            <w:r>
              <w:t xml:space="preserve">        </w:t>
            </w:r>
            <w:proofErr w:type="spellStart"/>
            <w:r>
              <w:t>secrecy_level</w:t>
            </w:r>
            <w:proofErr w:type="spellEnd"/>
            <w:r>
              <w:t xml:space="preserve"> IS NULL OR </w:t>
            </w:r>
            <w:proofErr w:type="spellStart"/>
            <w:r>
              <w:t>secrecy_level</w:t>
            </w:r>
            <w:proofErr w:type="spellEnd"/>
            <w:r>
              <w:t xml:space="preserve"> IN ('ДСП', '</w:t>
            </w:r>
            <w:proofErr w:type="spellStart"/>
            <w:r>
              <w:t>секретно</w:t>
            </w:r>
            <w:proofErr w:type="spellEnd"/>
            <w:r>
              <w:t>')</w:t>
            </w:r>
          </w:p>
          <w:p w14:paraId="626E910B" w14:textId="77777777" w:rsidR="008074B7" w:rsidRDefault="008074B7" w:rsidP="008074B7">
            <w:pPr>
              <w:pStyle w:val="ac"/>
            </w:pPr>
            <w:r>
              <w:t xml:space="preserve">    )</w:t>
            </w:r>
          </w:p>
          <w:p w14:paraId="46BF318E" w14:textId="77777777" w:rsidR="008074B7" w:rsidRDefault="008074B7" w:rsidP="008074B7">
            <w:pPr>
              <w:pStyle w:val="ac"/>
            </w:pPr>
            <w:r>
              <w:t>);</w:t>
            </w:r>
          </w:p>
          <w:p w14:paraId="2FDCF745" w14:textId="77777777" w:rsidR="008074B7" w:rsidRDefault="008074B7" w:rsidP="008074B7">
            <w:pPr>
              <w:pStyle w:val="ac"/>
            </w:pPr>
          </w:p>
          <w:p w14:paraId="4B06CE02" w14:textId="77777777" w:rsidR="008074B7" w:rsidRDefault="008074B7" w:rsidP="008074B7">
            <w:pPr>
              <w:pStyle w:val="ac"/>
            </w:pPr>
            <w:r>
              <w:t xml:space="preserve">CREATE TABLE </w:t>
            </w:r>
            <w:proofErr w:type="spellStart"/>
            <w:r>
              <w:t>document_operations</w:t>
            </w:r>
            <w:proofErr w:type="spellEnd"/>
          </w:p>
          <w:p w14:paraId="5F1A088D" w14:textId="77777777" w:rsidR="008074B7" w:rsidRDefault="008074B7" w:rsidP="008074B7">
            <w:pPr>
              <w:pStyle w:val="ac"/>
            </w:pPr>
            <w:r>
              <w:t>(</w:t>
            </w:r>
          </w:p>
          <w:p w14:paraId="04C703A9" w14:textId="77777777" w:rsidR="008074B7" w:rsidRDefault="008074B7" w:rsidP="008074B7">
            <w:pPr>
              <w:pStyle w:val="ac"/>
            </w:pPr>
            <w:r>
              <w:t xml:space="preserve">    </w:t>
            </w:r>
            <w:proofErr w:type="spellStart"/>
            <w:r>
              <w:t>employee_name</w:t>
            </w:r>
            <w:proofErr w:type="spellEnd"/>
            <w:r>
              <w:t xml:space="preserve">          text NOT NULL,</w:t>
            </w:r>
          </w:p>
          <w:p w14:paraId="61E4163A" w14:textId="77777777" w:rsidR="008074B7" w:rsidRDefault="008074B7" w:rsidP="008074B7">
            <w:pPr>
              <w:pStyle w:val="ac"/>
            </w:pPr>
            <w:r>
              <w:t xml:space="preserve">    </w:t>
            </w:r>
            <w:proofErr w:type="spellStart"/>
            <w:r>
              <w:t>document_number</w:t>
            </w:r>
            <w:proofErr w:type="spellEnd"/>
            <w:r>
              <w:t xml:space="preserve">        text NOT NULL REFERENCES documents(</w:t>
            </w:r>
            <w:proofErr w:type="spellStart"/>
            <w:r>
              <w:t>document_number</w:t>
            </w:r>
            <w:proofErr w:type="spellEnd"/>
            <w:r>
              <w:t>)</w:t>
            </w:r>
          </w:p>
          <w:p w14:paraId="063592E1" w14:textId="77777777" w:rsidR="008074B7" w:rsidRDefault="008074B7" w:rsidP="008074B7">
            <w:pPr>
              <w:pStyle w:val="ac"/>
            </w:pPr>
            <w:r>
              <w:t xml:space="preserve">                           ON UPDATE CASCADE</w:t>
            </w:r>
          </w:p>
          <w:p w14:paraId="5050731E" w14:textId="77777777" w:rsidR="008074B7" w:rsidRDefault="008074B7" w:rsidP="008074B7">
            <w:pPr>
              <w:pStyle w:val="ac"/>
            </w:pPr>
            <w:r>
              <w:t xml:space="preserve">                           ON DELETE CASCADE,</w:t>
            </w:r>
          </w:p>
          <w:p w14:paraId="395D1446" w14:textId="77777777" w:rsidR="008074B7" w:rsidRDefault="008074B7" w:rsidP="008074B7">
            <w:pPr>
              <w:pStyle w:val="ac"/>
            </w:pPr>
            <w:r>
              <w:t xml:space="preserve">    </w:t>
            </w:r>
            <w:proofErr w:type="spellStart"/>
            <w:r>
              <w:t>change_date</w:t>
            </w:r>
            <w:proofErr w:type="spellEnd"/>
            <w:r>
              <w:t xml:space="preserve">            timestamp NOT NULL,</w:t>
            </w:r>
          </w:p>
          <w:p w14:paraId="42DF9B1E" w14:textId="77777777" w:rsidR="008074B7" w:rsidRDefault="008074B7" w:rsidP="008074B7">
            <w:pPr>
              <w:pStyle w:val="ac"/>
            </w:pPr>
            <w:r>
              <w:t xml:space="preserve">    </w:t>
            </w:r>
            <w:proofErr w:type="spellStart"/>
            <w:r>
              <w:t>operation_description</w:t>
            </w:r>
            <w:proofErr w:type="spellEnd"/>
            <w:r>
              <w:t xml:space="preserve">  text NOT NULL,</w:t>
            </w:r>
          </w:p>
          <w:p w14:paraId="174EB800" w14:textId="77777777" w:rsidR="008074B7" w:rsidRDefault="008074B7" w:rsidP="008074B7">
            <w:pPr>
              <w:pStyle w:val="ac"/>
            </w:pPr>
            <w:r>
              <w:t xml:space="preserve">    CONSTRAINT </w:t>
            </w:r>
            <w:proofErr w:type="spellStart"/>
            <w:r>
              <w:t>pk_document_operations</w:t>
            </w:r>
            <w:proofErr w:type="spellEnd"/>
            <w:r>
              <w:t xml:space="preserve"> PRIMARY KEY</w:t>
            </w:r>
          </w:p>
          <w:p w14:paraId="41F59345" w14:textId="77777777" w:rsidR="008074B7" w:rsidRDefault="008074B7" w:rsidP="008074B7">
            <w:pPr>
              <w:pStyle w:val="ac"/>
            </w:pPr>
            <w:r>
              <w:t xml:space="preserve">    (</w:t>
            </w:r>
          </w:p>
          <w:p w14:paraId="051F8B8C" w14:textId="77777777" w:rsidR="008074B7" w:rsidRDefault="008074B7" w:rsidP="008074B7">
            <w:pPr>
              <w:pStyle w:val="ac"/>
            </w:pPr>
            <w:r>
              <w:t xml:space="preserve">        </w:t>
            </w:r>
            <w:proofErr w:type="spellStart"/>
            <w:r>
              <w:t>employee_name</w:t>
            </w:r>
            <w:proofErr w:type="spellEnd"/>
            <w:r>
              <w:t>,</w:t>
            </w:r>
          </w:p>
          <w:p w14:paraId="2639264B" w14:textId="77777777" w:rsidR="008074B7" w:rsidRDefault="008074B7" w:rsidP="008074B7">
            <w:pPr>
              <w:pStyle w:val="ac"/>
            </w:pPr>
            <w:r>
              <w:t xml:space="preserve">        </w:t>
            </w:r>
            <w:proofErr w:type="spellStart"/>
            <w:r>
              <w:t>document_number</w:t>
            </w:r>
            <w:proofErr w:type="spellEnd"/>
            <w:r>
              <w:t>,</w:t>
            </w:r>
          </w:p>
          <w:p w14:paraId="797EDA11" w14:textId="77777777" w:rsidR="008074B7" w:rsidRDefault="008074B7" w:rsidP="008074B7">
            <w:pPr>
              <w:pStyle w:val="ac"/>
            </w:pPr>
            <w:r>
              <w:t xml:space="preserve">        </w:t>
            </w:r>
            <w:proofErr w:type="spellStart"/>
            <w:r>
              <w:t>change_date</w:t>
            </w:r>
            <w:proofErr w:type="spellEnd"/>
          </w:p>
          <w:p w14:paraId="1280C1AE" w14:textId="77777777" w:rsidR="008074B7" w:rsidRDefault="008074B7" w:rsidP="008074B7">
            <w:pPr>
              <w:pStyle w:val="ac"/>
            </w:pPr>
            <w:r>
              <w:t xml:space="preserve">    )</w:t>
            </w:r>
          </w:p>
          <w:p w14:paraId="5E288F55" w14:textId="7092DB4B" w:rsidR="008A7629" w:rsidRPr="00B02A76" w:rsidRDefault="008074B7" w:rsidP="008074B7">
            <w:pPr>
              <w:pStyle w:val="ac"/>
            </w:pPr>
            <w:r>
              <w:t>);</w:t>
            </w:r>
          </w:p>
        </w:tc>
      </w:tr>
    </w:tbl>
    <w:p w14:paraId="76DE6906" w14:textId="4D700F6D" w:rsidR="008A7629" w:rsidRPr="008074B7" w:rsidRDefault="008A7629" w:rsidP="008A7629">
      <w:pPr>
        <w:rPr>
          <w:lang w:val="en-US"/>
        </w:rPr>
      </w:pPr>
    </w:p>
    <w:p w14:paraId="02489EA9" w14:textId="32ADF92D" w:rsidR="00160CFD" w:rsidRDefault="008A7629" w:rsidP="00160CFD">
      <w:pPr>
        <w:pStyle w:val="21"/>
      </w:pPr>
      <w:bookmarkStart w:id="6" w:name="_Toc230045625"/>
      <w:r w:rsidRPr="008A7629">
        <w:t>Заполнение тестовыми данными</w:t>
      </w:r>
      <w:bookmarkEnd w:id="6"/>
    </w:p>
    <w:p w14:paraId="36FB6F6B" w14:textId="5F55F0D6" w:rsidR="00903505" w:rsidRDefault="008A7629" w:rsidP="0071636D">
      <w:r>
        <w:t xml:space="preserve">Для проведения эксперимента база данных была заполнена синтетическими тестовыми данными. В таблицу </w:t>
      </w:r>
      <w:proofErr w:type="spellStart"/>
      <w:r>
        <w:t>documents</w:t>
      </w:r>
      <w:proofErr w:type="spellEnd"/>
      <w:r>
        <w:t xml:space="preserve"> было добавлено 100000 записей, в таблицу </w:t>
      </w:r>
      <w:proofErr w:type="spellStart"/>
      <w:r>
        <w:t>document_operations</w:t>
      </w:r>
      <w:proofErr w:type="spellEnd"/>
      <w:r>
        <w:t xml:space="preserve"> — 300000 записей. Для каждого документа было сгенерировано по три операции. При генерации учитывалось распределение по подразделениям, сотрудникам, степеням секретности, датам и типам операций</w:t>
      </w:r>
      <w:r w:rsidR="0071636D">
        <w:t>.</w:t>
      </w:r>
    </w:p>
    <w:p w14:paraId="023F31F6" w14:textId="263D66A5" w:rsidR="008A7629" w:rsidRDefault="008A7629" w:rsidP="008A7629">
      <w:pPr>
        <w:pStyle w:val="ab"/>
      </w:pPr>
      <w:r w:rsidRPr="008A7629">
        <w:t>Листинг 2 – Фрагмент автоматической генерации тестовых данных</w:t>
      </w:r>
    </w:p>
    <w:tbl>
      <w:tblPr>
        <w:tblStyle w:val="af4"/>
        <w:tblW w:w="0" w:type="auto"/>
        <w:tblLook w:val="04A0" w:firstRow="1" w:lastRow="0" w:firstColumn="1" w:lastColumn="0" w:noHBand="0" w:noVBand="1"/>
      </w:tblPr>
      <w:tblGrid>
        <w:gridCol w:w="9622"/>
      </w:tblGrid>
      <w:tr w:rsidR="008A7629" w:rsidRPr="008074B7" w14:paraId="6E8DDC67" w14:textId="77777777" w:rsidTr="007E712E">
        <w:tc>
          <w:tcPr>
            <w:tcW w:w="9622" w:type="dxa"/>
          </w:tcPr>
          <w:p w14:paraId="2EAF26BA" w14:textId="77777777" w:rsidR="008A7629" w:rsidRDefault="008A7629" w:rsidP="008A7629">
            <w:pPr>
              <w:pStyle w:val="ac"/>
            </w:pPr>
            <w:r>
              <w:t>INSERT INTO documents</w:t>
            </w:r>
          </w:p>
          <w:p w14:paraId="106D7D72" w14:textId="77777777" w:rsidR="008A7629" w:rsidRDefault="008A7629" w:rsidP="008A7629">
            <w:pPr>
              <w:pStyle w:val="ac"/>
            </w:pPr>
            <w:r>
              <w:t>(</w:t>
            </w:r>
          </w:p>
          <w:p w14:paraId="53724A04" w14:textId="77777777" w:rsidR="008A7629" w:rsidRDefault="008A7629" w:rsidP="008A7629">
            <w:pPr>
              <w:pStyle w:val="ac"/>
            </w:pPr>
            <w:r>
              <w:t xml:space="preserve">    </w:t>
            </w:r>
            <w:proofErr w:type="spellStart"/>
            <w:r>
              <w:t>document_number</w:t>
            </w:r>
            <w:proofErr w:type="spellEnd"/>
            <w:r>
              <w:t>,</w:t>
            </w:r>
          </w:p>
          <w:p w14:paraId="628E5FDB" w14:textId="77777777" w:rsidR="008A7629" w:rsidRDefault="008A7629" w:rsidP="008A7629">
            <w:pPr>
              <w:pStyle w:val="ac"/>
            </w:pPr>
            <w:r>
              <w:t xml:space="preserve">    </w:t>
            </w:r>
            <w:proofErr w:type="spellStart"/>
            <w:r>
              <w:t>document_type</w:t>
            </w:r>
            <w:proofErr w:type="spellEnd"/>
            <w:r>
              <w:t>,</w:t>
            </w:r>
          </w:p>
          <w:p w14:paraId="0B003DB0" w14:textId="77777777" w:rsidR="008A7629" w:rsidRDefault="008A7629" w:rsidP="008A7629">
            <w:pPr>
              <w:pStyle w:val="ac"/>
            </w:pPr>
            <w:r>
              <w:t xml:space="preserve">    </w:t>
            </w:r>
            <w:proofErr w:type="spellStart"/>
            <w:r>
              <w:t>responsible_employee</w:t>
            </w:r>
            <w:proofErr w:type="spellEnd"/>
            <w:r>
              <w:t>,</w:t>
            </w:r>
          </w:p>
          <w:p w14:paraId="234B3659" w14:textId="77777777" w:rsidR="008A7629" w:rsidRDefault="008A7629" w:rsidP="008A7629">
            <w:pPr>
              <w:pStyle w:val="ac"/>
            </w:pPr>
            <w:r>
              <w:t xml:space="preserve">    </w:t>
            </w:r>
            <w:proofErr w:type="spellStart"/>
            <w:r>
              <w:t>document_content</w:t>
            </w:r>
            <w:proofErr w:type="spellEnd"/>
            <w:r>
              <w:t>,</w:t>
            </w:r>
          </w:p>
          <w:p w14:paraId="1770AAA8" w14:textId="77777777" w:rsidR="008A7629" w:rsidRDefault="008A7629" w:rsidP="008A7629">
            <w:pPr>
              <w:pStyle w:val="ac"/>
            </w:pPr>
            <w:r>
              <w:t xml:space="preserve">    </w:t>
            </w:r>
            <w:proofErr w:type="spellStart"/>
            <w:r>
              <w:t>internal_department</w:t>
            </w:r>
            <w:proofErr w:type="spellEnd"/>
            <w:r>
              <w:t>,</w:t>
            </w:r>
          </w:p>
          <w:p w14:paraId="584FBCF5" w14:textId="77777777" w:rsidR="008A7629" w:rsidRDefault="008A7629" w:rsidP="008A7629">
            <w:pPr>
              <w:pStyle w:val="ac"/>
            </w:pPr>
            <w:r>
              <w:t xml:space="preserve">    </w:t>
            </w:r>
            <w:proofErr w:type="spellStart"/>
            <w:r>
              <w:t>effective_from</w:t>
            </w:r>
            <w:proofErr w:type="spellEnd"/>
            <w:r>
              <w:t>,</w:t>
            </w:r>
          </w:p>
          <w:p w14:paraId="0610D940" w14:textId="77777777" w:rsidR="008A7629" w:rsidRDefault="008A7629" w:rsidP="008A7629">
            <w:pPr>
              <w:pStyle w:val="ac"/>
            </w:pPr>
            <w:r>
              <w:t xml:space="preserve">    </w:t>
            </w:r>
            <w:proofErr w:type="spellStart"/>
            <w:r>
              <w:t>effective_until</w:t>
            </w:r>
            <w:proofErr w:type="spellEnd"/>
            <w:r>
              <w:t>,</w:t>
            </w:r>
          </w:p>
          <w:p w14:paraId="4F6B2259" w14:textId="77777777" w:rsidR="008A7629" w:rsidRDefault="008A7629" w:rsidP="008A7629">
            <w:pPr>
              <w:pStyle w:val="ac"/>
            </w:pPr>
            <w:r>
              <w:lastRenderedPageBreak/>
              <w:t xml:space="preserve">    </w:t>
            </w:r>
            <w:proofErr w:type="spellStart"/>
            <w:r>
              <w:t>secrecy_level</w:t>
            </w:r>
            <w:proofErr w:type="spellEnd"/>
          </w:p>
          <w:p w14:paraId="5C118FB7" w14:textId="77777777" w:rsidR="008A7629" w:rsidRDefault="008A7629" w:rsidP="008A7629">
            <w:pPr>
              <w:pStyle w:val="ac"/>
            </w:pPr>
            <w:r>
              <w:t>)</w:t>
            </w:r>
          </w:p>
          <w:p w14:paraId="28C34216" w14:textId="77777777" w:rsidR="008A7629" w:rsidRDefault="008A7629" w:rsidP="008A7629">
            <w:pPr>
              <w:pStyle w:val="ac"/>
            </w:pPr>
            <w:r>
              <w:t>SELECT</w:t>
            </w:r>
          </w:p>
          <w:p w14:paraId="65CB2154" w14:textId="77777777" w:rsidR="008A7629" w:rsidRDefault="008A7629" w:rsidP="008A7629">
            <w:pPr>
              <w:pStyle w:val="ac"/>
            </w:pPr>
            <w:r>
              <w:t xml:space="preserve">    'DOC-' || </w:t>
            </w:r>
            <w:proofErr w:type="spellStart"/>
            <w:r>
              <w:t>lpad</w:t>
            </w:r>
            <w:proofErr w:type="spellEnd"/>
            <w:r>
              <w:t xml:space="preserve">(g::text, 7, '0') AS </w:t>
            </w:r>
            <w:proofErr w:type="spellStart"/>
            <w:r>
              <w:t>document_number</w:t>
            </w:r>
            <w:proofErr w:type="spellEnd"/>
            <w:r>
              <w:t>,</w:t>
            </w:r>
          </w:p>
          <w:p w14:paraId="3CCA7D77" w14:textId="77777777" w:rsidR="008A7629" w:rsidRPr="008A7629" w:rsidRDefault="008A7629" w:rsidP="008A7629">
            <w:pPr>
              <w:pStyle w:val="ac"/>
              <w:rPr>
                <w:lang w:val="ru-RU"/>
              </w:rPr>
            </w:pPr>
            <w:r>
              <w:t xml:space="preserve">    </w:t>
            </w:r>
            <w:r w:rsidRPr="008A7629">
              <w:rPr>
                <w:lang w:val="ru-RU"/>
              </w:rPr>
              <w:t>(</w:t>
            </w:r>
            <w:r>
              <w:t>ARRAY</w:t>
            </w:r>
            <w:r w:rsidRPr="008A7629">
              <w:rPr>
                <w:lang w:val="ru-RU"/>
              </w:rPr>
              <w:t>['</w:t>
            </w:r>
            <w:proofErr w:type="spellStart"/>
            <w:r w:rsidRPr="008A7629">
              <w:rPr>
                <w:lang w:val="ru-RU"/>
              </w:rPr>
              <w:t>Регламент','План</w:t>
            </w:r>
            <w:proofErr w:type="spellEnd"/>
            <w:r w:rsidRPr="008A7629">
              <w:rPr>
                <w:lang w:val="ru-RU"/>
              </w:rPr>
              <w:t xml:space="preserve"> </w:t>
            </w:r>
            <w:proofErr w:type="spellStart"/>
            <w:r w:rsidRPr="008A7629">
              <w:rPr>
                <w:lang w:val="ru-RU"/>
              </w:rPr>
              <w:t>реагирования','Инструкция','Модель</w:t>
            </w:r>
            <w:proofErr w:type="spellEnd"/>
            <w:r w:rsidRPr="008A7629">
              <w:rPr>
                <w:lang w:val="ru-RU"/>
              </w:rPr>
              <w:t xml:space="preserve"> </w:t>
            </w:r>
            <w:proofErr w:type="spellStart"/>
            <w:r w:rsidRPr="008A7629">
              <w:rPr>
                <w:lang w:val="ru-RU"/>
              </w:rPr>
              <w:t>угроз','Служебная</w:t>
            </w:r>
            <w:proofErr w:type="spellEnd"/>
            <w:r w:rsidRPr="008A7629">
              <w:rPr>
                <w:lang w:val="ru-RU"/>
              </w:rPr>
              <w:t xml:space="preserve"> записка'])</w:t>
            </w:r>
          </w:p>
          <w:p w14:paraId="3F3C11ED" w14:textId="77777777" w:rsidR="008A7629" w:rsidRDefault="008A7629" w:rsidP="008A7629">
            <w:pPr>
              <w:pStyle w:val="ac"/>
            </w:pPr>
            <w:r w:rsidRPr="008A7629">
              <w:rPr>
                <w:lang w:val="ru-RU"/>
              </w:rPr>
              <w:t xml:space="preserve">        </w:t>
            </w:r>
            <w:r>
              <w:t xml:space="preserve">[((g * 7 + g / 11) % 5) + 1] AS </w:t>
            </w:r>
            <w:proofErr w:type="spellStart"/>
            <w:r>
              <w:t>document_type</w:t>
            </w:r>
            <w:proofErr w:type="spellEnd"/>
            <w:r>
              <w:t>,</w:t>
            </w:r>
          </w:p>
          <w:p w14:paraId="7E8886D0" w14:textId="77777777" w:rsidR="008A7629" w:rsidRPr="008A7629" w:rsidRDefault="008A7629" w:rsidP="008A7629">
            <w:pPr>
              <w:pStyle w:val="ac"/>
              <w:rPr>
                <w:lang w:val="ru-RU"/>
              </w:rPr>
            </w:pPr>
            <w:r>
              <w:t xml:space="preserve">    </w:t>
            </w:r>
            <w:r w:rsidRPr="008A7629">
              <w:rPr>
                <w:lang w:val="ru-RU"/>
              </w:rPr>
              <w:t>(</w:t>
            </w:r>
            <w:r>
              <w:t>ARRAY</w:t>
            </w:r>
            <w:r w:rsidRPr="008A7629">
              <w:rPr>
                <w:lang w:val="ru-RU"/>
              </w:rPr>
              <w:t>['Сотрудник_А','Сотрудник_Б','Сотрудник_В','Сотрудник_Г','Сотрудник_Д'])</w:t>
            </w:r>
          </w:p>
          <w:p w14:paraId="56A8D1F9" w14:textId="77777777" w:rsidR="008A7629" w:rsidRDefault="008A7629" w:rsidP="008A7629">
            <w:pPr>
              <w:pStyle w:val="ac"/>
            </w:pPr>
            <w:r w:rsidRPr="008A7629">
              <w:rPr>
                <w:lang w:val="ru-RU"/>
              </w:rPr>
              <w:t xml:space="preserve">        </w:t>
            </w:r>
            <w:r>
              <w:t xml:space="preserve">[((g * 3 + g / 17) % 5) + 1] AS </w:t>
            </w:r>
            <w:proofErr w:type="spellStart"/>
            <w:r>
              <w:t>responsible_employee</w:t>
            </w:r>
            <w:proofErr w:type="spellEnd"/>
            <w:r>
              <w:t>,</w:t>
            </w:r>
          </w:p>
          <w:p w14:paraId="258C1367" w14:textId="77777777" w:rsidR="008A7629" w:rsidRDefault="008A7629" w:rsidP="008A7629">
            <w:pPr>
              <w:pStyle w:val="ac"/>
            </w:pPr>
            <w:r>
              <w:t xml:space="preserve">    </w:t>
            </w:r>
            <w:proofErr w:type="spellStart"/>
            <w:r>
              <w:t>jsonb_build_object</w:t>
            </w:r>
            <w:proofErr w:type="spellEnd"/>
            <w:r>
              <w:t>('title', '</w:t>
            </w:r>
            <w:proofErr w:type="spellStart"/>
            <w:r>
              <w:t>Тестовый</w:t>
            </w:r>
            <w:proofErr w:type="spellEnd"/>
            <w:r>
              <w:t xml:space="preserve"> </w:t>
            </w:r>
            <w:proofErr w:type="spellStart"/>
            <w:r>
              <w:t>документ</w:t>
            </w:r>
            <w:proofErr w:type="spellEnd"/>
            <w:r>
              <w:t xml:space="preserve"> ' || g,</w:t>
            </w:r>
          </w:p>
          <w:p w14:paraId="09D11703" w14:textId="77777777" w:rsidR="008A7629" w:rsidRDefault="008A7629" w:rsidP="008A7629">
            <w:pPr>
              <w:pStyle w:val="ac"/>
            </w:pPr>
            <w:r>
              <w:t xml:space="preserve">                       'version', ((g * 13) % 10) + 1,</w:t>
            </w:r>
          </w:p>
          <w:p w14:paraId="356C713B" w14:textId="77777777" w:rsidR="008A7629" w:rsidRDefault="008A7629" w:rsidP="008A7629">
            <w:pPr>
              <w:pStyle w:val="ac"/>
            </w:pPr>
            <w:r>
              <w:t xml:space="preserve">                       'summary', '</w:t>
            </w:r>
            <w:proofErr w:type="spellStart"/>
            <w:r>
              <w:t>Синтетические</w:t>
            </w:r>
            <w:proofErr w:type="spellEnd"/>
            <w:r>
              <w:t xml:space="preserve"> </w:t>
            </w:r>
            <w:proofErr w:type="spellStart"/>
            <w:r>
              <w:t>данные</w:t>
            </w:r>
            <w:proofErr w:type="spellEnd"/>
            <w:r>
              <w:t xml:space="preserve"> </w:t>
            </w:r>
            <w:proofErr w:type="spellStart"/>
            <w:r>
              <w:t>для</w:t>
            </w:r>
            <w:proofErr w:type="spellEnd"/>
            <w:r>
              <w:t xml:space="preserve"> ЛР5') AS </w:t>
            </w:r>
            <w:proofErr w:type="spellStart"/>
            <w:r>
              <w:t>document_content</w:t>
            </w:r>
            <w:proofErr w:type="spellEnd"/>
            <w:r>
              <w:t>,</w:t>
            </w:r>
          </w:p>
          <w:p w14:paraId="1C40C58B" w14:textId="77777777" w:rsidR="008A7629" w:rsidRDefault="008A7629" w:rsidP="008A7629">
            <w:pPr>
              <w:pStyle w:val="ac"/>
            </w:pPr>
            <w:r>
              <w:t xml:space="preserve">    '</w:t>
            </w:r>
            <w:proofErr w:type="spellStart"/>
            <w:r>
              <w:t>Подразделение</w:t>
            </w:r>
            <w:proofErr w:type="spellEnd"/>
            <w:r>
              <w:t xml:space="preserve">_' || (((g * 13 + g / 29) % 20) + 1) AS </w:t>
            </w:r>
            <w:proofErr w:type="spellStart"/>
            <w:r>
              <w:t>internal_department</w:t>
            </w:r>
            <w:proofErr w:type="spellEnd"/>
            <w:r>
              <w:t>,</w:t>
            </w:r>
          </w:p>
          <w:p w14:paraId="7BE7288E" w14:textId="77777777" w:rsidR="008A7629" w:rsidRDefault="008A7629" w:rsidP="008A7629">
            <w:pPr>
              <w:pStyle w:val="ac"/>
            </w:pPr>
            <w:r>
              <w:t xml:space="preserve">    DATE '2020-01-01' + g::int AS </w:t>
            </w:r>
            <w:proofErr w:type="spellStart"/>
            <w:r>
              <w:t>effective_from</w:t>
            </w:r>
            <w:proofErr w:type="spellEnd"/>
            <w:r>
              <w:t>,</w:t>
            </w:r>
          </w:p>
          <w:p w14:paraId="6E0BBF3A" w14:textId="77777777" w:rsidR="008A7629" w:rsidRDefault="008A7629" w:rsidP="008A7629">
            <w:pPr>
              <w:pStyle w:val="ac"/>
            </w:pPr>
            <w:r>
              <w:t xml:space="preserve">    CASE WHEN g % 17 = 0 THEN NULL</w:t>
            </w:r>
          </w:p>
          <w:p w14:paraId="53B406C9" w14:textId="77777777" w:rsidR="008A7629" w:rsidRDefault="008A7629" w:rsidP="008A7629">
            <w:pPr>
              <w:pStyle w:val="ac"/>
            </w:pPr>
            <w:r>
              <w:t xml:space="preserve">         ELSE DATE '2020-01-01' + g::int + (((g * 31) % 730) + 30)</w:t>
            </w:r>
          </w:p>
          <w:p w14:paraId="3C752A75" w14:textId="77777777" w:rsidR="008A7629" w:rsidRDefault="008A7629" w:rsidP="008A7629">
            <w:pPr>
              <w:pStyle w:val="ac"/>
            </w:pPr>
            <w:r>
              <w:t xml:space="preserve">    END AS </w:t>
            </w:r>
            <w:proofErr w:type="spellStart"/>
            <w:r>
              <w:t>effective_until</w:t>
            </w:r>
            <w:proofErr w:type="spellEnd"/>
            <w:r>
              <w:t>,</w:t>
            </w:r>
          </w:p>
          <w:p w14:paraId="75EA9162" w14:textId="77777777" w:rsidR="008A7629" w:rsidRDefault="008A7629" w:rsidP="008A7629">
            <w:pPr>
              <w:pStyle w:val="ac"/>
            </w:pPr>
            <w:r>
              <w:t xml:space="preserve">    CASE WHEN ((g * 17 + g / 7) % 10) IN (0, 1) THEN 'ДСП'</w:t>
            </w:r>
          </w:p>
          <w:p w14:paraId="42D8565C" w14:textId="77777777" w:rsidR="008A7629" w:rsidRDefault="008A7629" w:rsidP="008A7629">
            <w:pPr>
              <w:pStyle w:val="ac"/>
            </w:pPr>
            <w:r>
              <w:t xml:space="preserve">         WHEN ((g * 17 + g / 7) % 10) = 2 THEN '</w:t>
            </w:r>
            <w:proofErr w:type="spellStart"/>
            <w:r>
              <w:t>секретно</w:t>
            </w:r>
            <w:proofErr w:type="spellEnd"/>
            <w:r>
              <w:t>'</w:t>
            </w:r>
          </w:p>
          <w:p w14:paraId="0075E7B5" w14:textId="77777777" w:rsidR="008A7629" w:rsidRDefault="008A7629" w:rsidP="008A7629">
            <w:pPr>
              <w:pStyle w:val="ac"/>
            </w:pPr>
            <w:r>
              <w:t xml:space="preserve">         ELSE NULL</w:t>
            </w:r>
          </w:p>
          <w:p w14:paraId="4646CDE4" w14:textId="77777777" w:rsidR="008A7629" w:rsidRDefault="008A7629" w:rsidP="008A7629">
            <w:pPr>
              <w:pStyle w:val="ac"/>
            </w:pPr>
            <w:r>
              <w:t xml:space="preserve">    END AS </w:t>
            </w:r>
            <w:proofErr w:type="spellStart"/>
            <w:r>
              <w:t>secrecy_level</w:t>
            </w:r>
            <w:proofErr w:type="spellEnd"/>
          </w:p>
          <w:p w14:paraId="5786EF0E" w14:textId="25557414" w:rsidR="008A7629" w:rsidRPr="00B02A76" w:rsidRDefault="008A7629" w:rsidP="008A7629">
            <w:pPr>
              <w:pStyle w:val="ac"/>
            </w:pPr>
            <w:r>
              <w:t xml:space="preserve">FROM </w:t>
            </w:r>
            <w:proofErr w:type="spellStart"/>
            <w:r>
              <w:t>generate_series</w:t>
            </w:r>
            <w:proofErr w:type="spellEnd"/>
            <w:r>
              <w:t>(1, 100000) AS g;</w:t>
            </w:r>
          </w:p>
        </w:tc>
      </w:tr>
    </w:tbl>
    <w:p w14:paraId="2D383977" w14:textId="77777777" w:rsidR="008A7629" w:rsidRDefault="008A7629" w:rsidP="008A7629">
      <w:pPr>
        <w:rPr>
          <w:rFonts w:eastAsia="Times New Roman"/>
          <w:lang w:val="en-US"/>
        </w:rPr>
      </w:pPr>
    </w:p>
    <w:p w14:paraId="610161F8" w14:textId="77777777" w:rsidR="008A7629" w:rsidRDefault="008A7629" w:rsidP="008A7629">
      <w:pPr>
        <w:pStyle w:val="ab"/>
      </w:pPr>
      <w:r w:rsidRPr="008A7629">
        <w:t>Таблица 2 – Количество записей и размеры таблиц</w:t>
      </w:r>
    </w:p>
    <w:tbl>
      <w:tblPr>
        <w:tblStyle w:val="af4"/>
        <w:tblW w:w="0" w:type="auto"/>
        <w:jc w:val="center"/>
        <w:tblLook w:val="04A0" w:firstRow="1" w:lastRow="0" w:firstColumn="1" w:lastColumn="0" w:noHBand="0" w:noVBand="1"/>
      </w:tblPr>
      <w:tblGrid>
        <w:gridCol w:w="2627"/>
        <w:gridCol w:w="2437"/>
        <w:gridCol w:w="2417"/>
        <w:gridCol w:w="2431"/>
      </w:tblGrid>
      <w:tr w:rsidR="008A7629" w14:paraId="5C2F8049" w14:textId="77777777" w:rsidTr="008A7629">
        <w:trPr>
          <w:jc w:val="center"/>
        </w:trPr>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0D185BD6" w14:textId="77777777" w:rsidR="008A7629" w:rsidRPr="008A7629" w:rsidRDefault="008A7629" w:rsidP="008A7629">
            <w:pPr>
              <w:pStyle w:val="ad"/>
              <w:rPr>
                <w:b/>
              </w:rPr>
            </w:pPr>
            <w:r w:rsidRPr="008A7629">
              <w:rPr>
                <w:b/>
              </w:rPr>
              <w:t>Отношение</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7A87D411" w14:textId="77777777" w:rsidR="008A7629" w:rsidRPr="008A7629" w:rsidRDefault="008A7629" w:rsidP="008A7629">
            <w:pPr>
              <w:pStyle w:val="ad"/>
              <w:rPr>
                <w:b/>
              </w:rPr>
            </w:pPr>
            <w:r w:rsidRPr="008A7629">
              <w:rPr>
                <w:b/>
              </w:rPr>
              <w:t>Количество записей</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47DF7A46" w14:textId="77777777" w:rsidR="008A7629" w:rsidRPr="008A7629" w:rsidRDefault="008A7629" w:rsidP="008A7629">
            <w:pPr>
              <w:pStyle w:val="ad"/>
              <w:rPr>
                <w:b/>
              </w:rPr>
            </w:pPr>
            <w:r w:rsidRPr="008A7629">
              <w:rPr>
                <w:b/>
              </w:rPr>
              <w:t>Размер таблицы</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6362B10F" w14:textId="77777777" w:rsidR="008A7629" w:rsidRPr="008A7629" w:rsidRDefault="008A7629" w:rsidP="008A7629">
            <w:pPr>
              <w:pStyle w:val="ad"/>
              <w:rPr>
                <w:b/>
              </w:rPr>
            </w:pPr>
            <w:r w:rsidRPr="008A7629">
              <w:rPr>
                <w:b/>
              </w:rPr>
              <w:t>Полный размер с индексами</w:t>
            </w:r>
          </w:p>
        </w:tc>
      </w:tr>
      <w:tr w:rsidR="008A7629" w14:paraId="77478FEA" w14:textId="77777777" w:rsidTr="008A7629">
        <w:trPr>
          <w:jc w:val="center"/>
        </w:trPr>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969AE" w14:textId="77777777" w:rsidR="008A7629" w:rsidRDefault="008A7629" w:rsidP="008A7629">
            <w:pPr>
              <w:pStyle w:val="ad"/>
            </w:pPr>
            <w:proofErr w:type="spellStart"/>
            <w:r w:rsidRPr="008A7629">
              <w:t>documents</w:t>
            </w:r>
            <w:proofErr w:type="spellEnd"/>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380708" w14:textId="77777777" w:rsidR="008A7629" w:rsidRDefault="008A7629" w:rsidP="008A7629">
            <w:pPr>
              <w:pStyle w:val="ad"/>
            </w:pPr>
            <w:r w:rsidRPr="008A7629">
              <w:t>100000</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72C167" w14:textId="77777777" w:rsidR="008A7629" w:rsidRDefault="008A7629" w:rsidP="008A7629">
            <w:pPr>
              <w:pStyle w:val="ad"/>
            </w:pPr>
            <w:r w:rsidRPr="008A7629">
              <w:t>33 MB</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72843A" w14:textId="77777777" w:rsidR="008A7629" w:rsidRDefault="008A7629" w:rsidP="008A7629">
            <w:pPr>
              <w:pStyle w:val="ad"/>
            </w:pPr>
            <w:r w:rsidRPr="008A7629">
              <w:t>54 MB</w:t>
            </w:r>
          </w:p>
        </w:tc>
      </w:tr>
      <w:tr w:rsidR="008A7629" w14:paraId="6D1732C0" w14:textId="77777777" w:rsidTr="008A7629">
        <w:trPr>
          <w:jc w:val="center"/>
        </w:trPr>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6904F6" w14:textId="77777777" w:rsidR="008A7629" w:rsidRDefault="008A7629" w:rsidP="008A7629">
            <w:pPr>
              <w:pStyle w:val="ad"/>
            </w:pPr>
            <w:proofErr w:type="spellStart"/>
            <w:r w:rsidRPr="008A7629">
              <w:t>document_operations</w:t>
            </w:r>
            <w:proofErr w:type="spellEnd"/>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F01C12" w14:textId="77777777" w:rsidR="008A7629" w:rsidRDefault="008A7629" w:rsidP="008A7629">
            <w:pPr>
              <w:pStyle w:val="ad"/>
            </w:pPr>
            <w:r w:rsidRPr="008A7629">
              <w:t>300000</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71BC0C" w14:textId="77777777" w:rsidR="008A7629" w:rsidRDefault="008A7629" w:rsidP="008A7629">
            <w:pPr>
              <w:pStyle w:val="ad"/>
            </w:pPr>
            <w:r w:rsidRPr="008A7629">
              <w:t>34 MB</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480C93" w14:textId="77777777" w:rsidR="008A7629" w:rsidRDefault="008A7629" w:rsidP="008A7629">
            <w:pPr>
              <w:pStyle w:val="ad"/>
            </w:pPr>
            <w:r w:rsidRPr="008A7629">
              <w:t>58 MB</w:t>
            </w:r>
          </w:p>
        </w:tc>
      </w:tr>
    </w:tbl>
    <w:p w14:paraId="6EAB86B6" w14:textId="77777777" w:rsidR="008A7629" w:rsidRDefault="008A7629" w:rsidP="008A7629">
      <w:pPr>
        <w:pStyle w:val="21"/>
        <w:numPr>
          <w:ilvl w:val="0"/>
          <w:numId w:val="0"/>
        </w:numPr>
      </w:pPr>
    </w:p>
    <w:p w14:paraId="703D6D10" w14:textId="1FE21B19" w:rsidR="008074B7" w:rsidRDefault="008074B7" w:rsidP="00160CFD">
      <w:pPr>
        <w:pStyle w:val="21"/>
      </w:pPr>
      <w:bookmarkStart w:id="7" w:name="_Toc230045626"/>
      <w:r>
        <w:t>Методика оптимизации запросов из ЛР3</w:t>
      </w:r>
      <w:bookmarkEnd w:id="7"/>
    </w:p>
    <w:p w14:paraId="13BC2104" w14:textId="77777777" w:rsidR="00FB7036" w:rsidRPr="00FB7036" w:rsidRDefault="00FB7036" w:rsidP="00FB7036">
      <w:pPr>
        <w:rPr>
          <w:rFonts w:eastAsia="Times New Roman"/>
        </w:rPr>
      </w:pPr>
      <w:r w:rsidRPr="00FB7036">
        <w:rPr>
          <w:rFonts w:eastAsia="Times New Roman"/>
        </w:rPr>
        <w:t>Для каждого запроса использовалась единая структура анализа: исходный SQL-запрос из ЛР3, логический план, физический план EXPLAIN ANALYZE, определение узких мест, оптимизированный SQL-запрос или физическая оптимизация, физический план после оптимизации и сравнение времени выполнения по пяти запускам.</w:t>
      </w:r>
    </w:p>
    <w:p w14:paraId="40364F3C" w14:textId="69A52989" w:rsidR="008074B7" w:rsidRPr="008074B7" w:rsidRDefault="00FB7036" w:rsidP="00FB7036">
      <w:r w:rsidRPr="00FB7036">
        <w:rPr>
          <w:rFonts w:eastAsia="Times New Roman"/>
        </w:rPr>
        <w:t>План EXPLAIN ANALYZE содержит как оценочные показатели оптимизатора (</w:t>
      </w:r>
      <w:proofErr w:type="spellStart"/>
      <w:r w:rsidRPr="00FB7036">
        <w:rPr>
          <w:rFonts w:eastAsia="Times New Roman"/>
        </w:rPr>
        <w:t>cost</w:t>
      </w:r>
      <w:proofErr w:type="spellEnd"/>
      <w:r w:rsidRPr="00FB7036">
        <w:rPr>
          <w:rFonts w:eastAsia="Times New Roman"/>
        </w:rPr>
        <w:t xml:space="preserve">, </w:t>
      </w:r>
      <w:proofErr w:type="spellStart"/>
      <w:r w:rsidRPr="00FB7036">
        <w:rPr>
          <w:rFonts w:eastAsia="Times New Roman"/>
        </w:rPr>
        <w:t>rows</w:t>
      </w:r>
      <w:proofErr w:type="spellEnd"/>
      <w:r w:rsidRPr="00FB7036">
        <w:rPr>
          <w:rFonts w:eastAsia="Times New Roman"/>
        </w:rPr>
        <w:t xml:space="preserve">, </w:t>
      </w:r>
      <w:proofErr w:type="spellStart"/>
      <w:r w:rsidRPr="00FB7036">
        <w:rPr>
          <w:rFonts w:eastAsia="Times New Roman"/>
        </w:rPr>
        <w:t>width</w:t>
      </w:r>
      <w:proofErr w:type="spellEnd"/>
      <w:r w:rsidRPr="00FB7036">
        <w:rPr>
          <w:rFonts w:eastAsia="Times New Roman"/>
        </w:rPr>
        <w:t>), так и фактические показатели выполнения (</w:t>
      </w:r>
      <w:proofErr w:type="spellStart"/>
      <w:r w:rsidRPr="00FB7036">
        <w:rPr>
          <w:rFonts w:eastAsia="Times New Roman"/>
        </w:rPr>
        <w:t>actual</w:t>
      </w:r>
      <w:proofErr w:type="spellEnd"/>
      <w:r w:rsidRPr="00FB7036">
        <w:rPr>
          <w:rFonts w:eastAsia="Times New Roman"/>
        </w:rPr>
        <w:t xml:space="preserve"> </w:t>
      </w:r>
      <w:proofErr w:type="spellStart"/>
      <w:r w:rsidRPr="00FB7036">
        <w:rPr>
          <w:rFonts w:eastAsia="Times New Roman"/>
        </w:rPr>
        <w:t>time</w:t>
      </w:r>
      <w:proofErr w:type="spellEnd"/>
      <w:r w:rsidRPr="00FB7036">
        <w:rPr>
          <w:rFonts w:eastAsia="Times New Roman"/>
        </w:rPr>
        <w:t xml:space="preserve">, </w:t>
      </w:r>
      <w:proofErr w:type="spellStart"/>
      <w:r w:rsidRPr="00FB7036">
        <w:rPr>
          <w:rFonts w:eastAsia="Times New Roman"/>
        </w:rPr>
        <w:t>actual</w:t>
      </w:r>
      <w:proofErr w:type="spellEnd"/>
      <w:r w:rsidRPr="00FB7036">
        <w:rPr>
          <w:rFonts w:eastAsia="Times New Roman"/>
        </w:rPr>
        <w:t xml:space="preserve"> </w:t>
      </w:r>
      <w:proofErr w:type="spellStart"/>
      <w:r w:rsidRPr="00FB7036">
        <w:rPr>
          <w:rFonts w:eastAsia="Times New Roman"/>
        </w:rPr>
        <w:t>rows</w:t>
      </w:r>
      <w:proofErr w:type="spellEnd"/>
      <w:r w:rsidRPr="00FB7036">
        <w:rPr>
          <w:rFonts w:eastAsia="Times New Roman"/>
        </w:rPr>
        <w:t xml:space="preserve">, </w:t>
      </w:r>
      <w:proofErr w:type="spellStart"/>
      <w:r w:rsidRPr="00FB7036">
        <w:rPr>
          <w:rFonts w:eastAsia="Times New Roman"/>
        </w:rPr>
        <w:t>loops</w:t>
      </w:r>
      <w:proofErr w:type="spellEnd"/>
      <w:r w:rsidRPr="00FB7036">
        <w:rPr>
          <w:rFonts w:eastAsia="Times New Roman"/>
        </w:rPr>
        <w:t>), поэтому отдельное дублирование предварительного и реального планов в отчете не выполнялось, если их структура совпадала.</w:t>
      </w:r>
    </w:p>
    <w:p w14:paraId="5B58D23F" w14:textId="103E5C77" w:rsidR="00160CFD" w:rsidRDefault="008A7629" w:rsidP="00160CFD">
      <w:pPr>
        <w:pStyle w:val="21"/>
      </w:pPr>
      <w:bookmarkStart w:id="8" w:name="_Toc230045627"/>
      <w:r w:rsidRPr="008A7629">
        <w:lastRenderedPageBreak/>
        <w:t xml:space="preserve">Запрос Q1: </w:t>
      </w:r>
      <w:r w:rsidR="008074B7">
        <w:t>сотрудники, ответственные более чем за один секретный документ</w:t>
      </w:r>
      <w:bookmarkEnd w:id="8"/>
    </w:p>
    <w:p w14:paraId="6231232C" w14:textId="4ED9F862" w:rsidR="008A7629" w:rsidRDefault="008074B7" w:rsidP="008A7629">
      <w:r>
        <w:rPr>
          <w:rFonts w:eastAsia="Times New Roman"/>
        </w:rPr>
        <w:t>Запрос Q1 соответствует первому запросу из лабораторной работы №3. Он находит ответственных сотрудников, которые отвечают более чем за один секретный документ заданной степени секретности</w:t>
      </w:r>
      <w:r w:rsidR="008A7629">
        <w:t>.</w:t>
      </w:r>
    </w:p>
    <w:p w14:paraId="321E4493" w14:textId="787A0878" w:rsidR="008A7629" w:rsidRDefault="008A7629" w:rsidP="008A7629">
      <w:pPr>
        <w:pStyle w:val="ab"/>
      </w:pPr>
      <w:r w:rsidRPr="008A7629">
        <w:t>Листинг 3 – SQL-код запроса Q1</w:t>
      </w:r>
    </w:p>
    <w:tbl>
      <w:tblPr>
        <w:tblStyle w:val="af4"/>
        <w:tblW w:w="0" w:type="auto"/>
        <w:tblLook w:val="04A0" w:firstRow="1" w:lastRow="0" w:firstColumn="1" w:lastColumn="0" w:noHBand="0" w:noVBand="1"/>
      </w:tblPr>
      <w:tblGrid>
        <w:gridCol w:w="9622"/>
      </w:tblGrid>
      <w:tr w:rsidR="008A7629" w:rsidRPr="008074B7" w14:paraId="2BF28B31" w14:textId="77777777" w:rsidTr="007E712E">
        <w:tc>
          <w:tcPr>
            <w:tcW w:w="9622" w:type="dxa"/>
          </w:tcPr>
          <w:p w14:paraId="7546CF41" w14:textId="77777777" w:rsidR="008074B7" w:rsidRPr="008074B7" w:rsidRDefault="008074B7" w:rsidP="008074B7">
            <w:pPr>
              <w:pStyle w:val="ac"/>
              <w:rPr>
                <w:lang w:val="ru-RU"/>
              </w:rPr>
            </w:pPr>
            <w:r>
              <w:t>SELECT</w:t>
            </w:r>
          </w:p>
          <w:p w14:paraId="3889E889" w14:textId="77777777" w:rsidR="008074B7" w:rsidRDefault="008074B7" w:rsidP="008074B7">
            <w:pPr>
              <w:pStyle w:val="ac"/>
            </w:pPr>
            <w:r w:rsidRPr="008074B7">
              <w:rPr>
                <w:lang w:val="ru-RU"/>
              </w:rPr>
              <w:t xml:space="preserve">    </w:t>
            </w:r>
            <w:proofErr w:type="spellStart"/>
            <w:r>
              <w:t>d.responsible_employee</w:t>
            </w:r>
            <w:proofErr w:type="spellEnd"/>
            <w:r>
              <w:t xml:space="preserve"> AS </w:t>
            </w:r>
            <w:proofErr w:type="spellStart"/>
            <w:r>
              <w:t>responsible_employee</w:t>
            </w:r>
            <w:proofErr w:type="spellEnd"/>
            <w:r>
              <w:t>,</w:t>
            </w:r>
          </w:p>
          <w:p w14:paraId="1DAAB201" w14:textId="77777777" w:rsidR="008074B7" w:rsidRDefault="008074B7" w:rsidP="008074B7">
            <w:pPr>
              <w:pStyle w:val="ac"/>
            </w:pPr>
            <w:r>
              <w:t xml:space="preserve">    COUNT(*) AS </w:t>
            </w:r>
            <w:proofErr w:type="spellStart"/>
            <w:r>
              <w:t>secret_documents_count</w:t>
            </w:r>
            <w:proofErr w:type="spellEnd"/>
          </w:p>
          <w:p w14:paraId="387B88DC" w14:textId="77777777" w:rsidR="008074B7" w:rsidRDefault="008074B7" w:rsidP="008074B7">
            <w:pPr>
              <w:pStyle w:val="ac"/>
            </w:pPr>
            <w:r>
              <w:t>FROM documents d</w:t>
            </w:r>
          </w:p>
          <w:p w14:paraId="763E381C" w14:textId="77777777" w:rsidR="008074B7" w:rsidRDefault="008074B7" w:rsidP="008074B7">
            <w:pPr>
              <w:pStyle w:val="ac"/>
            </w:pPr>
            <w:r>
              <w:t xml:space="preserve">WHERE </w:t>
            </w:r>
            <w:proofErr w:type="spellStart"/>
            <w:r>
              <w:t>d.secrecy_level</w:t>
            </w:r>
            <w:proofErr w:type="spellEnd"/>
            <w:r>
              <w:t xml:space="preserve"> = '</w:t>
            </w:r>
            <w:proofErr w:type="spellStart"/>
            <w:r>
              <w:t>секретно</w:t>
            </w:r>
            <w:proofErr w:type="spellEnd"/>
            <w:r>
              <w:t>'</w:t>
            </w:r>
          </w:p>
          <w:p w14:paraId="4BFB825B" w14:textId="77777777" w:rsidR="008074B7" w:rsidRDefault="008074B7" w:rsidP="008074B7">
            <w:pPr>
              <w:pStyle w:val="ac"/>
            </w:pPr>
            <w:r>
              <w:t xml:space="preserve">GROUP BY </w:t>
            </w:r>
            <w:proofErr w:type="spellStart"/>
            <w:r>
              <w:t>d.responsible_employee</w:t>
            </w:r>
            <w:proofErr w:type="spellEnd"/>
          </w:p>
          <w:p w14:paraId="0AC4C463" w14:textId="77777777" w:rsidR="008074B7" w:rsidRDefault="008074B7" w:rsidP="008074B7">
            <w:pPr>
              <w:pStyle w:val="ac"/>
            </w:pPr>
            <w:r>
              <w:t>HAVING COUNT(*) &gt; 1</w:t>
            </w:r>
          </w:p>
          <w:p w14:paraId="27315E11" w14:textId="39AECFF3" w:rsidR="008A7629" w:rsidRPr="00B02A76" w:rsidRDefault="008074B7" w:rsidP="008074B7">
            <w:pPr>
              <w:pStyle w:val="ac"/>
            </w:pPr>
            <w:r>
              <w:t xml:space="preserve">ORDER BY </w:t>
            </w:r>
            <w:proofErr w:type="spellStart"/>
            <w:r>
              <w:t>d.responsible_employee</w:t>
            </w:r>
            <w:proofErr w:type="spellEnd"/>
            <w:r>
              <w:t>;</w:t>
            </w:r>
          </w:p>
        </w:tc>
      </w:tr>
    </w:tbl>
    <w:p w14:paraId="38B9271D" w14:textId="77777777" w:rsidR="008A7629" w:rsidRPr="008A7629" w:rsidRDefault="008A7629" w:rsidP="008A7629">
      <w:pPr>
        <w:rPr>
          <w:lang w:val="en-US"/>
        </w:rPr>
      </w:pPr>
    </w:p>
    <w:p w14:paraId="7BD93F15" w14:textId="0945965E" w:rsidR="008A7629" w:rsidRDefault="008074B7" w:rsidP="008A7629">
      <w:r>
        <w:rPr>
          <w:rFonts w:eastAsia="Times New Roman"/>
        </w:rPr>
        <w:t xml:space="preserve">Исходный логический план: выборка строк из </w:t>
      </w:r>
      <w:proofErr w:type="spellStart"/>
      <w:r>
        <w:rPr>
          <w:rFonts w:eastAsia="Times New Roman"/>
        </w:rPr>
        <w:t>documents</w:t>
      </w:r>
      <w:proofErr w:type="spellEnd"/>
      <w:r>
        <w:rPr>
          <w:rFonts w:eastAsia="Times New Roman"/>
        </w:rPr>
        <w:t xml:space="preserve"> по условию </w:t>
      </w:r>
      <w:proofErr w:type="spellStart"/>
      <w:r>
        <w:rPr>
          <w:rFonts w:eastAsia="Times New Roman"/>
        </w:rPr>
        <w:t>secrecy_level</w:t>
      </w:r>
      <w:proofErr w:type="spellEnd"/>
      <w:r>
        <w:rPr>
          <w:rFonts w:eastAsia="Times New Roman"/>
        </w:rPr>
        <w:t xml:space="preserve"> = секретно; группировка по </w:t>
      </w:r>
      <w:proofErr w:type="spellStart"/>
      <w:r>
        <w:rPr>
          <w:rFonts w:eastAsia="Times New Roman"/>
        </w:rPr>
        <w:t>responsible_employee</w:t>
      </w:r>
      <w:proofErr w:type="spellEnd"/>
      <w:r>
        <w:rPr>
          <w:rFonts w:eastAsia="Times New Roman"/>
        </w:rPr>
        <w:t xml:space="preserve">; подсчет количества документов; фильтрация групп через HAVING COUNT(*) &gt; 1; сортировка результата по </w:t>
      </w:r>
      <w:proofErr w:type="spellStart"/>
      <w:r>
        <w:rPr>
          <w:rFonts w:eastAsia="Times New Roman"/>
        </w:rPr>
        <w:t>responsible_employee</w:t>
      </w:r>
      <w:proofErr w:type="spellEnd"/>
      <w:r w:rsidR="008A7629" w:rsidRPr="008074B7">
        <w:t>.</w:t>
      </w:r>
    </w:p>
    <w:p w14:paraId="496D8B34" w14:textId="77777777" w:rsidR="008074B7" w:rsidRDefault="008074B7" w:rsidP="008074B7">
      <w:pPr>
        <w:pStyle w:val="ab"/>
      </w:pPr>
    </w:p>
    <w:p w14:paraId="45A5D067" w14:textId="772A56E5" w:rsidR="008074B7" w:rsidRDefault="008074B7" w:rsidP="008074B7">
      <w:pPr>
        <w:pStyle w:val="ab"/>
      </w:pPr>
      <w:r w:rsidRPr="008A7629">
        <w:t xml:space="preserve">Листинг </w:t>
      </w:r>
      <w:r w:rsidR="0072726E">
        <w:t>4</w:t>
      </w:r>
      <w:r w:rsidRPr="008A7629">
        <w:t xml:space="preserve"> – </w:t>
      </w:r>
      <w:r w:rsidRPr="008074B7">
        <w:t>Исходный физический план Q1</w:t>
      </w:r>
    </w:p>
    <w:tbl>
      <w:tblPr>
        <w:tblStyle w:val="af4"/>
        <w:tblW w:w="0" w:type="auto"/>
        <w:tblLook w:val="04A0" w:firstRow="1" w:lastRow="0" w:firstColumn="1" w:lastColumn="0" w:noHBand="0" w:noVBand="1"/>
      </w:tblPr>
      <w:tblGrid>
        <w:gridCol w:w="9622"/>
      </w:tblGrid>
      <w:tr w:rsidR="008074B7" w:rsidRPr="008074B7" w14:paraId="357C6F8B" w14:textId="77777777" w:rsidTr="00946B7A">
        <w:tc>
          <w:tcPr>
            <w:tcW w:w="9622" w:type="dxa"/>
          </w:tcPr>
          <w:p w14:paraId="5FB48AA7" w14:textId="77777777" w:rsidR="008074B7" w:rsidRDefault="008074B7" w:rsidP="008074B7">
            <w:pPr>
              <w:pStyle w:val="ac"/>
            </w:pPr>
            <w:proofErr w:type="spellStart"/>
            <w:r>
              <w:t>HashAggregate</w:t>
            </w:r>
            <w:proofErr w:type="spellEnd"/>
            <w:r>
              <w:t xml:space="preserve">  (actual time=17.170..17.200 rows=5 loops=1)</w:t>
            </w:r>
          </w:p>
          <w:p w14:paraId="2C38014F" w14:textId="77777777" w:rsidR="008074B7" w:rsidRDefault="008074B7" w:rsidP="008074B7">
            <w:pPr>
              <w:pStyle w:val="ac"/>
            </w:pPr>
            <w:r>
              <w:t xml:space="preserve">  Group Key: </w:t>
            </w:r>
            <w:proofErr w:type="spellStart"/>
            <w:r>
              <w:t>d.responsible_employee</w:t>
            </w:r>
            <w:proofErr w:type="spellEnd"/>
          </w:p>
          <w:p w14:paraId="7B9708F7" w14:textId="77777777" w:rsidR="008074B7" w:rsidRDefault="008074B7" w:rsidP="008074B7">
            <w:pPr>
              <w:pStyle w:val="ac"/>
            </w:pPr>
            <w:r>
              <w:t xml:space="preserve">  Filter: count(*) &gt; 1</w:t>
            </w:r>
          </w:p>
          <w:p w14:paraId="6C3FE0B1" w14:textId="77777777" w:rsidR="008074B7" w:rsidRDefault="008074B7" w:rsidP="008074B7">
            <w:pPr>
              <w:pStyle w:val="ac"/>
            </w:pPr>
            <w:r>
              <w:t xml:space="preserve">  -&gt;  Seq Scan on </w:t>
            </w:r>
            <w:proofErr w:type="spellStart"/>
            <w:r>
              <w:t>public.documents</w:t>
            </w:r>
            <w:proofErr w:type="spellEnd"/>
            <w:r>
              <w:t xml:space="preserve"> d</w:t>
            </w:r>
          </w:p>
          <w:p w14:paraId="699BD4F8" w14:textId="77777777" w:rsidR="008074B7" w:rsidRDefault="008074B7" w:rsidP="008074B7">
            <w:pPr>
              <w:pStyle w:val="ac"/>
            </w:pPr>
            <w:r>
              <w:t xml:space="preserve">        Filter: </w:t>
            </w:r>
            <w:proofErr w:type="spellStart"/>
            <w:r>
              <w:t>secrecy_level</w:t>
            </w:r>
            <w:proofErr w:type="spellEnd"/>
            <w:r>
              <w:t xml:space="preserve"> = '</w:t>
            </w:r>
            <w:proofErr w:type="spellStart"/>
            <w:r>
              <w:t>секретно</w:t>
            </w:r>
            <w:proofErr w:type="spellEnd"/>
            <w:r>
              <w:t>'::text</w:t>
            </w:r>
          </w:p>
          <w:p w14:paraId="1A4612E0" w14:textId="77777777" w:rsidR="008074B7" w:rsidRDefault="008074B7" w:rsidP="008074B7">
            <w:pPr>
              <w:pStyle w:val="ac"/>
            </w:pPr>
            <w:r>
              <w:t xml:space="preserve">        Rows Removed by Filter: 85715</w:t>
            </w:r>
          </w:p>
          <w:p w14:paraId="0D4EDA9E" w14:textId="77777777" w:rsidR="008074B7" w:rsidRDefault="008074B7" w:rsidP="008074B7">
            <w:pPr>
              <w:pStyle w:val="ac"/>
            </w:pPr>
            <w:r>
              <w:t xml:space="preserve">        Buffers: shared hit=320 read=3906</w:t>
            </w:r>
          </w:p>
          <w:p w14:paraId="76BC6BB1" w14:textId="25259E91" w:rsidR="008074B7" w:rsidRPr="00B02A76" w:rsidRDefault="008074B7" w:rsidP="008074B7">
            <w:pPr>
              <w:pStyle w:val="ac"/>
            </w:pPr>
            <w:r>
              <w:t xml:space="preserve">Execution Time: 17.239 </w:t>
            </w:r>
            <w:proofErr w:type="spellStart"/>
            <w:r>
              <w:t>ms</w:t>
            </w:r>
            <w:proofErr w:type="spellEnd"/>
          </w:p>
        </w:tc>
      </w:tr>
    </w:tbl>
    <w:p w14:paraId="47A090D4" w14:textId="77777777" w:rsidR="008A7629" w:rsidRDefault="008A7629" w:rsidP="008A7629">
      <w:pPr>
        <w:rPr>
          <w:lang w:val="en-US"/>
        </w:rPr>
      </w:pPr>
    </w:p>
    <w:p w14:paraId="10774216" w14:textId="5423D61C" w:rsidR="008A7629" w:rsidRDefault="008074B7" w:rsidP="008A7629">
      <w:r>
        <w:rPr>
          <w:rFonts w:eastAsia="Times New Roman"/>
        </w:rPr>
        <w:t xml:space="preserve">Узкое место исходного плана - последовательное сканирование таблицы </w:t>
      </w:r>
      <w:proofErr w:type="spellStart"/>
      <w:r>
        <w:rPr>
          <w:rFonts w:eastAsia="Times New Roman"/>
        </w:rPr>
        <w:t>documents</w:t>
      </w:r>
      <w:proofErr w:type="spellEnd"/>
      <w:r>
        <w:rPr>
          <w:rFonts w:eastAsia="Times New Roman"/>
        </w:rPr>
        <w:t xml:space="preserve">. СУБД просматривает всю таблицу и отбрасывает 85715 строк по условию </w:t>
      </w:r>
      <w:proofErr w:type="spellStart"/>
      <w:r>
        <w:rPr>
          <w:rFonts w:eastAsia="Times New Roman"/>
        </w:rPr>
        <w:t>secrecy_level</w:t>
      </w:r>
      <w:proofErr w:type="spellEnd"/>
      <w:r>
        <w:rPr>
          <w:rFonts w:eastAsia="Times New Roman"/>
        </w:rPr>
        <w:t>. Так как запрос работает только с секретными документами, для него подходит частичный индекс</w:t>
      </w:r>
      <w:r w:rsidR="008A7629">
        <w:t>.</w:t>
      </w:r>
    </w:p>
    <w:p w14:paraId="271F0727" w14:textId="352FF2C6" w:rsidR="008074B7" w:rsidRDefault="008074B7" w:rsidP="008074B7">
      <w:pPr>
        <w:pStyle w:val="ab"/>
      </w:pPr>
      <w:r w:rsidRPr="008A7629">
        <w:t xml:space="preserve">Листинг </w:t>
      </w:r>
      <w:r w:rsidR="0072726E">
        <w:t xml:space="preserve">5 </w:t>
      </w:r>
      <w:r w:rsidRPr="008A7629">
        <w:t xml:space="preserve">– </w:t>
      </w:r>
      <w:r w:rsidRPr="008074B7">
        <w:t>Оптимизация Q1: частичный индекс</w:t>
      </w:r>
    </w:p>
    <w:tbl>
      <w:tblPr>
        <w:tblStyle w:val="af4"/>
        <w:tblW w:w="0" w:type="auto"/>
        <w:tblLook w:val="04A0" w:firstRow="1" w:lastRow="0" w:firstColumn="1" w:lastColumn="0" w:noHBand="0" w:noVBand="1"/>
      </w:tblPr>
      <w:tblGrid>
        <w:gridCol w:w="9622"/>
      </w:tblGrid>
      <w:tr w:rsidR="008074B7" w:rsidRPr="008074B7" w14:paraId="4C748932" w14:textId="77777777" w:rsidTr="00946B7A">
        <w:tc>
          <w:tcPr>
            <w:tcW w:w="9622" w:type="dxa"/>
          </w:tcPr>
          <w:p w14:paraId="463CAECA" w14:textId="77777777" w:rsidR="008074B7" w:rsidRDefault="008074B7" w:rsidP="008074B7">
            <w:pPr>
              <w:pStyle w:val="ac"/>
            </w:pPr>
            <w:r>
              <w:t>CREATE INDEX idx_lr3_q1_secret_employee_partial</w:t>
            </w:r>
          </w:p>
          <w:p w14:paraId="210A67F5" w14:textId="77777777" w:rsidR="008074B7" w:rsidRDefault="008074B7" w:rsidP="008074B7">
            <w:pPr>
              <w:pStyle w:val="ac"/>
            </w:pPr>
            <w:r>
              <w:t>ON documents</w:t>
            </w:r>
          </w:p>
          <w:p w14:paraId="2742DD0D" w14:textId="77777777" w:rsidR="008074B7" w:rsidRDefault="008074B7" w:rsidP="008074B7">
            <w:pPr>
              <w:pStyle w:val="ac"/>
            </w:pPr>
            <w:r>
              <w:t>(</w:t>
            </w:r>
          </w:p>
          <w:p w14:paraId="4B26F44B" w14:textId="77777777" w:rsidR="008074B7" w:rsidRDefault="008074B7" w:rsidP="008074B7">
            <w:pPr>
              <w:pStyle w:val="ac"/>
            </w:pPr>
            <w:r>
              <w:t xml:space="preserve">    </w:t>
            </w:r>
            <w:proofErr w:type="spellStart"/>
            <w:r>
              <w:t>responsible_employee</w:t>
            </w:r>
            <w:proofErr w:type="spellEnd"/>
          </w:p>
          <w:p w14:paraId="3076C068" w14:textId="77777777" w:rsidR="008074B7" w:rsidRDefault="008074B7" w:rsidP="008074B7">
            <w:pPr>
              <w:pStyle w:val="ac"/>
            </w:pPr>
            <w:r>
              <w:t>)</w:t>
            </w:r>
          </w:p>
          <w:p w14:paraId="33B89D3A" w14:textId="56C0237B" w:rsidR="008074B7" w:rsidRPr="00B02A76" w:rsidRDefault="008074B7" w:rsidP="008074B7">
            <w:pPr>
              <w:pStyle w:val="ac"/>
            </w:pPr>
            <w:r>
              <w:t xml:space="preserve">WHERE </w:t>
            </w:r>
            <w:proofErr w:type="spellStart"/>
            <w:r>
              <w:t>secrecy_level</w:t>
            </w:r>
            <w:proofErr w:type="spellEnd"/>
            <w:r>
              <w:t xml:space="preserve"> = '</w:t>
            </w:r>
            <w:proofErr w:type="spellStart"/>
            <w:r>
              <w:t>секретно</w:t>
            </w:r>
            <w:proofErr w:type="spellEnd"/>
            <w:r>
              <w:t>';</w:t>
            </w:r>
          </w:p>
        </w:tc>
      </w:tr>
    </w:tbl>
    <w:p w14:paraId="7DD9C9C8" w14:textId="0CFAB8E9" w:rsidR="008074B7" w:rsidRDefault="008074B7" w:rsidP="008A7629">
      <w:pPr>
        <w:rPr>
          <w:lang w:val="en-US"/>
        </w:rPr>
      </w:pPr>
    </w:p>
    <w:p w14:paraId="0994742D" w14:textId="066E02A3" w:rsidR="008074B7" w:rsidRDefault="008074B7" w:rsidP="008A7629">
      <w:pPr>
        <w:rPr>
          <w:rFonts w:eastAsia="Times New Roman"/>
        </w:rPr>
      </w:pPr>
      <w:r>
        <w:rPr>
          <w:rFonts w:eastAsia="Times New Roman"/>
        </w:rPr>
        <w:t>Оптимизированный SQL-запрос Q1 логически не изменяется. Изменяется физический доступ к данным: вместо полного просмотра таблицы используется частичный индекс, содержащий только секретные документы</w:t>
      </w:r>
      <w:r>
        <w:rPr>
          <w:rFonts w:eastAsia="Times New Roman"/>
        </w:rPr>
        <w:t>.</w:t>
      </w:r>
    </w:p>
    <w:p w14:paraId="478E4C50" w14:textId="77777777" w:rsidR="008074B7" w:rsidRDefault="008074B7" w:rsidP="008074B7">
      <w:pPr>
        <w:pStyle w:val="ab"/>
      </w:pPr>
    </w:p>
    <w:p w14:paraId="36194561" w14:textId="00FEA947" w:rsidR="008074B7" w:rsidRDefault="008074B7" w:rsidP="008074B7">
      <w:pPr>
        <w:pStyle w:val="ab"/>
      </w:pPr>
      <w:r w:rsidRPr="008A7629">
        <w:t xml:space="preserve">Листинг </w:t>
      </w:r>
      <w:r w:rsidR="0072726E">
        <w:t>6</w:t>
      </w:r>
      <w:r w:rsidRPr="008A7629">
        <w:t xml:space="preserve"> – </w:t>
      </w:r>
      <w:r w:rsidR="0072726E">
        <w:t>Ф</w:t>
      </w:r>
      <w:r w:rsidR="0072726E">
        <w:t xml:space="preserve">изический </w:t>
      </w:r>
      <w:r w:rsidRPr="008074B7">
        <w:t>план Q1 после оптимизации</w:t>
      </w:r>
    </w:p>
    <w:tbl>
      <w:tblPr>
        <w:tblStyle w:val="af4"/>
        <w:tblW w:w="0" w:type="auto"/>
        <w:tblLook w:val="04A0" w:firstRow="1" w:lastRow="0" w:firstColumn="1" w:lastColumn="0" w:noHBand="0" w:noVBand="1"/>
      </w:tblPr>
      <w:tblGrid>
        <w:gridCol w:w="9622"/>
      </w:tblGrid>
      <w:tr w:rsidR="008074B7" w:rsidRPr="008074B7" w14:paraId="6F6ECA5A" w14:textId="77777777" w:rsidTr="00946B7A">
        <w:tc>
          <w:tcPr>
            <w:tcW w:w="9622" w:type="dxa"/>
          </w:tcPr>
          <w:p w14:paraId="3875934C" w14:textId="77777777" w:rsidR="008074B7" w:rsidRDefault="008074B7" w:rsidP="008074B7">
            <w:pPr>
              <w:pStyle w:val="ac"/>
            </w:pPr>
            <w:proofErr w:type="spellStart"/>
            <w:r>
              <w:t>HashAggregate</w:t>
            </w:r>
            <w:proofErr w:type="spellEnd"/>
            <w:r>
              <w:t xml:space="preserve">  (actual rows=5 loops=1)</w:t>
            </w:r>
          </w:p>
          <w:p w14:paraId="11A097F0" w14:textId="77777777" w:rsidR="008074B7" w:rsidRDefault="008074B7" w:rsidP="008074B7">
            <w:pPr>
              <w:pStyle w:val="ac"/>
            </w:pPr>
            <w:r>
              <w:t xml:space="preserve">  Group Key: </w:t>
            </w:r>
            <w:proofErr w:type="spellStart"/>
            <w:r>
              <w:t>d.responsible_employee</w:t>
            </w:r>
            <w:proofErr w:type="spellEnd"/>
          </w:p>
          <w:p w14:paraId="58F1970C" w14:textId="77777777" w:rsidR="008074B7" w:rsidRDefault="008074B7" w:rsidP="008074B7">
            <w:pPr>
              <w:pStyle w:val="ac"/>
            </w:pPr>
            <w:r>
              <w:t xml:space="preserve">  Filter: count(*) &gt; 1</w:t>
            </w:r>
          </w:p>
          <w:p w14:paraId="473C7E6D" w14:textId="77777777" w:rsidR="008074B7" w:rsidRDefault="008074B7" w:rsidP="008074B7">
            <w:pPr>
              <w:pStyle w:val="ac"/>
            </w:pPr>
            <w:r>
              <w:t xml:space="preserve">  -&gt;  Index Only Scan using idx_lr3_q1_secret_employee_partial on </w:t>
            </w:r>
            <w:proofErr w:type="spellStart"/>
            <w:r>
              <w:t>public.documents</w:t>
            </w:r>
            <w:proofErr w:type="spellEnd"/>
            <w:r>
              <w:t xml:space="preserve"> d</w:t>
            </w:r>
          </w:p>
          <w:p w14:paraId="76CAF7FB" w14:textId="77777777" w:rsidR="008074B7" w:rsidRDefault="008074B7" w:rsidP="008074B7">
            <w:pPr>
              <w:pStyle w:val="ac"/>
            </w:pPr>
            <w:r>
              <w:t xml:space="preserve">        Output: </w:t>
            </w:r>
            <w:proofErr w:type="spellStart"/>
            <w:r>
              <w:t>responsible_employee</w:t>
            </w:r>
            <w:proofErr w:type="spellEnd"/>
          </w:p>
          <w:p w14:paraId="639856F6" w14:textId="77777777" w:rsidR="008074B7" w:rsidRDefault="008074B7" w:rsidP="008074B7">
            <w:pPr>
              <w:pStyle w:val="ac"/>
            </w:pPr>
            <w:r>
              <w:t xml:space="preserve">        Heap Fetches: 0</w:t>
            </w:r>
          </w:p>
          <w:p w14:paraId="62444097" w14:textId="664D0218" w:rsidR="008074B7" w:rsidRPr="00B02A76" w:rsidRDefault="008074B7" w:rsidP="008074B7">
            <w:pPr>
              <w:pStyle w:val="ac"/>
            </w:pPr>
            <w:r>
              <w:t xml:space="preserve">Average Execution Time by 5 runs: 1.359 </w:t>
            </w:r>
            <w:proofErr w:type="spellStart"/>
            <w:r>
              <w:t>ms</w:t>
            </w:r>
            <w:proofErr w:type="spellEnd"/>
          </w:p>
        </w:tc>
      </w:tr>
    </w:tbl>
    <w:p w14:paraId="4567E39B" w14:textId="77777777" w:rsidR="008074B7" w:rsidRPr="008074B7" w:rsidRDefault="008074B7" w:rsidP="008A7629">
      <w:pPr>
        <w:rPr>
          <w:lang w:val="en-US"/>
        </w:rPr>
      </w:pPr>
    </w:p>
    <w:p w14:paraId="4A2F0A8D" w14:textId="77777777" w:rsidR="008A7629" w:rsidRPr="008A7629" w:rsidRDefault="008A7629" w:rsidP="008A7629">
      <w:pPr>
        <w:pStyle w:val="ab"/>
      </w:pPr>
      <w:r w:rsidRPr="008A7629">
        <w:t>Таблица 3 – Время выполнения Q1 до и после оптимизации</w:t>
      </w:r>
    </w:p>
    <w:tbl>
      <w:tblPr>
        <w:tblStyle w:val="af4"/>
        <w:tblW w:w="0" w:type="auto"/>
        <w:jc w:val="center"/>
        <w:tblLook w:val="04A0" w:firstRow="1" w:lastRow="0" w:firstColumn="1" w:lastColumn="0" w:noHBand="0" w:noVBand="1"/>
      </w:tblPr>
      <w:tblGrid>
        <w:gridCol w:w="3302"/>
        <w:gridCol w:w="3305"/>
        <w:gridCol w:w="3305"/>
      </w:tblGrid>
      <w:tr w:rsidR="008A7629" w14:paraId="294D11CD" w14:textId="77777777" w:rsidTr="008A7629">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09B4A4C8" w14:textId="77777777" w:rsidR="008A7629" w:rsidRPr="008A7629" w:rsidRDefault="008A7629" w:rsidP="008A7629">
            <w:pPr>
              <w:pStyle w:val="ad"/>
              <w:rPr>
                <w:b/>
              </w:rPr>
            </w:pPr>
            <w:r w:rsidRPr="008A7629">
              <w:rPr>
                <w:b/>
              </w:rPr>
              <w:t>Запуск</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72225329" w14:textId="77777777" w:rsidR="008A7629" w:rsidRPr="008A7629" w:rsidRDefault="008A7629" w:rsidP="008A7629">
            <w:pPr>
              <w:pStyle w:val="ad"/>
              <w:rPr>
                <w:b/>
              </w:rPr>
            </w:pPr>
            <w:r w:rsidRPr="008A7629">
              <w:rPr>
                <w:b/>
              </w:rPr>
              <w:t xml:space="preserve">До оптимизации, </w:t>
            </w:r>
            <w:proofErr w:type="spellStart"/>
            <w:r w:rsidRPr="008A7629">
              <w:rPr>
                <w:b/>
              </w:rPr>
              <w:t>ms</w:t>
            </w:r>
            <w:proofErr w:type="spellEnd"/>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hideMark/>
          </w:tcPr>
          <w:p w14:paraId="29DD492D" w14:textId="77777777" w:rsidR="008A7629" w:rsidRPr="008A7629" w:rsidRDefault="008A7629" w:rsidP="008A7629">
            <w:pPr>
              <w:pStyle w:val="ad"/>
              <w:rPr>
                <w:b/>
              </w:rPr>
            </w:pPr>
            <w:r w:rsidRPr="008A7629">
              <w:rPr>
                <w:b/>
              </w:rPr>
              <w:t xml:space="preserve">После оптимизации, </w:t>
            </w:r>
            <w:proofErr w:type="spellStart"/>
            <w:r w:rsidRPr="008A7629">
              <w:rPr>
                <w:b/>
              </w:rPr>
              <w:t>ms</w:t>
            </w:r>
            <w:proofErr w:type="spellEnd"/>
          </w:p>
        </w:tc>
      </w:tr>
      <w:tr w:rsidR="008074B7" w14:paraId="2D8792CD" w14:textId="77777777" w:rsidTr="004469A4">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09FC5" w14:textId="420FF745" w:rsidR="008074B7" w:rsidRDefault="008074B7" w:rsidP="008074B7">
            <w:pPr>
              <w:pStyle w:val="ad"/>
            </w:pPr>
            <w:r w:rsidRPr="006204C0">
              <w:t>1</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EE082E" w14:textId="5241703D" w:rsidR="008074B7" w:rsidRDefault="008074B7" w:rsidP="008074B7">
            <w:pPr>
              <w:pStyle w:val="ad"/>
            </w:pPr>
            <w:r w:rsidRPr="006204C0">
              <w:t>16.916</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CAEB8" w14:textId="2E94DC38" w:rsidR="008074B7" w:rsidRDefault="008074B7" w:rsidP="008074B7">
            <w:pPr>
              <w:pStyle w:val="ad"/>
            </w:pPr>
            <w:r w:rsidRPr="006204C0">
              <w:t>1.329</w:t>
            </w:r>
          </w:p>
        </w:tc>
      </w:tr>
      <w:tr w:rsidR="008074B7" w14:paraId="76B22E57" w14:textId="77777777" w:rsidTr="004469A4">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1780AA" w14:textId="35B0E5BB" w:rsidR="008074B7" w:rsidRDefault="008074B7" w:rsidP="008074B7">
            <w:pPr>
              <w:pStyle w:val="ad"/>
            </w:pPr>
            <w:r w:rsidRPr="006204C0">
              <w:t>2</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FCA75" w14:textId="24DBDB92" w:rsidR="008074B7" w:rsidRDefault="008074B7" w:rsidP="008074B7">
            <w:pPr>
              <w:pStyle w:val="ad"/>
            </w:pPr>
            <w:r w:rsidRPr="006204C0">
              <w:t>14.415</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6B608" w14:textId="425A6992" w:rsidR="008074B7" w:rsidRDefault="008074B7" w:rsidP="008074B7">
            <w:pPr>
              <w:pStyle w:val="ad"/>
            </w:pPr>
            <w:r w:rsidRPr="006204C0">
              <w:t>1.475</w:t>
            </w:r>
          </w:p>
        </w:tc>
      </w:tr>
      <w:tr w:rsidR="008074B7" w14:paraId="7111431F" w14:textId="77777777" w:rsidTr="004469A4">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8ACDA" w14:textId="4B4EAA6A" w:rsidR="008074B7" w:rsidRDefault="008074B7" w:rsidP="008074B7">
            <w:pPr>
              <w:pStyle w:val="ad"/>
            </w:pPr>
            <w:r w:rsidRPr="006204C0">
              <w:t>3</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FBFABD" w14:textId="4233B3F4" w:rsidR="008074B7" w:rsidRDefault="008074B7" w:rsidP="008074B7">
            <w:pPr>
              <w:pStyle w:val="ad"/>
            </w:pPr>
            <w:r w:rsidRPr="006204C0">
              <w:t>13.931</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F12CE" w14:textId="0425D204" w:rsidR="008074B7" w:rsidRDefault="008074B7" w:rsidP="008074B7">
            <w:pPr>
              <w:pStyle w:val="ad"/>
            </w:pPr>
            <w:r w:rsidRPr="006204C0">
              <w:t>1.318</w:t>
            </w:r>
          </w:p>
        </w:tc>
      </w:tr>
      <w:tr w:rsidR="008074B7" w14:paraId="6D246526" w14:textId="77777777" w:rsidTr="004469A4">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48F7BE" w14:textId="433443B4" w:rsidR="008074B7" w:rsidRDefault="008074B7" w:rsidP="008074B7">
            <w:pPr>
              <w:pStyle w:val="ad"/>
            </w:pPr>
            <w:r w:rsidRPr="006204C0">
              <w:t>4</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51B0E" w14:textId="3802EF3F" w:rsidR="008074B7" w:rsidRDefault="008074B7" w:rsidP="008074B7">
            <w:pPr>
              <w:pStyle w:val="ad"/>
            </w:pPr>
            <w:r w:rsidRPr="006204C0">
              <w:t>13.739</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B9232" w14:textId="33B12044" w:rsidR="008074B7" w:rsidRDefault="008074B7" w:rsidP="008074B7">
            <w:pPr>
              <w:pStyle w:val="ad"/>
            </w:pPr>
            <w:r w:rsidRPr="006204C0">
              <w:t>1.315</w:t>
            </w:r>
          </w:p>
        </w:tc>
      </w:tr>
      <w:tr w:rsidR="008074B7" w14:paraId="4D7A0E03" w14:textId="77777777" w:rsidTr="004469A4">
        <w:trPr>
          <w:jc w:val="center"/>
        </w:trPr>
        <w:tc>
          <w:tcPr>
            <w:tcW w:w="33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494C9B" w14:textId="1636049F" w:rsidR="008074B7" w:rsidRDefault="008074B7" w:rsidP="008074B7">
            <w:pPr>
              <w:pStyle w:val="ad"/>
            </w:pPr>
            <w:r w:rsidRPr="006204C0">
              <w:t>5</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C9C12" w14:textId="34543BB5" w:rsidR="008074B7" w:rsidRDefault="008074B7" w:rsidP="008074B7">
            <w:pPr>
              <w:pStyle w:val="ad"/>
            </w:pPr>
            <w:r w:rsidRPr="006204C0">
              <w:t>13.704</w:t>
            </w:r>
          </w:p>
        </w:tc>
        <w:tc>
          <w:tcPr>
            <w:tcW w:w="3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C1623" w14:textId="31536C46" w:rsidR="008074B7" w:rsidRDefault="008074B7" w:rsidP="008074B7">
            <w:pPr>
              <w:pStyle w:val="ad"/>
            </w:pPr>
            <w:r w:rsidRPr="006204C0">
              <w:t>1.356</w:t>
            </w:r>
          </w:p>
        </w:tc>
      </w:tr>
    </w:tbl>
    <w:p w14:paraId="22A74FC1" w14:textId="77777777" w:rsidR="008A7629" w:rsidRDefault="008A7629" w:rsidP="008A7629">
      <w:pPr>
        <w:pStyle w:val="ab"/>
      </w:pPr>
    </w:p>
    <w:p w14:paraId="7EDF1DCA" w14:textId="460F8FAF" w:rsidR="003668B4" w:rsidRDefault="008074B7" w:rsidP="008A7629">
      <w:pPr>
        <w:rPr>
          <w:rFonts w:eastAsia="Times New Roman"/>
        </w:rPr>
      </w:pPr>
      <w:r>
        <w:rPr>
          <w:rFonts w:eastAsia="Times New Roman"/>
        </w:rPr>
        <w:t xml:space="preserve">Среднее время выполнения Q1 уменьшилось с 14.541 </w:t>
      </w:r>
      <w:proofErr w:type="spellStart"/>
      <w:r>
        <w:rPr>
          <w:rFonts w:eastAsia="Times New Roman"/>
        </w:rPr>
        <w:t>ms</w:t>
      </w:r>
      <w:proofErr w:type="spellEnd"/>
      <w:r>
        <w:rPr>
          <w:rFonts w:eastAsia="Times New Roman"/>
        </w:rPr>
        <w:t xml:space="preserve"> до 1.359 </w:t>
      </w:r>
      <w:proofErr w:type="spellStart"/>
      <w:r>
        <w:rPr>
          <w:rFonts w:eastAsia="Times New Roman"/>
        </w:rPr>
        <w:t>ms</w:t>
      </w:r>
      <w:proofErr w:type="spellEnd"/>
      <w:r>
        <w:rPr>
          <w:rFonts w:eastAsia="Times New Roman"/>
        </w:rPr>
        <w:t>. Коэффициент ускорения составил 10.7, снижение времени выполнения - 90.65 %.</w:t>
      </w:r>
    </w:p>
    <w:p w14:paraId="75387EAF" w14:textId="77777777" w:rsidR="008074B7" w:rsidRDefault="008074B7" w:rsidP="008074B7">
      <w:pPr>
        <w:pStyle w:val="af5"/>
      </w:pPr>
      <w:r>
        <w:rPr>
          <w:noProof/>
        </w:rPr>
        <w:drawing>
          <wp:inline distT="0" distB="0" distL="0" distR="0" wp14:anchorId="0BC2A126" wp14:editId="44ACE833">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3_optimization_q1_runs.png"/>
                    <pic:cNvPicPr/>
                  </pic:nvPicPr>
                  <pic:blipFill>
                    <a:blip r:embed="rId8"/>
                    <a:stretch>
                      <a:fillRect/>
                    </a:stretch>
                  </pic:blipFill>
                  <pic:spPr>
                    <a:xfrm>
                      <a:off x="0" y="0"/>
                      <a:ext cx="5580000" cy="2790000"/>
                    </a:xfrm>
                    <a:prstGeom prst="rect">
                      <a:avLst/>
                    </a:prstGeom>
                  </pic:spPr>
                </pic:pic>
              </a:graphicData>
            </a:graphic>
          </wp:inline>
        </w:drawing>
      </w:r>
    </w:p>
    <w:p w14:paraId="13610327" w14:textId="77777777" w:rsidR="008074B7" w:rsidRDefault="008074B7" w:rsidP="008074B7">
      <w:pPr>
        <w:pStyle w:val="aa"/>
      </w:pPr>
      <w:r>
        <w:t>Рисунок 1 - Сравнение времени выполнения Q1 по пяти запускам</w:t>
      </w:r>
    </w:p>
    <w:p w14:paraId="13781139" w14:textId="77777777" w:rsidR="003668B4" w:rsidRPr="008074B7" w:rsidRDefault="003668B4" w:rsidP="007A62FE">
      <w:pPr>
        <w:rPr>
          <w:rFonts w:eastAsia="Times New Roman"/>
        </w:rPr>
      </w:pPr>
    </w:p>
    <w:p w14:paraId="341EF112" w14:textId="4B74B1B8" w:rsidR="00E014B6" w:rsidRDefault="008074B7" w:rsidP="00E014B6">
      <w:pPr>
        <w:pStyle w:val="21"/>
      </w:pPr>
      <w:bookmarkStart w:id="9" w:name="_Toc230045628"/>
      <w:r>
        <w:t>Запрос Q2: документы, срок действия которых не входит в заданный перечень месяцев</w:t>
      </w:r>
      <w:bookmarkEnd w:id="9"/>
    </w:p>
    <w:p w14:paraId="77E81E34" w14:textId="58DE7769" w:rsidR="008A7629" w:rsidRDefault="008074B7" w:rsidP="008A7629">
      <w:r>
        <w:rPr>
          <w:rFonts w:eastAsia="Times New Roman"/>
        </w:rPr>
        <w:t xml:space="preserve">Запрос Q2 соответствует второму запросу из ЛР3. Исходная форма использует функции EXTRACT(YEAR ...) и EXTRACT(MONTH ...) в условии WHERE. Это корректно, но затрудняет эффективное использование обычного </w:t>
      </w:r>
      <w:proofErr w:type="spellStart"/>
      <w:r>
        <w:rPr>
          <w:rFonts w:eastAsia="Times New Roman"/>
        </w:rPr>
        <w:t>btree</w:t>
      </w:r>
      <w:proofErr w:type="spellEnd"/>
      <w:r>
        <w:rPr>
          <w:rFonts w:eastAsia="Times New Roman"/>
        </w:rPr>
        <w:t>-индекса по дате</w:t>
      </w:r>
      <w:r w:rsidR="008A7629">
        <w:t>.</w:t>
      </w:r>
    </w:p>
    <w:p w14:paraId="22DC5817" w14:textId="77777777" w:rsidR="008074B7" w:rsidRDefault="008074B7" w:rsidP="008A7629">
      <w:pPr>
        <w:pStyle w:val="ab"/>
      </w:pPr>
    </w:p>
    <w:p w14:paraId="46C0C45F" w14:textId="4D753ABF" w:rsidR="008A7629" w:rsidRDefault="008A7629" w:rsidP="008A7629">
      <w:pPr>
        <w:pStyle w:val="ab"/>
      </w:pPr>
      <w:r w:rsidRPr="008A7629">
        <w:t xml:space="preserve">Листинг </w:t>
      </w:r>
      <w:r w:rsidR="0072726E">
        <w:t>7</w:t>
      </w:r>
      <w:r w:rsidRPr="008A7629">
        <w:t xml:space="preserve"> – SQL-код запроса Q2</w:t>
      </w:r>
    </w:p>
    <w:tbl>
      <w:tblPr>
        <w:tblStyle w:val="af4"/>
        <w:tblW w:w="0" w:type="auto"/>
        <w:tblLook w:val="04A0" w:firstRow="1" w:lastRow="0" w:firstColumn="1" w:lastColumn="0" w:noHBand="0" w:noVBand="1"/>
      </w:tblPr>
      <w:tblGrid>
        <w:gridCol w:w="9622"/>
      </w:tblGrid>
      <w:tr w:rsidR="008A7629" w:rsidRPr="008074B7" w14:paraId="022A2984" w14:textId="77777777" w:rsidTr="007E712E">
        <w:tc>
          <w:tcPr>
            <w:tcW w:w="9622" w:type="dxa"/>
          </w:tcPr>
          <w:p w14:paraId="148C7BD6" w14:textId="77777777" w:rsidR="008074B7" w:rsidRDefault="008074B7" w:rsidP="008074B7">
            <w:pPr>
              <w:pStyle w:val="ac"/>
            </w:pPr>
            <w:r>
              <w:t>SELECT</w:t>
            </w:r>
          </w:p>
          <w:p w14:paraId="6C778407" w14:textId="77777777" w:rsidR="008074B7" w:rsidRDefault="008074B7" w:rsidP="008074B7">
            <w:pPr>
              <w:pStyle w:val="ac"/>
            </w:pPr>
            <w:r>
              <w:t xml:space="preserve">    </w:t>
            </w:r>
            <w:proofErr w:type="spellStart"/>
            <w:r>
              <w:t>d.document_number</w:t>
            </w:r>
            <w:proofErr w:type="spellEnd"/>
            <w:r>
              <w:t>,</w:t>
            </w:r>
          </w:p>
          <w:p w14:paraId="4010DEBA" w14:textId="77777777" w:rsidR="008074B7" w:rsidRDefault="008074B7" w:rsidP="008074B7">
            <w:pPr>
              <w:pStyle w:val="ac"/>
            </w:pPr>
            <w:r>
              <w:t xml:space="preserve">    </w:t>
            </w:r>
            <w:proofErr w:type="spellStart"/>
            <w:r>
              <w:t>d.responsible_employee</w:t>
            </w:r>
            <w:proofErr w:type="spellEnd"/>
            <w:r>
              <w:t>,</w:t>
            </w:r>
          </w:p>
          <w:p w14:paraId="623D6BD8" w14:textId="77777777" w:rsidR="008074B7" w:rsidRDefault="008074B7" w:rsidP="008074B7">
            <w:pPr>
              <w:pStyle w:val="ac"/>
            </w:pPr>
            <w:r>
              <w:t xml:space="preserve">    </w:t>
            </w:r>
            <w:proofErr w:type="spellStart"/>
            <w:r>
              <w:t>d.effective_until</w:t>
            </w:r>
            <w:proofErr w:type="spellEnd"/>
            <w:r>
              <w:t>,</w:t>
            </w:r>
          </w:p>
          <w:p w14:paraId="695F3B59" w14:textId="77777777" w:rsidR="008074B7" w:rsidRDefault="008074B7" w:rsidP="008074B7">
            <w:pPr>
              <w:pStyle w:val="ac"/>
            </w:pPr>
            <w:r>
              <w:t xml:space="preserve">    EXTRACT(MONTH FROM </w:t>
            </w:r>
            <w:proofErr w:type="spellStart"/>
            <w:r>
              <w:t>d.effective_until</w:t>
            </w:r>
            <w:proofErr w:type="spellEnd"/>
            <w:r>
              <w:t xml:space="preserve">)::int AS </w:t>
            </w:r>
            <w:proofErr w:type="spellStart"/>
            <w:r>
              <w:t>effective_until_month</w:t>
            </w:r>
            <w:proofErr w:type="spellEnd"/>
          </w:p>
          <w:p w14:paraId="0574A52B" w14:textId="77777777" w:rsidR="008074B7" w:rsidRDefault="008074B7" w:rsidP="008074B7">
            <w:pPr>
              <w:pStyle w:val="ac"/>
            </w:pPr>
            <w:r>
              <w:t>FROM documents d</w:t>
            </w:r>
          </w:p>
          <w:p w14:paraId="66F1224F" w14:textId="77777777" w:rsidR="008074B7" w:rsidRDefault="008074B7" w:rsidP="008074B7">
            <w:pPr>
              <w:pStyle w:val="ac"/>
            </w:pPr>
            <w:r>
              <w:t xml:space="preserve">WHERE </w:t>
            </w:r>
            <w:proofErr w:type="spellStart"/>
            <w:r>
              <w:t>d.effective_until</w:t>
            </w:r>
            <w:proofErr w:type="spellEnd"/>
            <w:r>
              <w:t xml:space="preserve"> IS NOT NULL</w:t>
            </w:r>
          </w:p>
          <w:p w14:paraId="4BBE19AC" w14:textId="77777777" w:rsidR="008074B7" w:rsidRDefault="008074B7" w:rsidP="008074B7">
            <w:pPr>
              <w:pStyle w:val="ac"/>
            </w:pPr>
            <w:r>
              <w:t xml:space="preserve">  AND EXTRACT(YEAR FROM </w:t>
            </w:r>
            <w:proofErr w:type="spellStart"/>
            <w:r>
              <w:t>d.effective_until</w:t>
            </w:r>
            <w:proofErr w:type="spellEnd"/>
            <w:r>
              <w:t>)::int = 2025</w:t>
            </w:r>
          </w:p>
          <w:p w14:paraId="56EBC7AE" w14:textId="77777777" w:rsidR="008074B7" w:rsidRDefault="008074B7" w:rsidP="008074B7">
            <w:pPr>
              <w:pStyle w:val="ac"/>
            </w:pPr>
            <w:r>
              <w:t xml:space="preserve">  AND NOT (EXTRACT(MONTH FROM </w:t>
            </w:r>
            <w:proofErr w:type="spellStart"/>
            <w:r>
              <w:t>d.effective_until</w:t>
            </w:r>
            <w:proofErr w:type="spellEnd"/>
            <w:r>
              <w:t>)::int = ANY(ARRAY[5,6,7]::int[]))</w:t>
            </w:r>
          </w:p>
          <w:p w14:paraId="4CCA263F" w14:textId="2E584324" w:rsidR="008A7629" w:rsidRPr="00B02A76" w:rsidRDefault="008074B7" w:rsidP="008074B7">
            <w:pPr>
              <w:pStyle w:val="ac"/>
            </w:pPr>
            <w:r>
              <w:t xml:space="preserve">ORDER BY </w:t>
            </w:r>
            <w:proofErr w:type="spellStart"/>
            <w:r>
              <w:t>d.effective_until</w:t>
            </w:r>
            <w:proofErr w:type="spellEnd"/>
            <w:r>
              <w:t xml:space="preserve">, </w:t>
            </w:r>
            <w:proofErr w:type="spellStart"/>
            <w:r>
              <w:t>d.document_number</w:t>
            </w:r>
            <w:proofErr w:type="spellEnd"/>
            <w:r w:rsidR="008A7629">
              <w:t>;</w:t>
            </w:r>
          </w:p>
        </w:tc>
      </w:tr>
    </w:tbl>
    <w:p w14:paraId="02BB2861" w14:textId="77777777" w:rsidR="008074B7" w:rsidRDefault="008074B7" w:rsidP="008A7629"/>
    <w:p w14:paraId="57508D8D" w14:textId="5BE08C60" w:rsidR="008A7629" w:rsidRDefault="008074B7" w:rsidP="008A7629">
      <w:r>
        <w:rPr>
          <w:rFonts w:eastAsia="Times New Roman"/>
        </w:rPr>
        <w:t xml:space="preserve">Исходный логический план: выборка документов с заданной датой окончания действия; вычисление года и месяца через EXTRACT; исключение месяцев 5, 6 и 7; проекция атрибутов; сортировка по </w:t>
      </w:r>
      <w:proofErr w:type="spellStart"/>
      <w:r>
        <w:rPr>
          <w:rFonts w:eastAsia="Times New Roman"/>
        </w:rPr>
        <w:t>effective_until</w:t>
      </w:r>
      <w:proofErr w:type="spellEnd"/>
      <w:r>
        <w:rPr>
          <w:rFonts w:eastAsia="Times New Roman"/>
        </w:rPr>
        <w:t xml:space="preserve"> и </w:t>
      </w:r>
      <w:proofErr w:type="spellStart"/>
      <w:r>
        <w:rPr>
          <w:rFonts w:eastAsia="Times New Roman"/>
        </w:rPr>
        <w:t>document_number</w:t>
      </w:r>
      <w:proofErr w:type="spellEnd"/>
      <w:r w:rsidR="008A7629">
        <w:t>.</w:t>
      </w:r>
    </w:p>
    <w:p w14:paraId="106F50CE" w14:textId="77777777" w:rsidR="008074B7" w:rsidRDefault="008074B7" w:rsidP="008074B7">
      <w:pPr>
        <w:pStyle w:val="ab"/>
      </w:pPr>
    </w:p>
    <w:p w14:paraId="3EC807A6" w14:textId="0C09641B" w:rsidR="008074B7" w:rsidRDefault="008074B7" w:rsidP="008074B7">
      <w:pPr>
        <w:pStyle w:val="ab"/>
      </w:pPr>
      <w:r w:rsidRPr="008A7629">
        <w:t xml:space="preserve">Листинг </w:t>
      </w:r>
      <w:r w:rsidR="0072726E">
        <w:t>8</w:t>
      </w:r>
      <w:r w:rsidRPr="008A7629">
        <w:t xml:space="preserve"> – </w:t>
      </w:r>
      <w:r w:rsidRPr="008074B7">
        <w:t>Исходный физический план Q2</w:t>
      </w:r>
    </w:p>
    <w:tbl>
      <w:tblPr>
        <w:tblStyle w:val="af4"/>
        <w:tblW w:w="0" w:type="auto"/>
        <w:tblLook w:val="04A0" w:firstRow="1" w:lastRow="0" w:firstColumn="1" w:lastColumn="0" w:noHBand="0" w:noVBand="1"/>
      </w:tblPr>
      <w:tblGrid>
        <w:gridCol w:w="9622"/>
      </w:tblGrid>
      <w:tr w:rsidR="008074B7" w:rsidRPr="008074B7" w14:paraId="559909DD" w14:textId="77777777" w:rsidTr="00946B7A">
        <w:tc>
          <w:tcPr>
            <w:tcW w:w="9622" w:type="dxa"/>
          </w:tcPr>
          <w:p w14:paraId="11BD07A0" w14:textId="77777777" w:rsidR="008074B7" w:rsidRDefault="008074B7" w:rsidP="008074B7">
            <w:pPr>
              <w:pStyle w:val="ac"/>
            </w:pPr>
            <w:r>
              <w:t>Gather Merge</w:t>
            </w:r>
          </w:p>
          <w:p w14:paraId="1BDA336F" w14:textId="77777777" w:rsidR="008074B7" w:rsidRDefault="008074B7" w:rsidP="008074B7">
            <w:pPr>
              <w:pStyle w:val="ac"/>
            </w:pPr>
            <w:r>
              <w:t xml:space="preserve">  Workers Planned: 2</w:t>
            </w:r>
          </w:p>
          <w:p w14:paraId="1CF3E68B" w14:textId="77777777" w:rsidR="008074B7" w:rsidRDefault="008074B7" w:rsidP="008074B7">
            <w:pPr>
              <w:pStyle w:val="ac"/>
            </w:pPr>
            <w:r>
              <w:t xml:space="preserve">  -&gt;  Sort</w:t>
            </w:r>
          </w:p>
          <w:p w14:paraId="53E02555" w14:textId="77777777" w:rsidR="008074B7" w:rsidRDefault="008074B7" w:rsidP="008074B7">
            <w:pPr>
              <w:pStyle w:val="ac"/>
            </w:pPr>
            <w:r>
              <w:t xml:space="preserve">        Sort Key: </w:t>
            </w:r>
            <w:proofErr w:type="spellStart"/>
            <w:r>
              <w:t>d.effective_until</w:t>
            </w:r>
            <w:proofErr w:type="spellEnd"/>
            <w:r>
              <w:t xml:space="preserve">, </w:t>
            </w:r>
            <w:proofErr w:type="spellStart"/>
            <w:r>
              <w:t>d.document_number</w:t>
            </w:r>
            <w:proofErr w:type="spellEnd"/>
          </w:p>
          <w:p w14:paraId="5905089E" w14:textId="77777777" w:rsidR="008074B7" w:rsidRDefault="008074B7" w:rsidP="008074B7">
            <w:pPr>
              <w:pStyle w:val="ac"/>
            </w:pPr>
            <w:r>
              <w:t xml:space="preserve">        -&gt;  Parallel Seq Scan on </w:t>
            </w:r>
            <w:proofErr w:type="spellStart"/>
            <w:r>
              <w:t>public.documents</w:t>
            </w:r>
            <w:proofErr w:type="spellEnd"/>
            <w:r>
              <w:t xml:space="preserve"> d</w:t>
            </w:r>
          </w:p>
          <w:p w14:paraId="31286DF7" w14:textId="77777777" w:rsidR="008074B7" w:rsidRDefault="008074B7" w:rsidP="008074B7">
            <w:pPr>
              <w:pStyle w:val="ac"/>
            </w:pPr>
            <w:r>
              <w:t xml:space="preserve">              Rows Removed by Filter: 33248</w:t>
            </w:r>
          </w:p>
          <w:p w14:paraId="770F6B07" w14:textId="77777777" w:rsidR="008074B7" w:rsidRDefault="008074B7" w:rsidP="008074B7">
            <w:pPr>
              <w:pStyle w:val="ac"/>
            </w:pPr>
            <w:r>
              <w:t xml:space="preserve">              Buffers: shared hit=352 read=3874</w:t>
            </w:r>
          </w:p>
          <w:p w14:paraId="0389B95E" w14:textId="2589E4A1" w:rsidR="008074B7" w:rsidRPr="00B02A76" w:rsidRDefault="008074B7" w:rsidP="008074B7">
            <w:pPr>
              <w:pStyle w:val="ac"/>
            </w:pPr>
            <w:r>
              <w:t xml:space="preserve">Execution Time: 14.495 </w:t>
            </w:r>
            <w:proofErr w:type="spellStart"/>
            <w:r>
              <w:t>ms</w:t>
            </w:r>
            <w:proofErr w:type="spellEnd"/>
          </w:p>
        </w:tc>
      </w:tr>
    </w:tbl>
    <w:p w14:paraId="5E6D7735" w14:textId="77777777" w:rsidR="008A7629" w:rsidRDefault="008A7629" w:rsidP="008A7629">
      <w:pPr>
        <w:ind w:firstLine="0"/>
        <w:rPr>
          <w:rFonts w:eastAsia="Times New Roman"/>
          <w:lang w:val="en-US"/>
        </w:rPr>
      </w:pPr>
    </w:p>
    <w:p w14:paraId="2883263D" w14:textId="1F15C767" w:rsidR="008A7629" w:rsidRDefault="008074B7" w:rsidP="008A7629">
      <w:r>
        <w:rPr>
          <w:rFonts w:eastAsia="Times New Roman"/>
        </w:rPr>
        <w:t xml:space="preserve">Узкое место исходной формы - вызовы EXTRACT в WHERE. Условие вычисляется для строк таблицы и хуже согласуется с индексным поиском по </w:t>
      </w:r>
      <w:proofErr w:type="spellStart"/>
      <w:r>
        <w:rPr>
          <w:rFonts w:eastAsia="Times New Roman"/>
        </w:rPr>
        <w:t>effective_until</w:t>
      </w:r>
      <w:proofErr w:type="spellEnd"/>
      <w:r>
        <w:rPr>
          <w:rFonts w:eastAsia="Times New Roman"/>
        </w:rPr>
        <w:t>. Поэтому запрос был переписан в диапазонную форму без изменения результата</w:t>
      </w:r>
      <w:r w:rsidR="008A7629">
        <w:t>.</w:t>
      </w:r>
    </w:p>
    <w:p w14:paraId="1A5B7870" w14:textId="77777777" w:rsidR="008074B7" w:rsidRDefault="008074B7" w:rsidP="008074B7">
      <w:pPr>
        <w:pStyle w:val="ab"/>
      </w:pPr>
    </w:p>
    <w:p w14:paraId="6DA68973" w14:textId="6A75AC4B" w:rsidR="008074B7" w:rsidRDefault="008074B7" w:rsidP="008074B7">
      <w:pPr>
        <w:pStyle w:val="ab"/>
      </w:pPr>
      <w:r w:rsidRPr="008A7629">
        <w:t xml:space="preserve">Листинг </w:t>
      </w:r>
      <w:r w:rsidR="0072726E">
        <w:t>9</w:t>
      </w:r>
      <w:r w:rsidRPr="008A7629">
        <w:t xml:space="preserve"> – </w:t>
      </w:r>
      <w:r w:rsidRPr="008074B7">
        <w:t>Оптимизированный SQL-код Q2</w:t>
      </w:r>
    </w:p>
    <w:tbl>
      <w:tblPr>
        <w:tblStyle w:val="af4"/>
        <w:tblW w:w="0" w:type="auto"/>
        <w:tblLook w:val="04A0" w:firstRow="1" w:lastRow="0" w:firstColumn="1" w:lastColumn="0" w:noHBand="0" w:noVBand="1"/>
      </w:tblPr>
      <w:tblGrid>
        <w:gridCol w:w="9622"/>
      </w:tblGrid>
      <w:tr w:rsidR="008074B7" w:rsidRPr="008074B7" w14:paraId="56D5C3D0" w14:textId="77777777" w:rsidTr="00946B7A">
        <w:tc>
          <w:tcPr>
            <w:tcW w:w="9622" w:type="dxa"/>
          </w:tcPr>
          <w:p w14:paraId="062390DE" w14:textId="77777777" w:rsidR="008074B7" w:rsidRDefault="008074B7" w:rsidP="008074B7">
            <w:pPr>
              <w:pStyle w:val="ac"/>
            </w:pPr>
            <w:r>
              <w:t>SELECT</w:t>
            </w:r>
          </w:p>
          <w:p w14:paraId="1D7956F6" w14:textId="77777777" w:rsidR="008074B7" w:rsidRDefault="008074B7" w:rsidP="008074B7">
            <w:pPr>
              <w:pStyle w:val="ac"/>
            </w:pPr>
            <w:r>
              <w:t xml:space="preserve">    </w:t>
            </w:r>
            <w:proofErr w:type="spellStart"/>
            <w:r>
              <w:t>d.document_number</w:t>
            </w:r>
            <w:proofErr w:type="spellEnd"/>
            <w:r>
              <w:t>,</w:t>
            </w:r>
          </w:p>
          <w:p w14:paraId="5309EBB1" w14:textId="77777777" w:rsidR="008074B7" w:rsidRDefault="008074B7" w:rsidP="008074B7">
            <w:pPr>
              <w:pStyle w:val="ac"/>
            </w:pPr>
            <w:r>
              <w:t xml:space="preserve">    </w:t>
            </w:r>
            <w:proofErr w:type="spellStart"/>
            <w:r>
              <w:t>d.responsible_employee</w:t>
            </w:r>
            <w:proofErr w:type="spellEnd"/>
            <w:r>
              <w:t>,</w:t>
            </w:r>
          </w:p>
          <w:p w14:paraId="3EA3B45A" w14:textId="77777777" w:rsidR="008074B7" w:rsidRDefault="008074B7" w:rsidP="008074B7">
            <w:pPr>
              <w:pStyle w:val="ac"/>
            </w:pPr>
            <w:r>
              <w:t xml:space="preserve">    </w:t>
            </w:r>
            <w:proofErr w:type="spellStart"/>
            <w:r>
              <w:t>d.effective_until</w:t>
            </w:r>
            <w:proofErr w:type="spellEnd"/>
            <w:r>
              <w:t>,</w:t>
            </w:r>
          </w:p>
          <w:p w14:paraId="294AAC60" w14:textId="77777777" w:rsidR="008074B7" w:rsidRDefault="008074B7" w:rsidP="008074B7">
            <w:pPr>
              <w:pStyle w:val="ac"/>
            </w:pPr>
            <w:r>
              <w:t xml:space="preserve">    EXTRACT(MONTH FROM </w:t>
            </w:r>
            <w:proofErr w:type="spellStart"/>
            <w:r>
              <w:t>d.effective_until</w:t>
            </w:r>
            <w:proofErr w:type="spellEnd"/>
            <w:r>
              <w:t xml:space="preserve">)::int AS </w:t>
            </w:r>
            <w:proofErr w:type="spellStart"/>
            <w:r>
              <w:t>effective_until_month</w:t>
            </w:r>
            <w:proofErr w:type="spellEnd"/>
          </w:p>
          <w:p w14:paraId="30C3A3E3" w14:textId="77777777" w:rsidR="008074B7" w:rsidRDefault="008074B7" w:rsidP="008074B7">
            <w:pPr>
              <w:pStyle w:val="ac"/>
            </w:pPr>
            <w:r>
              <w:t>FROM documents d</w:t>
            </w:r>
          </w:p>
          <w:p w14:paraId="5C72FA1A" w14:textId="77777777" w:rsidR="008074B7" w:rsidRDefault="008074B7" w:rsidP="008074B7">
            <w:pPr>
              <w:pStyle w:val="ac"/>
            </w:pPr>
            <w:r>
              <w:t xml:space="preserve">WHERE </w:t>
            </w:r>
            <w:proofErr w:type="spellStart"/>
            <w:r>
              <w:t>d.effective_until</w:t>
            </w:r>
            <w:proofErr w:type="spellEnd"/>
            <w:r>
              <w:t xml:space="preserve"> &gt;= DATE '2025-01-01'</w:t>
            </w:r>
          </w:p>
          <w:p w14:paraId="41F1B1F4" w14:textId="77777777" w:rsidR="008074B7" w:rsidRDefault="008074B7" w:rsidP="008074B7">
            <w:pPr>
              <w:pStyle w:val="ac"/>
            </w:pPr>
            <w:r>
              <w:t xml:space="preserve">  AND </w:t>
            </w:r>
            <w:proofErr w:type="spellStart"/>
            <w:r>
              <w:t>d.effective_until</w:t>
            </w:r>
            <w:proofErr w:type="spellEnd"/>
            <w:r>
              <w:t xml:space="preserve"> &lt;  DATE '2026-01-01'</w:t>
            </w:r>
          </w:p>
          <w:p w14:paraId="7044B6CD" w14:textId="77777777" w:rsidR="008074B7" w:rsidRDefault="008074B7" w:rsidP="008074B7">
            <w:pPr>
              <w:pStyle w:val="ac"/>
            </w:pPr>
            <w:r>
              <w:t xml:space="preserve">  AND NOT</w:t>
            </w:r>
          </w:p>
          <w:p w14:paraId="1725DC86" w14:textId="77777777" w:rsidR="008074B7" w:rsidRDefault="008074B7" w:rsidP="008074B7">
            <w:pPr>
              <w:pStyle w:val="ac"/>
            </w:pPr>
            <w:r>
              <w:t xml:space="preserve">  (</w:t>
            </w:r>
          </w:p>
          <w:p w14:paraId="2289B282" w14:textId="77777777" w:rsidR="008074B7" w:rsidRDefault="008074B7" w:rsidP="008074B7">
            <w:pPr>
              <w:pStyle w:val="ac"/>
            </w:pPr>
            <w:r>
              <w:t xml:space="preserve">      </w:t>
            </w:r>
            <w:proofErr w:type="spellStart"/>
            <w:r>
              <w:t>d.effective_until</w:t>
            </w:r>
            <w:proofErr w:type="spellEnd"/>
            <w:r>
              <w:t xml:space="preserve"> &gt;= DATE '2025-05-01'</w:t>
            </w:r>
          </w:p>
          <w:p w14:paraId="1791F70D" w14:textId="77777777" w:rsidR="008074B7" w:rsidRDefault="008074B7" w:rsidP="008074B7">
            <w:pPr>
              <w:pStyle w:val="ac"/>
            </w:pPr>
            <w:r>
              <w:t xml:space="preserve">      AND </w:t>
            </w:r>
            <w:proofErr w:type="spellStart"/>
            <w:r>
              <w:t>d.effective_until</w:t>
            </w:r>
            <w:proofErr w:type="spellEnd"/>
            <w:r>
              <w:t xml:space="preserve"> &lt;  DATE '2025-08-01'</w:t>
            </w:r>
          </w:p>
          <w:p w14:paraId="55BF6EAF" w14:textId="77777777" w:rsidR="008074B7" w:rsidRDefault="008074B7" w:rsidP="008074B7">
            <w:pPr>
              <w:pStyle w:val="ac"/>
            </w:pPr>
            <w:r>
              <w:t xml:space="preserve">  )</w:t>
            </w:r>
          </w:p>
          <w:p w14:paraId="2CA1D0D8" w14:textId="67127021" w:rsidR="008074B7" w:rsidRPr="008074B7" w:rsidRDefault="008074B7" w:rsidP="008074B7">
            <w:pPr>
              <w:pStyle w:val="ac"/>
            </w:pPr>
            <w:r>
              <w:t xml:space="preserve">ORDER BY </w:t>
            </w:r>
            <w:proofErr w:type="spellStart"/>
            <w:r>
              <w:t>d.effective_until</w:t>
            </w:r>
            <w:proofErr w:type="spellEnd"/>
            <w:r>
              <w:t xml:space="preserve">, </w:t>
            </w:r>
            <w:proofErr w:type="spellStart"/>
            <w:r>
              <w:t>d.document_number</w:t>
            </w:r>
            <w:proofErr w:type="spellEnd"/>
            <w:r>
              <w:t>;</w:t>
            </w:r>
          </w:p>
        </w:tc>
      </w:tr>
    </w:tbl>
    <w:p w14:paraId="57381A69" w14:textId="77777777" w:rsidR="008074B7" w:rsidRDefault="008074B7" w:rsidP="008A7629">
      <w:pPr>
        <w:rPr>
          <w:rFonts w:eastAsia="Times New Roman"/>
        </w:rPr>
      </w:pPr>
    </w:p>
    <w:p w14:paraId="6C89A217" w14:textId="4AADE208" w:rsidR="008074B7" w:rsidRDefault="008074B7" w:rsidP="008A7629">
      <w:pPr>
        <w:rPr>
          <w:rFonts w:eastAsia="Times New Roman"/>
          <w:lang w:val="en-US"/>
        </w:rPr>
      </w:pPr>
      <w:r>
        <w:rPr>
          <w:rFonts w:eastAsia="Times New Roman"/>
        </w:rPr>
        <w:t xml:space="preserve">Эквивалентность исходной и переписанной формы Q2 была проверена операциями EXCEPT в обе стороны. В обоих направлениях получено </w:t>
      </w:r>
      <w:proofErr w:type="spellStart"/>
      <w:r>
        <w:rPr>
          <w:rFonts w:eastAsia="Times New Roman"/>
        </w:rPr>
        <w:t>diff_count</w:t>
      </w:r>
      <w:proofErr w:type="spellEnd"/>
      <w:r>
        <w:rPr>
          <w:rFonts w:eastAsia="Times New Roman"/>
        </w:rPr>
        <w:t xml:space="preserve"> = 0</w:t>
      </w:r>
      <w:r>
        <w:rPr>
          <w:rFonts w:eastAsia="Times New Roman"/>
          <w:lang w:val="en-US"/>
        </w:rPr>
        <w:t>.</w:t>
      </w:r>
    </w:p>
    <w:p w14:paraId="0AAF54A5" w14:textId="77777777" w:rsidR="0072726E" w:rsidRDefault="0072726E" w:rsidP="008074B7">
      <w:pPr>
        <w:pStyle w:val="ab"/>
      </w:pPr>
    </w:p>
    <w:p w14:paraId="247AC9ED" w14:textId="068DD84A" w:rsidR="008074B7" w:rsidRDefault="008074B7" w:rsidP="008074B7">
      <w:pPr>
        <w:pStyle w:val="ab"/>
      </w:pPr>
      <w:r w:rsidRPr="008A7629">
        <w:t xml:space="preserve">Листинг </w:t>
      </w:r>
      <w:r>
        <w:t>1</w:t>
      </w:r>
      <w:r w:rsidR="0072726E">
        <w:t>0</w:t>
      </w:r>
      <w:r w:rsidRPr="008A7629">
        <w:t xml:space="preserve"> – </w:t>
      </w:r>
      <w:r w:rsidRPr="008074B7">
        <w:t>Индекс для оптимизированной формы Q2</w:t>
      </w:r>
    </w:p>
    <w:tbl>
      <w:tblPr>
        <w:tblStyle w:val="af4"/>
        <w:tblW w:w="0" w:type="auto"/>
        <w:tblLook w:val="04A0" w:firstRow="1" w:lastRow="0" w:firstColumn="1" w:lastColumn="0" w:noHBand="0" w:noVBand="1"/>
      </w:tblPr>
      <w:tblGrid>
        <w:gridCol w:w="9622"/>
      </w:tblGrid>
      <w:tr w:rsidR="008074B7" w:rsidRPr="008074B7" w14:paraId="64DB9DE1" w14:textId="77777777" w:rsidTr="00946B7A">
        <w:tc>
          <w:tcPr>
            <w:tcW w:w="9622" w:type="dxa"/>
          </w:tcPr>
          <w:p w14:paraId="76DF516A" w14:textId="77777777" w:rsidR="008074B7" w:rsidRDefault="008074B7" w:rsidP="008074B7">
            <w:pPr>
              <w:pStyle w:val="ac"/>
            </w:pPr>
            <w:r>
              <w:t>CREATE INDEX idx_lr3_q2_documents_effective_until</w:t>
            </w:r>
          </w:p>
          <w:p w14:paraId="7043552D" w14:textId="77777777" w:rsidR="008074B7" w:rsidRDefault="008074B7" w:rsidP="008074B7">
            <w:pPr>
              <w:pStyle w:val="ac"/>
            </w:pPr>
            <w:r>
              <w:t>ON documents</w:t>
            </w:r>
          </w:p>
          <w:p w14:paraId="6227A159" w14:textId="77777777" w:rsidR="008074B7" w:rsidRDefault="008074B7" w:rsidP="008074B7">
            <w:pPr>
              <w:pStyle w:val="ac"/>
            </w:pPr>
            <w:r>
              <w:t>(</w:t>
            </w:r>
          </w:p>
          <w:p w14:paraId="2565B2DE" w14:textId="77777777" w:rsidR="008074B7" w:rsidRDefault="008074B7" w:rsidP="008074B7">
            <w:pPr>
              <w:pStyle w:val="ac"/>
            </w:pPr>
            <w:r>
              <w:t xml:space="preserve">    </w:t>
            </w:r>
            <w:proofErr w:type="spellStart"/>
            <w:r>
              <w:t>effective_until</w:t>
            </w:r>
            <w:proofErr w:type="spellEnd"/>
            <w:r>
              <w:t>,</w:t>
            </w:r>
          </w:p>
          <w:p w14:paraId="498BB8D4" w14:textId="77777777" w:rsidR="008074B7" w:rsidRDefault="008074B7" w:rsidP="008074B7">
            <w:pPr>
              <w:pStyle w:val="ac"/>
            </w:pPr>
            <w:r>
              <w:t xml:space="preserve">    </w:t>
            </w:r>
            <w:proofErr w:type="spellStart"/>
            <w:r>
              <w:t>document_number</w:t>
            </w:r>
            <w:proofErr w:type="spellEnd"/>
          </w:p>
          <w:p w14:paraId="103E701D" w14:textId="77777777" w:rsidR="008074B7" w:rsidRDefault="008074B7" w:rsidP="008074B7">
            <w:pPr>
              <w:pStyle w:val="ac"/>
            </w:pPr>
            <w:r>
              <w:t>)</w:t>
            </w:r>
          </w:p>
          <w:p w14:paraId="465FCCDF" w14:textId="77777777" w:rsidR="008074B7" w:rsidRDefault="008074B7" w:rsidP="008074B7">
            <w:pPr>
              <w:pStyle w:val="ac"/>
            </w:pPr>
            <w:r>
              <w:t>INCLUDE</w:t>
            </w:r>
          </w:p>
          <w:p w14:paraId="644353A9" w14:textId="77777777" w:rsidR="008074B7" w:rsidRDefault="008074B7" w:rsidP="008074B7">
            <w:pPr>
              <w:pStyle w:val="ac"/>
            </w:pPr>
            <w:r>
              <w:t>(</w:t>
            </w:r>
          </w:p>
          <w:p w14:paraId="05ED73A2" w14:textId="77777777" w:rsidR="008074B7" w:rsidRDefault="008074B7" w:rsidP="008074B7">
            <w:pPr>
              <w:pStyle w:val="ac"/>
            </w:pPr>
            <w:r>
              <w:t xml:space="preserve">    </w:t>
            </w:r>
            <w:proofErr w:type="spellStart"/>
            <w:r>
              <w:t>responsible_employee</w:t>
            </w:r>
            <w:proofErr w:type="spellEnd"/>
          </w:p>
          <w:p w14:paraId="0179BD49" w14:textId="77777777" w:rsidR="008074B7" w:rsidRDefault="008074B7" w:rsidP="008074B7">
            <w:pPr>
              <w:pStyle w:val="ac"/>
            </w:pPr>
            <w:r>
              <w:t>)</w:t>
            </w:r>
          </w:p>
          <w:p w14:paraId="6D154A98" w14:textId="365F4C2C" w:rsidR="008074B7" w:rsidRPr="008074B7" w:rsidRDefault="008074B7" w:rsidP="008074B7">
            <w:pPr>
              <w:pStyle w:val="ac"/>
            </w:pPr>
            <w:r>
              <w:t xml:space="preserve">WHERE </w:t>
            </w:r>
            <w:proofErr w:type="spellStart"/>
            <w:r>
              <w:t>effective_until</w:t>
            </w:r>
            <w:proofErr w:type="spellEnd"/>
            <w:r>
              <w:t xml:space="preserve"> IS NOT NULL;</w:t>
            </w:r>
          </w:p>
        </w:tc>
      </w:tr>
    </w:tbl>
    <w:p w14:paraId="645FFF9F" w14:textId="77777777" w:rsidR="008074B7" w:rsidRDefault="008074B7" w:rsidP="008074B7">
      <w:pPr>
        <w:pStyle w:val="ab"/>
      </w:pPr>
    </w:p>
    <w:p w14:paraId="3770C50E" w14:textId="4050E43B" w:rsidR="008074B7" w:rsidRDefault="008074B7" w:rsidP="008074B7">
      <w:pPr>
        <w:pStyle w:val="ab"/>
      </w:pPr>
      <w:r w:rsidRPr="008A7629">
        <w:t xml:space="preserve">Листинг </w:t>
      </w:r>
      <w:r>
        <w:t>1</w:t>
      </w:r>
      <w:r w:rsidR="0072726E">
        <w:t>1</w:t>
      </w:r>
      <w:r w:rsidRPr="008A7629">
        <w:t xml:space="preserve"> – </w:t>
      </w:r>
      <w:r w:rsidR="0072726E">
        <w:t>Ф</w:t>
      </w:r>
      <w:r w:rsidR="0072726E">
        <w:t xml:space="preserve">изический </w:t>
      </w:r>
      <w:r w:rsidRPr="008074B7">
        <w:t>план Q2 после оптимизации</w:t>
      </w:r>
    </w:p>
    <w:tbl>
      <w:tblPr>
        <w:tblStyle w:val="af4"/>
        <w:tblW w:w="0" w:type="auto"/>
        <w:tblLook w:val="04A0" w:firstRow="1" w:lastRow="0" w:firstColumn="1" w:lastColumn="0" w:noHBand="0" w:noVBand="1"/>
      </w:tblPr>
      <w:tblGrid>
        <w:gridCol w:w="9622"/>
      </w:tblGrid>
      <w:tr w:rsidR="008074B7" w:rsidRPr="008074B7" w14:paraId="51909F27" w14:textId="77777777" w:rsidTr="00946B7A">
        <w:tc>
          <w:tcPr>
            <w:tcW w:w="9622" w:type="dxa"/>
          </w:tcPr>
          <w:p w14:paraId="5665E842" w14:textId="77777777" w:rsidR="008074B7" w:rsidRDefault="008074B7" w:rsidP="008074B7">
            <w:pPr>
              <w:pStyle w:val="ac"/>
            </w:pPr>
            <w:r>
              <w:t xml:space="preserve">Index Only Scan using idx_lr3_q2_documents_effective_until on </w:t>
            </w:r>
            <w:proofErr w:type="spellStart"/>
            <w:r>
              <w:t>public.documents</w:t>
            </w:r>
            <w:proofErr w:type="spellEnd"/>
            <w:r>
              <w:t xml:space="preserve"> d</w:t>
            </w:r>
          </w:p>
          <w:p w14:paraId="1E8C18ED" w14:textId="77777777" w:rsidR="008074B7" w:rsidRDefault="008074B7" w:rsidP="008074B7">
            <w:pPr>
              <w:pStyle w:val="ac"/>
            </w:pPr>
            <w:r>
              <w:t xml:space="preserve">  Index Cond: </w:t>
            </w:r>
            <w:proofErr w:type="spellStart"/>
            <w:r>
              <w:t>effective_until</w:t>
            </w:r>
            <w:proofErr w:type="spellEnd"/>
            <w:r>
              <w:t xml:space="preserve"> &gt;= DATE '2025-01-01'</w:t>
            </w:r>
          </w:p>
          <w:p w14:paraId="7FA4F39E" w14:textId="77777777" w:rsidR="008074B7" w:rsidRDefault="008074B7" w:rsidP="008074B7">
            <w:pPr>
              <w:pStyle w:val="ac"/>
            </w:pPr>
            <w:r>
              <w:t xml:space="preserve">              AND </w:t>
            </w:r>
            <w:proofErr w:type="spellStart"/>
            <w:r>
              <w:t>effective_until</w:t>
            </w:r>
            <w:proofErr w:type="spellEnd"/>
            <w:r>
              <w:t xml:space="preserve"> &lt; DATE '2026-01-01'</w:t>
            </w:r>
          </w:p>
          <w:p w14:paraId="7622E516" w14:textId="77777777" w:rsidR="008074B7" w:rsidRDefault="008074B7" w:rsidP="008074B7">
            <w:pPr>
              <w:pStyle w:val="ac"/>
            </w:pPr>
            <w:r>
              <w:t xml:space="preserve">  Filter: NOT (</w:t>
            </w:r>
            <w:proofErr w:type="spellStart"/>
            <w:r>
              <w:t>effective_until</w:t>
            </w:r>
            <w:proofErr w:type="spellEnd"/>
            <w:r>
              <w:t xml:space="preserve"> &gt;= DATE '2025-05-01'</w:t>
            </w:r>
          </w:p>
          <w:p w14:paraId="33BB8464" w14:textId="77777777" w:rsidR="008074B7" w:rsidRDefault="008074B7" w:rsidP="008074B7">
            <w:pPr>
              <w:pStyle w:val="ac"/>
            </w:pPr>
            <w:r>
              <w:t xml:space="preserve">               AND </w:t>
            </w:r>
            <w:proofErr w:type="spellStart"/>
            <w:r>
              <w:t>effective_until</w:t>
            </w:r>
            <w:proofErr w:type="spellEnd"/>
            <w:r>
              <w:t xml:space="preserve"> &lt; DATE '2025-08-01')</w:t>
            </w:r>
          </w:p>
          <w:p w14:paraId="3BD2AC7F" w14:textId="77777777" w:rsidR="008074B7" w:rsidRDefault="008074B7" w:rsidP="008074B7">
            <w:pPr>
              <w:pStyle w:val="ac"/>
            </w:pPr>
            <w:r>
              <w:t xml:space="preserve">  Heap Fetches: 0</w:t>
            </w:r>
          </w:p>
          <w:p w14:paraId="72F8E5B1" w14:textId="1C305882" w:rsidR="008074B7" w:rsidRPr="008074B7" w:rsidRDefault="008074B7" w:rsidP="008074B7">
            <w:pPr>
              <w:pStyle w:val="ac"/>
            </w:pPr>
            <w:r>
              <w:t xml:space="preserve">Average Execution Time by 5 runs: 0.080 </w:t>
            </w:r>
            <w:proofErr w:type="spellStart"/>
            <w:r>
              <w:t>ms</w:t>
            </w:r>
            <w:proofErr w:type="spellEnd"/>
          </w:p>
        </w:tc>
      </w:tr>
    </w:tbl>
    <w:p w14:paraId="0BC52074" w14:textId="77777777" w:rsidR="008074B7" w:rsidRPr="008074B7" w:rsidRDefault="008074B7" w:rsidP="008A7629">
      <w:pPr>
        <w:rPr>
          <w:lang w:val="en-US"/>
        </w:rPr>
      </w:pPr>
    </w:p>
    <w:p w14:paraId="4A5EC0E9" w14:textId="77777777" w:rsidR="008A7629" w:rsidRDefault="008A7629" w:rsidP="008A7629">
      <w:pPr>
        <w:pStyle w:val="ab"/>
      </w:pPr>
      <w:r w:rsidRPr="008A7629">
        <w:t>Таблица 4 – Время выполнения Q2 до и после оптимизации</w:t>
      </w:r>
    </w:p>
    <w:tbl>
      <w:tblPr>
        <w:tblStyle w:val="af4"/>
        <w:tblW w:w="0" w:type="auto"/>
        <w:jc w:val="center"/>
        <w:tblLook w:val="04A0" w:firstRow="1" w:lastRow="0" w:firstColumn="1" w:lastColumn="0" w:noHBand="0" w:noVBand="1"/>
      </w:tblPr>
      <w:tblGrid>
        <w:gridCol w:w="2384"/>
        <w:gridCol w:w="2147"/>
        <w:gridCol w:w="2268"/>
        <w:gridCol w:w="3113"/>
      </w:tblGrid>
      <w:tr w:rsidR="008074B7" w14:paraId="26D05817" w14:textId="2D9DFC59"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301B80D0" w14:textId="34ECB82A" w:rsidR="008074B7" w:rsidRPr="008074B7" w:rsidRDefault="008074B7" w:rsidP="008074B7">
            <w:pPr>
              <w:pStyle w:val="ad"/>
              <w:rPr>
                <w:b/>
                <w:bCs/>
              </w:rPr>
            </w:pPr>
            <w:r w:rsidRPr="008074B7">
              <w:rPr>
                <w:b/>
                <w:bCs/>
              </w:rPr>
              <w:t>Запуск</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2A29810F" w14:textId="619960DD" w:rsidR="008074B7" w:rsidRPr="008074B7" w:rsidRDefault="008074B7" w:rsidP="008074B7">
            <w:pPr>
              <w:pStyle w:val="ad"/>
              <w:rPr>
                <w:b/>
                <w:bCs/>
              </w:rPr>
            </w:pPr>
            <w:r w:rsidRPr="008074B7">
              <w:rPr>
                <w:b/>
                <w:bCs/>
              </w:rPr>
              <w:t xml:space="preserve">Исходный EXTRACT, </w:t>
            </w:r>
            <w:proofErr w:type="spellStart"/>
            <w:r w:rsidRPr="008074B7">
              <w:rPr>
                <w:b/>
                <w:bCs/>
              </w:rPr>
              <w:t>ms</w:t>
            </w:r>
            <w:proofErr w:type="spellEnd"/>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1548D998" w14:textId="500B59CE" w:rsidR="008074B7" w:rsidRPr="008074B7" w:rsidRDefault="008074B7" w:rsidP="008074B7">
            <w:pPr>
              <w:pStyle w:val="ad"/>
              <w:rPr>
                <w:b/>
                <w:bCs/>
              </w:rPr>
            </w:pPr>
            <w:r w:rsidRPr="008074B7">
              <w:rPr>
                <w:b/>
                <w:bCs/>
              </w:rPr>
              <w:t xml:space="preserve">Диапазоны дат, </w:t>
            </w:r>
            <w:proofErr w:type="spellStart"/>
            <w:r w:rsidRPr="008074B7">
              <w:rPr>
                <w:b/>
                <w:bCs/>
              </w:rPr>
              <w:t>ms</w:t>
            </w:r>
            <w:proofErr w:type="spellEnd"/>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cPr>
          <w:p w14:paraId="20E6B940" w14:textId="5E8123B4" w:rsidR="008074B7" w:rsidRPr="008074B7" w:rsidRDefault="008074B7" w:rsidP="008074B7">
            <w:pPr>
              <w:pStyle w:val="ad"/>
              <w:rPr>
                <w:b/>
                <w:bCs/>
              </w:rPr>
            </w:pPr>
            <w:r w:rsidRPr="008074B7">
              <w:rPr>
                <w:b/>
                <w:bCs/>
              </w:rPr>
              <w:t xml:space="preserve">Диапазоны + индекс, </w:t>
            </w:r>
            <w:proofErr w:type="spellStart"/>
            <w:r w:rsidRPr="008074B7">
              <w:rPr>
                <w:b/>
                <w:bCs/>
              </w:rPr>
              <w:t>ms</w:t>
            </w:r>
            <w:proofErr w:type="spellEnd"/>
          </w:p>
        </w:tc>
      </w:tr>
      <w:tr w:rsidR="008074B7" w14:paraId="06143659" w14:textId="4E5D9AB3"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022DB" w14:textId="35FA64DF" w:rsidR="008074B7" w:rsidRDefault="008074B7" w:rsidP="008074B7">
            <w:pPr>
              <w:pStyle w:val="ad"/>
            </w:pPr>
            <w:r w:rsidRPr="00A01E14">
              <w:t>1</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D5DD63" w14:textId="3152B471" w:rsidR="008074B7" w:rsidRDefault="008074B7" w:rsidP="008074B7">
            <w:pPr>
              <w:pStyle w:val="ad"/>
            </w:pPr>
            <w:r w:rsidRPr="00A01E14">
              <w:t>11.880</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9AF0C9" w14:textId="7405A9B3" w:rsidR="008074B7" w:rsidRDefault="008074B7" w:rsidP="008074B7">
            <w:pPr>
              <w:pStyle w:val="ad"/>
            </w:pPr>
            <w:r w:rsidRPr="00A01E14">
              <w:t>12.383</w:t>
            </w:r>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04A5AF" w14:textId="184C1C6F" w:rsidR="008074B7" w:rsidRPr="008A7629" w:rsidRDefault="008074B7" w:rsidP="008074B7">
            <w:pPr>
              <w:pStyle w:val="ad"/>
            </w:pPr>
            <w:r w:rsidRPr="00A01E14">
              <w:t>0.067</w:t>
            </w:r>
          </w:p>
        </w:tc>
      </w:tr>
      <w:tr w:rsidR="008074B7" w14:paraId="05D19CBB" w14:textId="6555108D"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5BA50" w14:textId="7A29CCC2" w:rsidR="008074B7" w:rsidRDefault="008074B7" w:rsidP="008074B7">
            <w:pPr>
              <w:pStyle w:val="ad"/>
            </w:pPr>
            <w:r w:rsidRPr="00A01E14">
              <w:lastRenderedPageBreak/>
              <w:t>2</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981ED" w14:textId="32F5D60B" w:rsidR="008074B7" w:rsidRDefault="008074B7" w:rsidP="008074B7">
            <w:pPr>
              <w:pStyle w:val="ad"/>
            </w:pPr>
            <w:r w:rsidRPr="00A01E14">
              <w:t>11.273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A4C66" w14:textId="42CF6698" w:rsidR="008074B7" w:rsidRDefault="008074B7" w:rsidP="008074B7">
            <w:pPr>
              <w:pStyle w:val="ad"/>
            </w:pPr>
            <w:r w:rsidRPr="00A01E14">
              <w:t>9.751</w:t>
            </w:r>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8D34F" w14:textId="299FB4FB" w:rsidR="008074B7" w:rsidRPr="008A7629" w:rsidRDefault="008074B7" w:rsidP="008074B7">
            <w:pPr>
              <w:pStyle w:val="ad"/>
            </w:pPr>
            <w:r w:rsidRPr="00A01E14">
              <w:t>0.087</w:t>
            </w:r>
          </w:p>
        </w:tc>
      </w:tr>
      <w:tr w:rsidR="008074B7" w14:paraId="3CFFAA65" w14:textId="4F7F2842"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7663D6" w14:textId="575EC003" w:rsidR="008074B7" w:rsidRDefault="008074B7" w:rsidP="008074B7">
            <w:pPr>
              <w:pStyle w:val="ad"/>
            </w:pPr>
            <w:r w:rsidRPr="00A01E14">
              <w:t>3</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0E188" w14:textId="3823B918" w:rsidR="008074B7" w:rsidRDefault="008074B7" w:rsidP="008074B7">
            <w:pPr>
              <w:pStyle w:val="ad"/>
            </w:pPr>
            <w:r w:rsidRPr="00A01E14">
              <w:t>11.299</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9019E" w14:textId="5CD99CE9" w:rsidR="008074B7" w:rsidRDefault="008074B7" w:rsidP="008074B7">
            <w:pPr>
              <w:pStyle w:val="ad"/>
            </w:pPr>
            <w:r w:rsidRPr="00A01E14">
              <w:t>8.967</w:t>
            </w:r>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84C68" w14:textId="23658790" w:rsidR="008074B7" w:rsidRPr="008A7629" w:rsidRDefault="008074B7" w:rsidP="008074B7">
            <w:pPr>
              <w:pStyle w:val="ad"/>
            </w:pPr>
            <w:r w:rsidRPr="00A01E14">
              <w:t>0.066</w:t>
            </w:r>
          </w:p>
        </w:tc>
      </w:tr>
      <w:tr w:rsidR="008074B7" w14:paraId="0199B312" w14:textId="76D82937"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8ADAD" w14:textId="09C0D090" w:rsidR="008074B7" w:rsidRDefault="008074B7" w:rsidP="008074B7">
            <w:pPr>
              <w:pStyle w:val="ad"/>
            </w:pPr>
            <w:r w:rsidRPr="00A01E14">
              <w:t>4</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B8D2F" w14:textId="3D6A2595" w:rsidR="008074B7" w:rsidRDefault="008074B7" w:rsidP="008074B7">
            <w:pPr>
              <w:pStyle w:val="ad"/>
            </w:pPr>
            <w:r w:rsidRPr="00A01E14">
              <w:t>11.044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3F48D" w14:textId="6182F3ED" w:rsidR="008074B7" w:rsidRDefault="008074B7" w:rsidP="008074B7">
            <w:pPr>
              <w:pStyle w:val="ad"/>
            </w:pPr>
            <w:r w:rsidRPr="00A01E14">
              <w:t>8.440</w:t>
            </w:r>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21159" w14:textId="77D4B7E4" w:rsidR="008074B7" w:rsidRPr="008A7629" w:rsidRDefault="008074B7" w:rsidP="008074B7">
            <w:pPr>
              <w:pStyle w:val="ad"/>
            </w:pPr>
            <w:r w:rsidRPr="00A01E14">
              <w:t>0.082</w:t>
            </w:r>
          </w:p>
        </w:tc>
      </w:tr>
      <w:tr w:rsidR="008074B7" w14:paraId="19D0FFD8" w14:textId="1350729B" w:rsidTr="00C41FA5">
        <w:trPr>
          <w:jc w:val="center"/>
        </w:trPr>
        <w:tc>
          <w:tcPr>
            <w:tcW w:w="23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7781C" w14:textId="2435E3BA" w:rsidR="008074B7" w:rsidRDefault="008074B7" w:rsidP="008074B7">
            <w:pPr>
              <w:pStyle w:val="ad"/>
            </w:pPr>
            <w:r w:rsidRPr="00A01E14">
              <w:t>5</w:t>
            </w:r>
          </w:p>
        </w:tc>
        <w:tc>
          <w:tcPr>
            <w:tcW w:w="21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770FD" w14:textId="1486C8E3" w:rsidR="008074B7" w:rsidRDefault="008074B7" w:rsidP="008074B7">
            <w:pPr>
              <w:pStyle w:val="ad"/>
            </w:pPr>
            <w:r w:rsidRPr="00A01E14">
              <w:t>13.059</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65C56" w14:textId="406CE221" w:rsidR="008074B7" w:rsidRDefault="008074B7" w:rsidP="008074B7">
            <w:pPr>
              <w:pStyle w:val="ad"/>
            </w:pPr>
            <w:r w:rsidRPr="00A01E14">
              <w:t>9.634</w:t>
            </w:r>
          </w:p>
        </w:tc>
        <w:tc>
          <w:tcPr>
            <w:tcW w:w="31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94DAC" w14:textId="2C2BED8C" w:rsidR="008074B7" w:rsidRPr="008A7629" w:rsidRDefault="008074B7" w:rsidP="008074B7">
            <w:pPr>
              <w:pStyle w:val="ad"/>
            </w:pPr>
            <w:r w:rsidRPr="00A01E14">
              <w:t>0.098</w:t>
            </w:r>
          </w:p>
        </w:tc>
      </w:tr>
    </w:tbl>
    <w:p w14:paraId="2EF300A9" w14:textId="77777777" w:rsidR="00C41FA5" w:rsidRDefault="00C41FA5" w:rsidP="00C41FA5">
      <w:pPr>
        <w:rPr>
          <w:rFonts w:eastAsia="Times New Roman"/>
        </w:rPr>
      </w:pPr>
    </w:p>
    <w:p w14:paraId="0FF80187" w14:textId="11711A65" w:rsidR="008A7629" w:rsidRDefault="00C41FA5" w:rsidP="00C41FA5">
      <w:pPr>
        <w:rPr>
          <w:rFonts w:eastAsia="Times New Roman"/>
        </w:rPr>
      </w:pPr>
      <w:r>
        <w:rPr>
          <w:rFonts w:eastAsia="Times New Roman"/>
        </w:rPr>
        <w:t>Л</w:t>
      </w:r>
      <w:r>
        <w:rPr>
          <w:rFonts w:eastAsia="Times New Roman"/>
        </w:rPr>
        <w:t xml:space="preserve">огическое переписывание уменьшило среднее время с 11.711 </w:t>
      </w:r>
      <w:proofErr w:type="spellStart"/>
      <w:r>
        <w:rPr>
          <w:rFonts w:eastAsia="Times New Roman"/>
        </w:rPr>
        <w:t>ms</w:t>
      </w:r>
      <w:proofErr w:type="spellEnd"/>
      <w:r>
        <w:rPr>
          <w:rFonts w:eastAsia="Times New Roman"/>
        </w:rPr>
        <w:t xml:space="preserve"> до 9.835 </w:t>
      </w:r>
      <w:proofErr w:type="spellStart"/>
      <w:r>
        <w:rPr>
          <w:rFonts w:eastAsia="Times New Roman"/>
        </w:rPr>
        <w:t>ms</w:t>
      </w:r>
      <w:proofErr w:type="spellEnd"/>
      <w:r>
        <w:rPr>
          <w:rFonts w:eastAsia="Times New Roman"/>
        </w:rPr>
        <w:t xml:space="preserve">. После добавления индекса по </w:t>
      </w:r>
      <w:proofErr w:type="spellStart"/>
      <w:r>
        <w:rPr>
          <w:rFonts w:eastAsia="Times New Roman"/>
        </w:rPr>
        <w:t>effective_until</w:t>
      </w:r>
      <w:proofErr w:type="spellEnd"/>
      <w:r>
        <w:rPr>
          <w:rFonts w:eastAsia="Times New Roman"/>
        </w:rPr>
        <w:t xml:space="preserve"> среднее время снизилось до 0.080 </w:t>
      </w:r>
      <w:proofErr w:type="spellStart"/>
      <w:r>
        <w:rPr>
          <w:rFonts w:eastAsia="Times New Roman"/>
        </w:rPr>
        <w:t>ms</w:t>
      </w:r>
      <w:proofErr w:type="spellEnd"/>
      <w:r>
        <w:rPr>
          <w:rFonts w:eastAsia="Times New Roman"/>
        </w:rPr>
        <w:t>. Итоговое ускорение относительно исходной формы составило 146.388 раза</w:t>
      </w:r>
      <w:r>
        <w:rPr>
          <w:rFonts w:eastAsia="Times New Roman"/>
        </w:rPr>
        <w:t>.</w:t>
      </w:r>
    </w:p>
    <w:p w14:paraId="736B61D8" w14:textId="77777777" w:rsidR="00C41FA5" w:rsidRDefault="00C41FA5" w:rsidP="00C41FA5">
      <w:pPr>
        <w:pStyle w:val="af5"/>
      </w:pPr>
      <w:r>
        <w:rPr>
          <w:noProof/>
        </w:rPr>
        <w:drawing>
          <wp:inline distT="0" distB="0" distL="0" distR="0" wp14:anchorId="77ECF068" wp14:editId="57CFCFDF">
            <wp:extent cx="5580000" cy="27900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3_optimization_q2_runs.png"/>
                    <pic:cNvPicPr/>
                  </pic:nvPicPr>
                  <pic:blipFill>
                    <a:blip r:embed="rId9"/>
                    <a:stretch>
                      <a:fillRect/>
                    </a:stretch>
                  </pic:blipFill>
                  <pic:spPr>
                    <a:xfrm>
                      <a:off x="0" y="0"/>
                      <a:ext cx="5580000" cy="2790000"/>
                    </a:xfrm>
                    <a:prstGeom prst="rect">
                      <a:avLst/>
                    </a:prstGeom>
                  </pic:spPr>
                </pic:pic>
              </a:graphicData>
            </a:graphic>
          </wp:inline>
        </w:drawing>
      </w:r>
    </w:p>
    <w:p w14:paraId="799583C4" w14:textId="77777777" w:rsidR="00C41FA5" w:rsidRPr="00C41FA5" w:rsidRDefault="00C41FA5" w:rsidP="00C41FA5">
      <w:pPr>
        <w:pStyle w:val="aa"/>
      </w:pPr>
      <w:r w:rsidRPr="00C41FA5">
        <w:t>Рисунок 2 - Сравнение времени выполнения Q2 по пяти запускам</w:t>
      </w:r>
    </w:p>
    <w:p w14:paraId="74C70E3D" w14:textId="77777777" w:rsidR="00FA7108" w:rsidRPr="00FA7108" w:rsidRDefault="00FA7108" w:rsidP="00FA7108"/>
    <w:p w14:paraId="05533B0A" w14:textId="0B5D1C19" w:rsidR="00FA7108" w:rsidRPr="00FF4CB9" w:rsidRDefault="00C41FA5" w:rsidP="00FA7108">
      <w:pPr>
        <w:pStyle w:val="21"/>
        <w:rPr>
          <w:rStyle w:val="23"/>
          <w:b/>
          <w:bCs/>
        </w:rPr>
      </w:pPr>
      <w:bookmarkStart w:id="10" w:name="_Toc230045629"/>
      <w:r>
        <w:t>Запрос Q3: полный набор операций или отсутствие собственных операций у ответственного</w:t>
      </w:r>
      <w:bookmarkEnd w:id="10"/>
    </w:p>
    <w:p w14:paraId="143333AC" w14:textId="557E2347" w:rsidR="008A7629" w:rsidRDefault="00C41FA5" w:rsidP="008A7629">
      <w:r>
        <w:rPr>
          <w:rFonts w:eastAsia="Times New Roman"/>
        </w:rPr>
        <w:t>Запрос Q3 соответствует третьему запросу из ЛР3. Он объединяет две логики: поиск сотрудников, выполнивших по какому-либо документу все операции из заданного перечня, и поиск ответственных сотрудников, которые сами не выполняли операций по закрепленным документам</w:t>
      </w:r>
      <w:r w:rsidR="008A7629">
        <w:t>.</w:t>
      </w:r>
    </w:p>
    <w:p w14:paraId="0B5210C6" w14:textId="7E2C9F10" w:rsidR="008A7629" w:rsidRDefault="008A7629" w:rsidP="008A7629">
      <w:pPr>
        <w:pStyle w:val="ab"/>
      </w:pPr>
      <w:r w:rsidRPr="009229F3">
        <w:t>Листинг 1</w:t>
      </w:r>
      <w:r w:rsidR="0072726E">
        <w:t>2</w:t>
      </w:r>
      <w:r w:rsidRPr="009229F3">
        <w:t xml:space="preserve"> – </w:t>
      </w:r>
      <w:r w:rsidR="00C41FA5" w:rsidRPr="00C41FA5">
        <w:t>Исходный SQL-код Q3</w:t>
      </w:r>
    </w:p>
    <w:tbl>
      <w:tblPr>
        <w:tblStyle w:val="af4"/>
        <w:tblW w:w="9985" w:type="dxa"/>
        <w:jc w:val="center"/>
        <w:tblLayout w:type="fixed"/>
        <w:tblLook w:val="04A0" w:firstRow="1" w:lastRow="0" w:firstColumn="1" w:lastColumn="0" w:noHBand="0" w:noVBand="1"/>
      </w:tblPr>
      <w:tblGrid>
        <w:gridCol w:w="9985"/>
      </w:tblGrid>
      <w:tr w:rsidR="008A7629" w:rsidRPr="008074B7" w14:paraId="5CE5D737" w14:textId="77777777" w:rsidTr="009229F3">
        <w:trPr>
          <w:jc w:val="center"/>
        </w:trPr>
        <w:tc>
          <w:tcPr>
            <w:tcW w:w="9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FD156" w14:textId="77777777" w:rsidR="00C41FA5" w:rsidRDefault="00C41FA5" w:rsidP="00C41FA5">
            <w:pPr>
              <w:pStyle w:val="ac"/>
            </w:pPr>
            <w:r>
              <w:t xml:space="preserve">SELECT DISTINCT </w:t>
            </w:r>
            <w:proofErr w:type="spellStart"/>
            <w:r>
              <w:t>result.employee_name</w:t>
            </w:r>
            <w:proofErr w:type="spellEnd"/>
          </w:p>
          <w:p w14:paraId="180EA8E3" w14:textId="77777777" w:rsidR="00C41FA5" w:rsidRDefault="00C41FA5" w:rsidP="00C41FA5">
            <w:pPr>
              <w:pStyle w:val="ac"/>
            </w:pPr>
            <w:r>
              <w:t>FROM</w:t>
            </w:r>
          </w:p>
          <w:p w14:paraId="0571BB60" w14:textId="77777777" w:rsidR="00C41FA5" w:rsidRDefault="00C41FA5" w:rsidP="00C41FA5">
            <w:pPr>
              <w:pStyle w:val="ac"/>
            </w:pPr>
            <w:r>
              <w:t>(</w:t>
            </w:r>
          </w:p>
          <w:p w14:paraId="772DFA1C" w14:textId="77777777" w:rsidR="00C41FA5" w:rsidRDefault="00C41FA5" w:rsidP="00C41FA5">
            <w:pPr>
              <w:pStyle w:val="ac"/>
            </w:pPr>
            <w:r>
              <w:t xml:space="preserve">    SELECT DISTINCT </w:t>
            </w:r>
            <w:proofErr w:type="spellStart"/>
            <w:r>
              <w:t>op.employee_name</w:t>
            </w:r>
            <w:proofErr w:type="spellEnd"/>
          </w:p>
          <w:p w14:paraId="39E0F2C4" w14:textId="77777777" w:rsidR="00C41FA5" w:rsidRDefault="00C41FA5" w:rsidP="00C41FA5">
            <w:pPr>
              <w:pStyle w:val="ac"/>
            </w:pPr>
            <w:r>
              <w:t xml:space="preserve">    FROM </w:t>
            </w:r>
            <w:proofErr w:type="spellStart"/>
            <w:r>
              <w:t>document_operations</w:t>
            </w:r>
            <w:proofErr w:type="spellEnd"/>
            <w:r>
              <w:t xml:space="preserve"> op</w:t>
            </w:r>
          </w:p>
          <w:p w14:paraId="05CE26F1" w14:textId="77777777" w:rsidR="00C41FA5" w:rsidRDefault="00C41FA5" w:rsidP="00C41FA5">
            <w:pPr>
              <w:pStyle w:val="ac"/>
            </w:pPr>
            <w:r>
              <w:t xml:space="preserve">    WHERE NOT EXISTS</w:t>
            </w:r>
          </w:p>
          <w:p w14:paraId="50B8A7F1" w14:textId="77777777" w:rsidR="00C41FA5" w:rsidRDefault="00C41FA5" w:rsidP="00C41FA5">
            <w:pPr>
              <w:pStyle w:val="ac"/>
            </w:pPr>
            <w:r>
              <w:t xml:space="preserve">    (</w:t>
            </w:r>
          </w:p>
          <w:p w14:paraId="570FB1D3" w14:textId="77777777" w:rsidR="00C41FA5" w:rsidRDefault="00C41FA5" w:rsidP="00C41FA5">
            <w:pPr>
              <w:pStyle w:val="ac"/>
            </w:pPr>
            <w:r>
              <w:t xml:space="preserve">        SELECT 1</w:t>
            </w:r>
          </w:p>
          <w:p w14:paraId="1025CD5D" w14:textId="77777777" w:rsidR="00C41FA5" w:rsidRDefault="00C41FA5" w:rsidP="00C41FA5">
            <w:pPr>
              <w:pStyle w:val="ac"/>
            </w:pPr>
            <w:r>
              <w:lastRenderedPageBreak/>
              <w:t xml:space="preserve">        FROM unnest(ARRAY[</w:t>
            </w:r>
          </w:p>
          <w:p w14:paraId="154416DE" w14:textId="77777777" w:rsidR="00C41FA5" w:rsidRPr="00C41FA5" w:rsidRDefault="00C41FA5" w:rsidP="00C41FA5">
            <w:pPr>
              <w:pStyle w:val="ac"/>
              <w:rPr>
                <w:lang w:val="ru-RU"/>
              </w:rPr>
            </w:pPr>
            <w:r>
              <w:t xml:space="preserve">            </w:t>
            </w:r>
            <w:r w:rsidRPr="00C41FA5">
              <w:rPr>
                <w:lang w:val="ru-RU"/>
              </w:rPr>
              <w:t>'Создание документа',</w:t>
            </w:r>
          </w:p>
          <w:p w14:paraId="702E1152" w14:textId="77777777" w:rsidR="00C41FA5" w:rsidRPr="00C41FA5" w:rsidRDefault="00C41FA5" w:rsidP="00C41FA5">
            <w:pPr>
              <w:pStyle w:val="ac"/>
              <w:rPr>
                <w:lang w:val="ru-RU"/>
              </w:rPr>
            </w:pPr>
            <w:r w:rsidRPr="00C41FA5">
              <w:rPr>
                <w:lang w:val="ru-RU"/>
              </w:rPr>
              <w:t xml:space="preserve">            'Проверка документа',</w:t>
            </w:r>
          </w:p>
          <w:p w14:paraId="325B6C5A" w14:textId="77777777" w:rsidR="00C41FA5" w:rsidRPr="00C41FA5" w:rsidRDefault="00C41FA5" w:rsidP="00C41FA5">
            <w:pPr>
              <w:pStyle w:val="ac"/>
              <w:rPr>
                <w:lang w:val="ru-RU"/>
              </w:rPr>
            </w:pPr>
            <w:r w:rsidRPr="00C41FA5">
              <w:rPr>
                <w:lang w:val="ru-RU"/>
              </w:rPr>
              <w:t xml:space="preserve">            'Согласование документа'</w:t>
            </w:r>
          </w:p>
          <w:p w14:paraId="78589262" w14:textId="77777777" w:rsidR="00C41FA5" w:rsidRDefault="00C41FA5" w:rsidP="00C41FA5">
            <w:pPr>
              <w:pStyle w:val="ac"/>
            </w:pPr>
            <w:r w:rsidRPr="00C41FA5">
              <w:rPr>
                <w:lang w:val="ru-RU"/>
              </w:rPr>
              <w:t xml:space="preserve">        </w:t>
            </w:r>
            <w:r>
              <w:t xml:space="preserve">]::text[]) AS </w:t>
            </w:r>
            <w:proofErr w:type="spellStart"/>
            <w:r>
              <w:t>possible_operation</w:t>
            </w:r>
            <w:proofErr w:type="spellEnd"/>
            <w:r>
              <w:t>(</w:t>
            </w:r>
            <w:proofErr w:type="spellStart"/>
            <w:r>
              <w:t>operation_description</w:t>
            </w:r>
            <w:proofErr w:type="spellEnd"/>
            <w:r>
              <w:t>)</w:t>
            </w:r>
          </w:p>
          <w:p w14:paraId="78F4A3B2" w14:textId="77777777" w:rsidR="00C41FA5" w:rsidRDefault="00C41FA5" w:rsidP="00C41FA5">
            <w:pPr>
              <w:pStyle w:val="ac"/>
            </w:pPr>
            <w:r>
              <w:t xml:space="preserve">        WHERE NOT EXISTS</w:t>
            </w:r>
          </w:p>
          <w:p w14:paraId="5C38EBA8" w14:textId="77777777" w:rsidR="00C41FA5" w:rsidRDefault="00C41FA5" w:rsidP="00C41FA5">
            <w:pPr>
              <w:pStyle w:val="ac"/>
            </w:pPr>
            <w:r>
              <w:t xml:space="preserve">        (</w:t>
            </w:r>
          </w:p>
          <w:p w14:paraId="0EB57FF3" w14:textId="77777777" w:rsidR="00C41FA5" w:rsidRDefault="00C41FA5" w:rsidP="00C41FA5">
            <w:pPr>
              <w:pStyle w:val="ac"/>
            </w:pPr>
            <w:r>
              <w:t xml:space="preserve">            SELECT 1</w:t>
            </w:r>
          </w:p>
          <w:p w14:paraId="63FA40AD" w14:textId="77777777" w:rsidR="00C41FA5" w:rsidRDefault="00C41FA5" w:rsidP="00C41FA5">
            <w:pPr>
              <w:pStyle w:val="ac"/>
            </w:pPr>
            <w:r>
              <w:t xml:space="preserve">            FROM </w:t>
            </w:r>
            <w:proofErr w:type="spellStart"/>
            <w:r>
              <w:t>document_operations</w:t>
            </w:r>
            <w:proofErr w:type="spellEnd"/>
            <w:r>
              <w:t xml:space="preserve"> </w:t>
            </w:r>
            <w:proofErr w:type="spellStart"/>
            <w:r>
              <w:t>op_check</w:t>
            </w:r>
            <w:proofErr w:type="spellEnd"/>
          </w:p>
          <w:p w14:paraId="12901DEB" w14:textId="77777777" w:rsidR="00C41FA5" w:rsidRDefault="00C41FA5" w:rsidP="00C41FA5">
            <w:pPr>
              <w:pStyle w:val="ac"/>
            </w:pPr>
            <w:r>
              <w:t xml:space="preserve">            WHERE </w:t>
            </w:r>
            <w:proofErr w:type="spellStart"/>
            <w:r>
              <w:t>op_check.employee_name</w:t>
            </w:r>
            <w:proofErr w:type="spellEnd"/>
            <w:r>
              <w:t xml:space="preserve"> = </w:t>
            </w:r>
            <w:proofErr w:type="spellStart"/>
            <w:r>
              <w:t>op.employee_name</w:t>
            </w:r>
            <w:proofErr w:type="spellEnd"/>
          </w:p>
          <w:p w14:paraId="3DD87785" w14:textId="77777777" w:rsidR="00C41FA5" w:rsidRDefault="00C41FA5" w:rsidP="00C41FA5">
            <w:pPr>
              <w:pStyle w:val="ac"/>
            </w:pPr>
            <w:r>
              <w:t xml:space="preserve">              AND </w:t>
            </w:r>
            <w:proofErr w:type="spellStart"/>
            <w:r>
              <w:t>op_check.document_number</w:t>
            </w:r>
            <w:proofErr w:type="spellEnd"/>
            <w:r>
              <w:t xml:space="preserve"> = </w:t>
            </w:r>
            <w:proofErr w:type="spellStart"/>
            <w:r>
              <w:t>op.document_number</w:t>
            </w:r>
            <w:proofErr w:type="spellEnd"/>
          </w:p>
          <w:p w14:paraId="346DF72B" w14:textId="77777777" w:rsidR="00C41FA5" w:rsidRDefault="00C41FA5" w:rsidP="00C41FA5">
            <w:pPr>
              <w:pStyle w:val="ac"/>
            </w:pPr>
            <w:r>
              <w:t xml:space="preserve">              AND </w:t>
            </w:r>
            <w:proofErr w:type="spellStart"/>
            <w:r>
              <w:t>op_check.operation_description</w:t>
            </w:r>
            <w:proofErr w:type="spellEnd"/>
            <w:r>
              <w:t xml:space="preserve"> = </w:t>
            </w:r>
            <w:proofErr w:type="spellStart"/>
            <w:r>
              <w:t>possible_operation.operation_description</w:t>
            </w:r>
            <w:proofErr w:type="spellEnd"/>
          </w:p>
          <w:p w14:paraId="79AFFBE4" w14:textId="77777777" w:rsidR="00C41FA5" w:rsidRDefault="00C41FA5" w:rsidP="00C41FA5">
            <w:pPr>
              <w:pStyle w:val="ac"/>
            </w:pPr>
            <w:r>
              <w:t xml:space="preserve">        )</w:t>
            </w:r>
          </w:p>
          <w:p w14:paraId="6F5F60C5" w14:textId="77777777" w:rsidR="00C41FA5" w:rsidRDefault="00C41FA5" w:rsidP="00C41FA5">
            <w:pPr>
              <w:pStyle w:val="ac"/>
            </w:pPr>
            <w:r>
              <w:t xml:space="preserve">    )</w:t>
            </w:r>
          </w:p>
          <w:p w14:paraId="39106B04" w14:textId="77777777" w:rsidR="00C41FA5" w:rsidRDefault="00C41FA5" w:rsidP="00C41FA5">
            <w:pPr>
              <w:pStyle w:val="ac"/>
            </w:pPr>
          </w:p>
          <w:p w14:paraId="45E63F43" w14:textId="77777777" w:rsidR="00C41FA5" w:rsidRDefault="00C41FA5" w:rsidP="00C41FA5">
            <w:pPr>
              <w:pStyle w:val="ac"/>
            </w:pPr>
            <w:r>
              <w:t xml:space="preserve">    UNION</w:t>
            </w:r>
          </w:p>
          <w:p w14:paraId="2D15B9C5" w14:textId="77777777" w:rsidR="00C41FA5" w:rsidRDefault="00C41FA5" w:rsidP="00C41FA5">
            <w:pPr>
              <w:pStyle w:val="ac"/>
            </w:pPr>
          </w:p>
          <w:p w14:paraId="35847888" w14:textId="77777777" w:rsidR="00C41FA5" w:rsidRDefault="00C41FA5" w:rsidP="00C41FA5">
            <w:pPr>
              <w:pStyle w:val="ac"/>
            </w:pPr>
            <w:r>
              <w:t xml:space="preserve">    SELECT </w:t>
            </w:r>
            <w:proofErr w:type="spellStart"/>
            <w:r>
              <w:t>d.responsible_employee</w:t>
            </w:r>
            <w:proofErr w:type="spellEnd"/>
            <w:r>
              <w:t xml:space="preserve"> AS </w:t>
            </w:r>
            <w:proofErr w:type="spellStart"/>
            <w:r>
              <w:t>employee_name</w:t>
            </w:r>
            <w:proofErr w:type="spellEnd"/>
          </w:p>
          <w:p w14:paraId="3610DB90" w14:textId="77777777" w:rsidR="00C41FA5" w:rsidRDefault="00C41FA5" w:rsidP="00C41FA5">
            <w:pPr>
              <w:pStyle w:val="ac"/>
            </w:pPr>
            <w:r>
              <w:t xml:space="preserve">    FROM documents d</w:t>
            </w:r>
          </w:p>
          <w:p w14:paraId="3FC3FB34" w14:textId="77777777" w:rsidR="00C41FA5" w:rsidRDefault="00C41FA5" w:rsidP="00C41FA5">
            <w:pPr>
              <w:pStyle w:val="ac"/>
            </w:pPr>
            <w:r>
              <w:t xml:space="preserve">    WHERE NOT EXISTS</w:t>
            </w:r>
          </w:p>
          <w:p w14:paraId="5C88D633" w14:textId="77777777" w:rsidR="00C41FA5" w:rsidRDefault="00C41FA5" w:rsidP="00C41FA5">
            <w:pPr>
              <w:pStyle w:val="ac"/>
            </w:pPr>
            <w:r>
              <w:t xml:space="preserve">    (</w:t>
            </w:r>
          </w:p>
          <w:p w14:paraId="088E5A57" w14:textId="77777777" w:rsidR="00C41FA5" w:rsidRDefault="00C41FA5" w:rsidP="00C41FA5">
            <w:pPr>
              <w:pStyle w:val="ac"/>
            </w:pPr>
            <w:r>
              <w:t xml:space="preserve">        SELECT 1</w:t>
            </w:r>
          </w:p>
          <w:p w14:paraId="582C8017" w14:textId="77777777" w:rsidR="00C41FA5" w:rsidRDefault="00C41FA5" w:rsidP="00C41FA5">
            <w:pPr>
              <w:pStyle w:val="ac"/>
            </w:pPr>
            <w:r>
              <w:t xml:space="preserve">        FROM </w:t>
            </w:r>
            <w:proofErr w:type="spellStart"/>
            <w:r>
              <w:t>document_operations</w:t>
            </w:r>
            <w:proofErr w:type="spellEnd"/>
            <w:r>
              <w:t xml:space="preserve"> op</w:t>
            </w:r>
          </w:p>
          <w:p w14:paraId="3E3ACCF2" w14:textId="77777777" w:rsidR="00C41FA5" w:rsidRDefault="00C41FA5" w:rsidP="00C41FA5">
            <w:pPr>
              <w:pStyle w:val="ac"/>
            </w:pPr>
            <w:r>
              <w:t xml:space="preserve">        WHERE </w:t>
            </w:r>
            <w:proofErr w:type="spellStart"/>
            <w:r>
              <w:t>op.document_number</w:t>
            </w:r>
            <w:proofErr w:type="spellEnd"/>
            <w:r>
              <w:t xml:space="preserve"> = </w:t>
            </w:r>
            <w:proofErr w:type="spellStart"/>
            <w:r>
              <w:t>d.document_number</w:t>
            </w:r>
            <w:proofErr w:type="spellEnd"/>
          </w:p>
          <w:p w14:paraId="70D52A8A" w14:textId="77777777" w:rsidR="00C41FA5" w:rsidRDefault="00C41FA5" w:rsidP="00C41FA5">
            <w:pPr>
              <w:pStyle w:val="ac"/>
            </w:pPr>
            <w:r>
              <w:t xml:space="preserve">          AND </w:t>
            </w:r>
            <w:proofErr w:type="spellStart"/>
            <w:r>
              <w:t>op.employee_name</w:t>
            </w:r>
            <w:proofErr w:type="spellEnd"/>
            <w:r>
              <w:t xml:space="preserve"> = </w:t>
            </w:r>
            <w:proofErr w:type="spellStart"/>
            <w:r>
              <w:t>d.responsible_employee</w:t>
            </w:r>
            <w:proofErr w:type="spellEnd"/>
          </w:p>
          <w:p w14:paraId="3CCDED0A" w14:textId="77777777" w:rsidR="00C41FA5" w:rsidRDefault="00C41FA5" w:rsidP="00C41FA5">
            <w:pPr>
              <w:pStyle w:val="ac"/>
            </w:pPr>
            <w:r>
              <w:t xml:space="preserve">    )</w:t>
            </w:r>
          </w:p>
          <w:p w14:paraId="430B6AAE" w14:textId="77777777" w:rsidR="00C41FA5" w:rsidRDefault="00C41FA5" w:rsidP="00C41FA5">
            <w:pPr>
              <w:pStyle w:val="ac"/>
            </w:pPr>
            <w:r>
              <w:t>) AS result</w:t>
            </w:r>
          </w:p>
          <w:p w14:paraId="2897A6C7" w14:textId="28086B15" w:rsidR="008A7629" w:rsidRDefault="00C41FA5" w:rsidP="00C41FA5">
            <w:pPr>
              <w:pStyle w:val="ac"/>
            </w:pPr>
            <w:r>
              <w:t xml:space="preserve">ORDER BY </w:t>
            </w:r>
            <w:proofErr w:type="spellStart"/>
            <w:r>
              <w:t>result.employee_name</w:t>
            </w:r>
            <w:proofErr w:type="spellEnd"/>
            <w:r w:rsidR="008A7629" w:rsidRPr="009229F3">
              <w:t>;</w:t>
            </w:r>
          </w:p>
        </w:tc>
      </w:tr>
    </w:tbl>
    <w:p w14:paraId="787E3849" w14:textId="77777777" w:rsidR="008A7629" w:rsidRDefault="008A7629" w:rsidP="008A7629">
      <w:pPr>
        <w:rPr>
          <w:rFonts w:eastAsia="Times New Roman"/>
          <w:lang w:val="en-US"/>
        </w:rPr>
      </w:pPr>
    </w:p>
    <w:p w14:paraId="1D424A86" w14:textId="76A2585B" w:rsidR="008A7629" w:rsidRDefault="00C41FA5" w:rsidP="008A7629">
      <w:r>
        <w:rPr>
          <w:rFonts w:eastAsia="Times New Roman"/>
        </w:rPr>
        <w:t>Исходный логический план: первая ветвь реализует условие «все операции из перечня» через двойной NOT EXISTS, то есть через форму реляционного деления; вторая ветвь ищет ответственных сотрудников без собственных операций; затем результаты объединяются через UNION и устраняются дубликаты</w:t>
      </w:r>
      <w:r w:rsidR="008A7629">
        <w:t>.</w:t>
      </w:r>
    </w:p>
    <w:p w14:paraId="772D1D16" w14:textId="77777777" w:rsidR="00C41FA5" w:rsidRPr="00C41FA5" w:rsidRDefault="00C41FA5" w:rsidP="00C41FA5">
      <w:pPr>
        <w:pStyle w:val="ab"/>
        <w:rPr>
          <w:lang w:val="en-US"/>
        </w:rPr>
      </w:pPr>
    </w:p>
    <w:p w14:paraId="61C87B79" w14:textId="4F06B573" w:rsidR="00C41FA5" w:rsidRDefault="00C41FA5" w:rsidP="00C41FA5">
      <w:pPr>
        <w:pStyle w:val="ab"/>
      </w:pPr>
      <w:r w:rsidRPr="009229F3">
        <w:t>Листинг 1</w:t>
      </w:r>
      <w:r w:rsidR="0072726E">
        <w:t>3</w:t>
      </w:r>
      <w:r w:rsidRPr="009229F3">
        <w:t xml:space="preserve"> – </w:t>
      </w:r>
      <w:r w:rsidRPr="00C41FA5">
        <w:t>Исходный физический план Q3</w:t>
      </w:r>
    </w:p>
    <w:tbl>
      <w:tblPr>
        <w:tblStyle w:val="af4"/>
        <w:tblW w:w="9985" w:type="dxa"/>
        <w:jc w:val="center"/>
        <w:tblLayout w:type="fixed"/>
        <w:tblLook w:val="04A0" w:firstRow="1" w:lastRow="0" w:firstColumn="1" w:lastColumn="0" w:noHBand="0" w:noVBand="1"/>
      </w:tblPr>
      <w:tblGrid>
        <w:gridCol w:w="9985"/>
      </w:tblGrid>
      <w:tr w:rsidR="00C41FA5" w:rsidRPr="008074B7" w14:paraId="4255479C" w14:textId="77777777" w:rsidTr="00946B7A">
        <w:trPr>
          <w:jc w:val="center"/>
        </w:trPr>
        <w:tc>
          <w:tcPr>
            <w:tcW w:w="9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EB2686" w14:textId="77777777" w:rsidR="00C41FA5" w:rsidRDefault="00C41FA5" w:rsidP="00C41FA5">
            <w:pPr>
              <w:pStyle w:val="ac"/>
            </w:pPr>
            <w:proofErr w:type="spellStart"/>
            <w:r>
              <w:t>HashAggregate</w:t>
            </w:r>
            <w:proofErr w:type="spellEnd"/>
            <w:r>
              <w:t xml:space="preserve">  (actual time=2316.705..2318.471 rows=5 loops=1)</w:t>
            </w:r>
          </w:p>
          <w:p w14:paraId="0431A85E" w14:textId="77777777" w:rsidR="00C41FA5" w:rsidRDefault="00C41FA5" w:rsidP="00C41FA5">
            <w:pPr>
              <w:pStyle w:val="ac"/>
            </w:pPr>
            <w:r>
              <w:t xml:space="preserve">  -&gt;  Append</w:t>
            </w:r>
          </w:p>
          <w:p w14:paraId="0014CEC8" w14:textId="77777777" w:rsidR="00C41FA5" w:rsidRDefault="00C41FA5" w:rsidP="00C41FA5">
            <w:pPr>
              <w:pStyle w:val="ac"/>
            </w:pPr>
            <w:r>
              <w:t xml:space="preserve">        -&gt;  Nested Loop Anti Join  (actual time=2253.749..2253.751 rows=0 loops=1)</w:t>
            </w:r>
          </w:p>
          <w:p w14:paraId="394D7DB6" w14:textId="77777777" w:rsidR="00C41FA5" w:rsidRDefault="00C41FA5" w:rsidP="00C41FA5">
            <w:pPr>
              <w:pStyle w:val="ac"/>
            </w:pPr>
            <w:r>
              <w:t xml:space="preserve">              Join Filter: NOT (</w:t>
            </w:r>
            <w:proofErr w:type="spellStart"/>
            <w:r>
              <w:t>SubPlan</w:t>
            </w:r>
            <w:proofErr w:type="spellEnd"/>
            <w:r>
              <w:t xml:space="preserve"> 1)</w:t>
            </w:r>
          </w:p>
          <w:p w14:paraId="6CDC8BA7" w14:textId="77777777" w:rsidR="00C41FA5" w:rsidRDefault="00C41FA5" w:rsidP="00C41FA5">
            <w:pPr>
              <w:pStyle w:val="ac"/>
            </w:pPr>
            <w:r>
              <w:t xml:space="preserve">              Rows Removed by Join Filter: 57895</w:t>
            </w:r>
          </w:p>
          <w:p w14:paraId="63E679A8" w14:textId="77777777" w:rsidR="00C41FA5" w:rsidRDefault="00C41FA5" w:rsidP="00C41FA5">
            <w:pPr>
              <w:pStyle w:val="ac"/>
            </w:pPr>
            <w:r>
              <w:t xml:space="preserve">              -&gt;  Index Only Scan using </w:t>
            </w:r>
            <w:proofErr w:type="spellStart"/>
            <w:r>
              <w:t>pk_document_operations</w:t>
            </w:r>
            <w:proofErr w:type="spellEnd"/>
            <w:r>
              <w:t xml:space="preserve"> on </w:t>
            </w:r>
            <w:proofErr w:type="spellStart"/>
            <w:r>
              <w:t>public.document_operations</w:t>
            </w:r>
            <w:proofErr w:type="spellEnd"/>
            <w:r>
              <w:t xml:space="preserve"> op</w:t>
            </w:r>
          </w:p>
          <w:p w14:paraId="1BD602C4" w14:textId="77777777" w:rsidR="00C41FA5" w:rsidRDefault="00C41FA5" w:rsidP="00C41FA5">
            <w:pPr>
              <w:pStyle w:val="ac"/>
            </w:pPr>
            <w:r>
              <w:t xml:space="preserve">                    (actual time=0.573..589.170 rows=300000 loops=1)</w:t>
            </w:r>
          </w:p>
          <w:p w14:paraId="7C34DFC8" w14:textId="77777777" w:rsidR="00C41FA5" w:rsidRDefault="00C41FA5" w:rsidP="00C41FA5">
            <w:pPr>
              <w:pStyle w:val="ac"/>
            </w:pPr>
            <w:r>
              <w:t xml:space="preserve">              </w:t>
            </w:r>
            <w:proofErr w:type="spellStart"/>
            <w:r>
              <w:t>SubPlan</w:t>
            </w:r>
            <w:proofErr w:type="spellEnd"/>
            <w:r>
              <w:t xml:space="preserve"> 1</w:t>
            </w:r>
          </w:p>
          <w:p w14:paraId="1379FFE8" w14:textId="77777777" w:rsidR="00C41FA5" w:rsidRDefault="00C41FA5" w:rsidP="00C41FA5">
            <w:pPr>
              <w:pStyle w:val="ac"/>
            </w:pPr>
            <w:r>
              <w:t xml:space="preserve">                -&gt;  Index Scan using </w:t>
            </w:r>
            <w:proofErr w:type="spellStart"/>
            <w:r>
              <w:t>pk_document_operations</w:t>
            </w:r>
            <w:proofErr w:type="spellEnd"/>
            <w:r>
              <w:t xml:space="preserve"> on </w:t>
            </w:r>
            <w:proofErr w:type="spellStart"/>
            <w:r>
              <w:t>public.document_operations</w:t>
            </w:r>
            <w:proofErr w:type="spellEnd"/>
            <w:r>
              <w:t xml:space="preserve"> </w:t>
            </w:r>
            <w:proofErr w:type="spellStart"/>
            <w:r>
              <w:t>op_check</w:t>
            </w:r>
            <w:proofErr w:type="spellEnd"/>
          </w:p>
          <w:p w14:paraId="4A5B31AF" w14:textId="77777777" w:rsidR="00C41FA5" w:rsidRDefault="00C41FA5" w:rsidP="00C41FA5">
            <w:pPr>
              <w:pStyle w:val="ac"/>
            </w:pPr>
            <w:r>
              <w:t xml:space="preserve">                      (actual time=0.004..0.004 rows=0 loops=357895)</w:t>
            </w:r>
          </w:p>
          <w:p w14:paraId="278DEE94" w14:textId="77777777" w:rsidR="00C41FA5" w:rsidRDefault="00C41FA5" w:rsidP="00C41FA5">
            <w:pPr>
              <w:pStyle w:val="ac"/>
            </w:pPr>
            <w:r>
              <w:t xml:space="preserve">        -&gt;  Hash Anti Join</w:t>
            </w:r>
          </w:p>
          <w:p w14:paraId="0B065BBE" w14:textId="77777777" w:rsidR="00C41FA5" w:rsidRDefault="00C41FA5" w:rsidP="00C41FA5">
            <w:pPr>
              <w:pStyle w:val="ac"/>
            </w:pPr>
            <w:r>
              <w:t xml:space="preserve">              -&gt;  Parallel Seq Scan on </w:t>
            </w:r>
            <w:proofErr w:type="spellStart"/>
            <w:r>
              <w:t>public.document_operations</w:t>
            </w:r>
            <w:proofErr w:type="spellEnd"/>
            <w:r>
              <w:t xml:space="preserve"> op_1</w:t>
            </w:r>
          </w:p>
          <w:p w14:paraId="0DFA2F70" w14:textId="77777777" w:rsidR="00C41FA5" w:rsidRDefault="00C41FA5" w:rsidP="00C41FA5">
            <w:pPr>
              <w:pStyle w:val="ac"/>
            </w:pPr>
            <w:r>
              <w:t xml:space="preserve">              -&gt;  Parallel Seq Scan on </w:t>
            </w:r>
            <w:proofErr w:type="spellStart"/>
            <w:r>
              <w:t>public.documents</w:t>
            </w:r>
            <w:proofErr w:type="spellEnd"/>
            <w:r>
              <w:t xml:space="preserve"> d</w:t>
            </w:r>
          </w:p>
          <w:p w14:paraId="4F2E67E9" w14:textId="51FAA3FE" w:rsidR="00C41FA5" w:rsidRDefault="00C41FA5" w:rsidP="00C41FA5">
            <w:pPr>
              <w:pStyle w:val="ac"/>
            </w:pPr>
            <w:r>
              <w:t xml:space="preserve">Execution Time: 2318.659 </w:t>
            </w:r>
            <w:proofErr w:type="spellStart"/>
            <w:r>
              <w:t>ms</w:t>
            </w:r>
            <w:proofErr w:type="spellEnd"/>
          </w:p>
        </w:tc>
      </w:tr>
    </w:tbl>
    <w:p w14:paraId="3CB0B2CF" w14:textId="77777777" w:rsidR="00C41FA5" w:rsidRDefault="00C41FA5" w:rsidP="008A7629">
      <w:pPr>
        <w:rPr>
          <w:rFonts w:eastAsia="Times New Roman"/>
          <w:lang w:val="en-US"/>
        </w:rPr>
      </w:pPr>
    </w:p>
    <w:p w14:paraId="2BBB858A" w14:textId="268E8987" w:rsidR="008A7629" w:rsidRDefault="00B135E5" w:rsidP="008A7629">
      <w:pPr>
        <w:rPr>
          <w:rFonts w:eastAsia="Times New Roman"/>
        </w:rPr>
      </w:pPr>
      <w:r>
        <w:rPr>
          <w:rFonts w:eastAsia="Times New Roman"/>
        </w:rPr>
        <w:lastRenderedPageBreak/>
        <w:t xml:space="preserve">Узкое место исходного плана - двойной NOT EXISTS, который приводит к </w:t>
      </w:r>
      <w:proofErr w:type="spellStart"/>
      <w:r>
        <w:rPr>
          <w:rFonts w:eastAsia="Times New Roman"/>
        </w:rPr>
        <w:t>Nested</w:t>
      </w:r>
      <w:proofErr w:type="spellEnd"/>
      <w:r>
        <w:rPr>
          <w:rFonts w:eastAsia="Times New Roman"/>
        </w:rPr>
        <w:t xml:space="preserve"> </w:t>
      </w:r>
      <w:proofErr w:type="spellStart"/>
      <w:r>
        <w:rPr>
          <w:rFonts w:eastAsia="Times New Roman"/>
        </w:rPr>
        <w:t>Loop</w:t>
      </w:r>
      <w:proofErr w:type="spellEnd"/>
      <w:r>
        <w:rPr>
          <w:rFonts w:eastAsia="Times New Roman"/>
        </w:rPr>
        <w:t xml:space="preserve"> Anti </w:t>
      </w:r>
      <w:proofErr w:type="spellStart"/>
      <w:r>
        <w:rPr>
          <w:rFonts w:eastAsia="Times New Roman"/>
        </w:rPr>
        <w:t>Join</w:t>
      </w:r>
      <w:proofErr w:type="spellEnd"/>
      <w:r>
        <w:rPr>
          <w:rFonts w:eastAsia="Times New Roman"/>
        </w:rPr>
        <w:t xml:space="preserve"> и многократному выполнению </w:t>
      </w:r>
      <w:proofErr w:type="spellStart"/>
      <w:r>
        <w:rPr>
          <w:rFonts w:eastAsia="Times New Roman"/>
        </w:rPr>
        <w:t>SubPlan</w:t>
      </w:r>
      <w:proofErr w:type="spellEnd"/>
      <w:r>
        <w:rPr>
          <w:rFonts w:eastAsia="Times New Roman"/>
        </w:rPr>
        <w:t xml:space="preserve">. В реальном плане подзапрос </w:t>
      </w:r>
      <w:proofErr w:type="spellStart"/>
      <w:r>
        <w:rPr>
          <w:rFonts w:eastAsia="Times New Roman"/>
        </w:rPr>
        <w:t>op_check</w:t>
      </w:r>
      <w:proofErr w:type="spellEnd"/>
      <w:r>
        <w:rPr>
          <w:rFonts w:eastAsia="Times New Roman"/>
        </w:rPr>
        <w:t xml:space="preserve"> выполнялся 357895 раз. Поэтому запрос был переписан через группировку и HAVING COUNT(DISTINCT ...).</w:t>
      </w:r>
    </w:p>
    <w:p w14:paraId="6A83FB8F" w14:textId="77777777" w:rsidR="00B135E5" w:rsidRDefault="00B135E5" w:rsidP="00B135E5">
      <w:pPr>
        <w:pStyle w:val="ab"/>
      </w:pPr>
    </w:p>
    <w:p w14:paraId="11F8414D" w14:textId="1BEE9720" w:rsidR="00B135E5" w:rsidRDefault="00B135E5" w:rsidP="00B135E5">
      <w:pPr>
        <w:pStyle w:val="ab"/>
      </w:pPr>
      <w:r w:rsidRPr="009229F3">
        <w:t>Листинг 1</w:t>
      </w:r>
      <w:r w:rsidR="0072726E">
        <w:t>4</w:t>
      </w:r>
      <w:r w:rsidRPr="009229F3">
        <w:t xml:space="preserve"> – </w:t>
      </w:r>
      <w:r w:rsidRPr="00B135E5">
        <w:t>Оптимизированный SQL-код Q3</w:t>
      </w:r>
    </w:p>
    <w:tbl>
      <w:tblPr>
        <w:tblStyle w:val="af4"/>
        <w:tblW w:w="9895" w:type="dxa"/>
        <w:jc w:val="center"/>
        <w:tblLayout w:type="fixed"/>
        <w:tblLook w:val="04A0" w:firstRow="1" w:lastRow="0" w:firstColumn="1" w:lastColumn="0" w:noHBand="0" w:noVBand="1"/>
      </w:tblPr>
      <w:tblGrid>
        <w:gridCol w:w="9895"/>
      </w:tblGrid>
      <w:tr w:rsidR="00B135E5" w:rsidRPr="008074B7" w14:paraId="2717744C" w14:textId="77777777" w:rsidTr="00946B7A">
        <w:trPr>
          <w:jc w:val="center"/>
        </w:trPr>
        <w:tc>
          <w:tcPr>
            <w:tcW w:w="9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34EA2" w14:textId="77777777" w:rsidR="00B135E5" w:rsidRDefault="00B135E5" w:rsidP="00B135E5">
            <w:pPr>
              <w:pStyle w:val="ac"/>
            </w:pPr>
            <w:r>
              <w:t xml:space="preserve">WITH </w:t>
            </w:r>
            <w:proofErr w:type="spellStart"/>
            <w:r>
              <w:t>required_operations</w:t>
            </w:r>
            <w:proofErr w:type="spellEnd"/>
            <w:r>
              <w:t xml:space="preserve"> AS</w:t>
            </w:r>
          </w:p>
          <w:p w14:paraId="5A4C93C3" w14:textId="77777777" w:rsidR="00B135E5" w:rsidRDefault="00B135E5" w:rsidP="00B135E5">
            <w:pPr>
              <w:pStyle w:val="ac"/>
            </w:pPr>
            <w:r>
              <w:t>(</w:t>
            </w:r>
          </w:p>
          <w:p w14:paraId="46CD83DE" w14:textId="77777777" w:rsidR="00B135E5" w:rsidRDefault="00B135E5" w:rsidP="00B135E5">
            <w:pPr>
              <w:pStyle w:val="ac"/>
            </w:pPr>
            <w:r>
              <w:t xml:space="preserve">    SELECT *</w:t>
            </w:r>
          </w:p>
          <w:p w14:paraId="5548C84B" w14:textId="77777777" w:rsidR="00B135E5" w:rsidRPr="00B135E5" w:rsidRDefault="00B135E5" w:rsidP="00B135E5">
            <w:pPr>
              <w:pStyle w:val="ac"/>
              <w:rPr>
                <w:lang w:val="ru-RU"/>
              </w:rPr>
            </w:pPr>
            <w:r>
              <w:t xml:space="preserve">    FROM</w:t>
            </w:r>
            <w:r w:rsidRPr="00B135E5">
              <w:rPr>
                <w:lang w:val="ru-RU"/>
              </w:rPr>
              <w:t xml:space="preserve"> </w:t>
            </w:r>
            <w:r>
              <w:t>unnest</w:t>
            </w:r>
            <w:r w:rsidRPr="00B135E5">
              <w:rPr>
                <w:lang w:val="ru-RU"/>
              </w:rPr>
              <w:t>(</w:t>
            </w:r>
            <w:r>
              <w:t>ARRAY</w:t>
            </w:r>
            <w:r w:rsidRPr="00B135E5">
              <w:rPr>
                <w:lang w:val="ru-RU"/>
              </w:rPr>
              <w:t>[</w:t>
            </w:r>
          </w:p>
          <w:p w14:paraId="6438CD9F" w14:textId="77777777" w:rsidR="00B135E5" w:rsidRPr="00B135E5" w:rsidRDefault="00B135E5" w:rsidP="00B135E5">
            <w:pPr>
              <w:pStyle w:val="ac"/>
              <w:rPr>
                <w:lang w:val="ru-RU"/>
              </w:rPr>
            </w:pPr>
            <w:r w:rsidRPr="00B135E5">
              <w:rPr>
                <w:lang w:val="ru-RU"/>
              </w:rPr>
              <w:t xml:space="preserve">        'Создание документа',</w:t>
            </w:r>
          </w:p>
          <w:p w14:paraId="72352792" w14:textId="77777777" w:rsidR="00B135E5" w:rsidRPr="00B135E5" w:rsidRDefault="00B135E5" w:rsidP="00B135E5">
            <w:pPr>
              <w:pStyle w:val="ac"/>
              <w:rPr>
                <w:lang w:val="ru-RU"/>
              </w:rPr>
            </w:pPr>
            <w:r w:rsidRPr="00B135E5">
              <w:rPr>
                <w:lang w:val="ru-RU"/>
              </w:rPr>
              <w:t xml:space="preserve">        'Проверка документа',</w:t>
            </w:r>
          </w:p>
          <w:p w14:paraId="7C3C11EF" w14:textId="77777777" w:rsidR="00B135E5" w:rsidRPr="00B135E5" w:rsidRDefault="00B135E5" w:rsidP="00B135E5">
            <w:pPr>
              <w:pStyle w:val="ac"/>
              <w:rPr>
                <w:lang w:val="ru-RU"/>
              </w:rPr>
            </w:pPr>
            <w:r w:rsidRPr="00B135E5">
              <w:rPr>
                <w:lang w:val="ru-RU"/>
              </w:rPr>
              <w:t xml:space="preserve">        'Согласование документа'</w:t>
            </w:r>
          </w:p>
          <w:p w14:paraId="2788EE71" w14:textId="77777777" w:rsidR="00B135E5" w:rsidRPr="00B135E5" w:rsidRDefault="00B135E5" w:rsidP="00B135E5">
            <w:pPr>
              <w:pStyle w:val="ac"/>
              <w:rPr>
                <w:lang w:val="ru-RU"/>
              </w:rPr>
            </w:pPr>
            <w:r w:rsidRPr="00B135E5">
              <w:rPr>
                <w:lang w:val="ru-RU"/>
              </w:rPr>
              <w:t xml:space="preserve">    ]::</w:t>
            </w:r>
            <w:r>
              <w:t>text</w:t>
            </w:r>
            <w:r w:rsidRPr="00B135E5">
              <w:rPr>
                <w:lang w:val="ru-RU"/>
              </w:rPr>
              <w:t xml:space="preserve">[]) </w:t>
            </w:r>
            <w:r>
              <w:t>AS</w:t>
            </w:r>
            <w:r w:rsidRPr="00B135E5">
              <w:rPr>
                <w:lang w:val="ru-RU"/>
              </w:rPr>
              <w:t xml:space="preserve"> </w:t>
            </w:r>
            <w:r>
              <w:t>r</w:t>
            </w:r>
            <w:r w:rsidRPr="00B135E5">
              <w:rPr>
                <w:lang w:val="ru-RU"/>
              </w:rPr>
              <w:t>(</w:t>
            </w:r>
            <w:r>
              <w:t>operation</w:t>
            </w:r>
            <w:r w:rsidRPr="00B135E5">
              <w:rPr>
                <w:lang w:val="ru-RU"/>
              </w:rPr>
              <w:t>_</w:t>
            </w:r>
            <w:r>
              <w:t>description</w:t>
            </w:r>
            <w:r w:rsidRPr="00B135E5">
              <w:rPr>
                <w:lang w:val="ru-RU"/>
              </w:rPr>
              <w:t>)</w:t>
            </w:r>
          </w:p>
          <w:p w14:paraId="4B303F30" w14:textId="77777777" w:rsidR="00B135E5" w:rsidRDefault="00B135E5" w:rsidP="00B135E5">
            <w:pPr>
              <w:pStyle w:val="ac"/>
            </w:pPr>
            <w:r>
              <w:t>),</w:t>
            </w:r>
          </w:p>
          <w:p w14:paraId="14F501FC" w14:textId="77777777" w:rsidR="00B135E5" w:rsidRDefault="00B135E5" w:rsidP="00B135E5">
            <w:pPr>
              <w:pStyle w:val="ac"/>
            </w:pPr>
            <w:proofErr w:type="spellStart"/>
            <w:r>
              <w:t>completed_operation_sets</w:t>
            </w:r>
            <w:proofErr w:type="spellEnd"/>
            <w:r>
              <w:t xml:space="preserve"> AS</w:t>
            </w:r>
          </w:p>
          <w:p w14:paraId="1659E974" w14:textId="77777777" w:rsidR="00B135E5" w:rsidRDefault="00B135E5" w:rsidP="00B135E5">
            <w:pPr>
              <w:pStyle w:val="ac"/>
            </w:pPr>
            <w:r>
              <w:t>(</w:t>
            </w:r>
          </w:p>
          <w:p w14:paraId="125DD6DE" w14:textId="77777777" w:rsidR="00B135E5" w:rsidRDefault="00B135E5" w:rsidP="00B135E5">
            <w:pPr>
              <w:pStyle w:val="ac"/>
            </w:pPr>
            <w:r>
              <w:t xml:space="preserve">    SELECT</w:t>
            </w:r>
          </w:p>
          <w:p w14:paraId="3508C051" w14:textId="77777777" w:rsidR="00B135E5" w:rsidRDefault="00B135E5" w:rsidP="00B135E5">
            <w:pPr>
              <w:pStyle w:val="ac"/>
            </w:pPr>
            <w:r>
              <w:t xml:space="preserve">        </w:t>
            </w:r>
            <w:proofErr w:type="spellStart"/>
            <w:r>
              <w:t>op.employee_name</w:t>
            </w:r>
            <w:proofErr w:type="spellEnd"/>
            <w:r>
              <w:t>,</w:t>
            </w:r>
          </w:p>
          <w:p w14:paraId="2BC6A9B6" w14:textId="77777777" w:rsidR="00B135E5" w:rsidRDefault="00B135E5" w:rsidP="00B135E5">
            <w:pPr>
              <w:pStyle w:val="ac"/>
            </w:pPr>
            <w:r>
              <w:t xml:space="preserve">        </w:t>
            </w:r>
            <w:proofErr w:type="spellStart"/>
            <w:r>
              <w:t>op.document_number</w:t>
            </w:r>
            <w:proofErr w:type="spellEnd"/>
          </w:p>
          <w:p w14:paraId="7F696D20" w14:textId="77777777" w:rsidR="00B135E5" w:rsidRDefault="00B135E5" w:rsidP="00B135E5">
            <w:pPr>
              <w:pStyle w:val="ac"/>
            </w:pPr>
            <w:r>
              <w:t xml:space="preserve">    FROM </w:t>
            </w:r>
            <w:proofErr w:type="spellStart"/>
            <w:r>
              <w:t>document_operations</w:t>
            </w:r>
            <w:proofErr w:type="spellEnd"/>
            <w:r>
              <w:t xml:space="preserve"> op</w:t>
            </w:r>
          </w:p>
          <w:p w14:paraId="0A8C65CE" w14:textId="77777777" w:rsidR="00B135E5" w:rsidRDefault="00B135E5" w:rsidP="00B135E5">
            <w:pPr>
              <w:pStyle w:val="ac"/>
            </w:pPr>
            <w:r>
              <w:t xml:space="preserve">    JOIN </w:t>
            </w:r>
            <w:proofErr w:type="spellStart"/>
            <w:r>
              <w:t>required_operations</w:t>
            </w:r>
            <w:proofErr w:type="spellEnd"/>
            <w:r>
              <w:t xml:space="preserve"> r</w:t>
            </w:r>
          </w:p>
          <w:p w14:paraId="472A4902" w14:textId="77777777" w:rsidR="00B135E5" w:rsidRDefault="00B135E5" w:rsidP="00B135E5">
            <w:pPr>
              <w:pStyle w:val="ac"/>
            </w:pPr>
            <w:r>
              <w:t xml:space="preserve">        ON </w:t>
            </w:r>
            <w:proofErr w:type="spellStart"/>
            <w:r>
              <w:t>r.operation_description</w:t>
            </w:r>
            <w:proofErr w:type="spellEnd"/>
            <w:r>
              <w:t xml:space="preserve"> = </w:t>
            </w:r>
            <w:proofErr w:type="spellStart"/>
            <w:r>
              <w:t>op.operation_description</w:t>
            </w:r>
            <w:proofErr w:type="spellEnd"/>
          </w:p>
          <w:p w14:paraId="3C3F9BE8" w14:textId="77777777" w:rsidR="00B135E5" w:rsidRDefault="00B135E5" w:rsidP="00B135E5">
            <w:pPr>
              <w:pStyle w:val="ac"/>
            </w:pPr>
            <w:r>
              <w:t xml:space="preserve">    GROUP BY</w:t>
            </w:r>
          </w:p>
          <w:p w14:paraId="6F4CE660" w14:textId="77777777" w:rsidR="00B135E5" w:rsidRDefault="00B135E5" w:rsidP="00B135E5">
            <w:pPr>
              <w:pStyle w:val="ac"/>
            </w:pPr>
            <w:r>
              <w:t xml:space="preserve">        </w:t>
            </w:r>
            <w:proofErr w:type="spellStart"/>
            <w:r>
              <w:t>op.employee_name</w:t>
            </w:r>
            <w:proofErr w:type="spellEnd"/>
            <w:r>
              <w:t>,</w:t>
            </w:r>
          </w:p>
          <w:p w14:paraId="742EDB92" w14:textId="77777777" w:rsidR="00B135E5" w:rsidRDefault="00B135E5" w:rsidP="00B135E5">
            <w:pPr>
              <w:pStyle w:val="ac"/>
            </w:pPr>
            <w:r>
              <w:t xml:space="preserve">        </w:t>
            </w:r>
            <w:proofErr w:type="spellStart"/>
            <w:r>
              <w:t>op.document_number</w:t>
            </w:r>
            <w:proofErr w:type="spellEnd"/>
          </w:p>
          <w:p w14:paraId="44AA630E" w14:textId="77777777" w:rsidR="00B135E5" w:rsidRDefault="00B135E5" w:rsidP="00B135E5">
            <w:pPr>
              <w:pStyle w:val="ac"/>
            </w:pPr>
            <w:r>
              <w:t xml:space="preserve">    HAVING COUNT(DISTINCT </w:t>
            </w:r>
            <w:proofErr w:type="spellStart"/>
            <w:r>
              <w:t>op.operation_description</w:t>
            </w:r>
            <w:proofErr w:type="spellEnd"/>
            <w:r>
              <w:t>) =</w:t>
            </w:r>
          </w:p>
          <w:p w14:paraId="57A6E308" w14:textId="77777777" w:rsidR="00B135E5" w:rsidRDefault="00B135E5" w:rsidP="00B135E5">
            <w:pPr>
              <w:pStyle w:val="ac"/>
            </w:pPr>
            <w:r>
              <w:t xml:space="preserve">           (SELECT COUNT(*) FROM </w:t>
            </w:r>
            <w:proofErr w:type="spellStart"/>
            <w:r>
              <w:t>required_operations</w:t>
            </w:r>
            <w:proofErr w:type="spellEnd"/>
            <w:r>
              <w:t>)</w:t>
            </w:r>
          </w:p>
          <w:p w14:paraId="386086AB" w14:textId="77777777" w:rsidR="00B135E5" w:rsidRDefault="00B135E5" w:rsidP="00B135E5">
            <w:pPr>
              <w:pStyle w:val="ac"/>
            </w:pPr>
            <w:r>
              <w:t>),</w:t>
            </w:r>
          </w:p>
          <w:p w14:paraId="6A1B2303" w14:textId="77777777" w:rsidR="00B135E5" w:rsidRDefault="00B135E5" w:rsidP="00B135E5">
            <w:pPr>
              <w:pStyle w:val="ac"/>
            </w:pPr>
            <w:proofErr w:type="spellStart"/>
            <w:r>
              <w:t>responsible_without_own_operations</w:t>
            </w:r>
            <w:proofErr w:type="spellEnd"/>
            <w:r>
              <w:t xml:space="preserve"> AS</w:t>
            </w:r>
          </w:p>
          <w:p w14:paraId="2E1B2293" w14:textId="77777777" w:rsidR="00B135E5" w:rsidRDefault="00B135E5" w:rsidP="00B135E5">
            <w:pPr>
              <w:pStyle w:val="ac"/>
            </w:pPr>
            <w:r>
              <w:t>(</w:t>
            </w:r>
          </w:p>
          <w:p w14:paraId="620A3E3D" w14:textId="77777777" w:rsidR="00B135E5" w:rsidRDefault="00B135E5" w:rsidP="00B135E5">
            <w:pPr>
              <w:pStyle w:val="ac"/>
            </w:pPr>
            <w:r>
              <w:t xml:space="preserve">    SELECT </w:t>
            </w:r>
            <w:proofErr w:type="spellStart"/>
            <w:r>
              <w:t>d.responsible_employee</w:t>
            </w:r>
            <w:proofErr w:type="spellEnd"/>
            <w:r>
              <w:t xml:space="preserve"> AS </w:t>
            </w:r>
            <w:proofErr w:type="spellStart"/>
            <w:r>
              <w:t>employee_name</w:t>
            </w:r>
            <w:proofErr w:type="spellEnd"/>
          </w:p>
          <w:p w14:paraId="3E028606" w14:textId="77777777" w:rsidR="00B135E5" w:rsidRDefault="00B135E5" w:rsidP="00B135E5">
            <w:pPr>
              <w:pStyle w:val="ac"/>
            </w:pPr>
            <w:r>
              <w:t xml:space="preserve">    FROM documents d</w:t>
            </w:r>
          </w:p>
          <w:p w14:paraId="01DC622F" w14:textId="77777777" w:rsidR="00B135E5" w:rsidRDefault="00B135E5" w:rsidP="00B135E5">
            <w:pPr>
              <w:pStyle w:val="ac"/>
            </w:pPr>
            <w:r>
              <w:t xml:space="preserve">    LEFT JOIN </w:t>
            </w:r>
            <w:proofErr w:type="spellStart"/>
            <w:r>
              <w:t>document_operations</w:t>
            </w:r>
            <w:proofErr w:type="spellEnd"/>
            <w:r>
              <w:t xml:space="preserve"> op</w:t>
            </w:r>
          </w:p>
          <w:p w14:paraId="7EAF5BEB" w14:textId="77777777" w:rsidR="00B135E5" w:rsidRDefault="00B135E5" w:rsidP="00B135E5">
            <w:pPr>
              <w:pStyle w:val="ac"/>
            </w:pPr>
            <w:r>
              <w:t xml:space="preserve">        ON </w:t>
            </w:r>
            <w:proofErr w:type="spellStart"/>
            <w:r>
              <w:t>op.document_number</w:t>
            </w:r>
            <w:proofErr w:type="spellEnd"/>
            <w:r>
              <w:t xml:space="preserve"> = </w:t>
            </w:r>
            <w:proofErr w:type="spellStart"/>
            <w:r>
              <w:t>d.document_number</w:t>
            </w:r>
            <w:proofErr w:type="spellEnd"/>
          </w:p>
          <w:p w14:paraId="28664514" w14:textId="77777777" w:rsidR="00B135E5" w:rsidRDefault="00B135E5" w:rsidP="00B135E5">
            <w:pPr>
              <w:pStyle w:val="ac"/>
            </w:pPr>
            <w:r>
              <w:t xml:space="preserve">       AND </w:t>
            </w:r>
            <w:proofErr w:type="spellStart"/>
            <w:r>
              <w:t>op.employee_name</w:t>
            </w:r>
            <w:proofErr w:type="spellEnd"/>
            <w:r>
              <w:t xml:space="preserve"> = </w:t>
            </w:r>
            <w:proofErr w:type="spellStart"/>
            <w:r>
              <w:t>d.responsible_employee</w:t>
            </w:r>
            <w:proofErr w:type="spellEnd"/>
          </w:p>
          <w:p w14:paraId="7674E0A9" w14:textId="77777777" w:rsidR="00B135E5" w:rsidRDefault="00B135E5" w:rsidP="00B135E5">
            <w:pPr>
              <w:pStyle w:val="ac"/>
            </w:pPr>
            <w:r>
              <w:t xml:space="preserve">    WHERE </w:t>
            </w:r>
            <w:proofErr w:type="spellStart"/>
            <w:r>
              <w:t>op.document_number</w:t>
            </w:r>
            <w:proofErr w:type="spellEnd"/>
            <w:r>
              <w:t xml:space="preserve"> IS NULL</w:t>
            </w:r>
          </w:p>
          <w:p w14:paraId="7CDBAFC6" w14:textId="77777777" w:rsidR="00B135E5" w:rsidRDefault="00B135E5" w:rsidP="00B135E5">
            <w:pPr>
              <w:pStyle w:val="ac"/>
            </w:pPr>
            <w:r>
              <w:t>)</w:t>
            </w:r>
          </w:p>
          <w:p w14:paraId="12F32CDA" w14:textId="77777777" w:rsidR="00B135E5" w:rsidRDefault="00B135E5" w:rsidP="00B135E5">
            <w:pPr>
              <w:pStyle w:val="ac"/>
            </w:pPr>
            <w:r>
              <w:t xml:space="preserve">SELECT DISTINCT </w:t>
            </w:r>
            <w:proofErr w:type="spellStart"/>
            <w:r>
              <w:t>employee_name</w:t>
            </w:r>
            <w:proofErr w:type="spellEnd"/>
          </w:p>
          <w:p w14:paraId="160C6CA8" w14:textId="77777777" w:rsidR="00B135E5" w:rsidRDefault="00B135E5" w:rsidP="00B135E5">
            <w:pPr>
              <w:pStyle w:val="ac"/>
            </w:pPr>
            <w:r>
              <w:t>FROM</w:t>
            </w:r>
          </w:p>
          <w:p w14:paraId="75B12B1D" w14:textId="77777777" w:rsidR="00B135E5" w:rsidRDefault="00B135E5" w:rsidP="00B135E5">
            <w:pPr>
              <w:pStyle w:val="ac"/>
            </w:pPr>
            <w:r>
              <w:t>(</w:t>
            </w:r>
          </w:p>
          <w:p w14:paraId="28CFFFAE" w14:textId="77777777" w:rsidR="00B135E5" w:rsidRDefault="00B135E5" w:rsidP="00B135E5">
            <w:pPr>
              <w:pStyle w:val="ac"/>
            </w:pPr>
            <w:r>
              <w:t xml:space="preserve">    SELECT </w:t>
            </w:r>
            <w:proofErr w:type="spellStart"/>
            <w:r>
              <w:t>employee_name</w:t>
            </w:r>
            <w:proofErr w:type="spellEnd"/>
          </w:p>
          <w:p w14:paraId="4E9091B3" w14:textId="77777777" w:rsidR="00B135E5" w:rsidRDefault="00B135E5" w:rsidP="00B135E5">
            <w:pPr>
              <w:pStyle w:val="ac"/>
            </w:pPr>
            <w:r>
              <w:t xml:space="preserve">    FROM </w:t>
            </w:r>
            <w:proofErr w:type="spellStart"/>
            <w:r>
              <w:t>completed_operation_sets</w:t>
            </w:r>
            <w:proofErr w:type="spellEnd"/>
          </w:p>
          <w:p w14:paraId="1B32518D" w14:textId="77777777" w:rsidR="00B135E5" w:rsidRDefault="00B135E5" w:rsidP="00B135E5">
            <w:pPr>
              <w:pStyle w:val="ac"/>
            </w:pPr>
          </w:p>
          <w:p w14:paraId="746F59AC" w14:textId="77777777" w:rsidR="00B135E5" w:rsidRDefault="00B135E5" w:rsidP="00B135E5">
            <w:pPr>
              <w:pStyle w:val="ac"/>
            </w:pPr>
            <w:r>
              <w:t xml:space="preserve">    UNION</w:t>
            </w:r>
          </w:p>
          <w:p w14:paraId="6ED01850" w14:textId="77777777" w:rsidR="00B135E5" w:rsidRDefault="00B135E5" w:rsidP="00B135E5">
            <w:pPr>
              <w:pStyle w:val="ac"/>
            </w:pPr>
          </w:p>
          <w:p w14:paraId="4041A694" w14:textId="77777777" w:rsidR="00B135E5" w:rsidRDefault="00B135E5" w:rsidP="00B135E5">
            <w:pPr>
              <w:pStyle w:val="ac"/>
            </w:pPr>
            <w:r>
              <w:t xml:space="preserve">    SELECT </w:t>
            </w:r>
            <w:proofErr w:type="spellStart"/>
            <w:r>
              <w:t>employee_name</w:t>
            </w:r>
            <w:proofErr w:type="spellEnd"/>
          </w:p>
          <w:p w14:paraId="31A05CCD" w14:textId="77777777" w:rsidR="00B135E5" w:rsidRDefault="00B135E5" w:rsidP="00B135E5">
            <w:pPr>
              <w:pStyle w:val="ac"/>
            </w:pPr>
            <w:r>
              <w:t xml:space="preserve">    FROM </w:t>
            </w:r>
            <w:proofErr w:type="spellStart"/>
            <w:r>
              <w:t>responsible_without_own_operations</w:t>
            </w:r>
            <w:proofErr w:type="spellEnd"/>
          </w:p>
          <w:p w14:paraId="7014E090" w14:textId="77777777" w:rsidR="00B135E5" w:rsidRDefault="00B135E5" w:rsidP="00B135E5">
            <w:pPr>
              <w:pStyle w:val="ac"/>
            </w:pPr>
            <w:r>
              <w:t>) AS result</w:t>
            </w:r>
          </w:p>
          <w:p w14:paraId="38FB9888" w14:textId="6BF7E813" w:rsidR="00B135E5" w:rsidRDefault="00B135E5" w:rsidP="00B135E5">
            <w:pPr>
              <w:pStyle w:val="ac"/>
            </w:pPr>
            <w:r>
              <w:t xml:space="preserve">ORDER BY </w:t>
            </w:r>
            <w:proofErr w:type="spellStart"/>
            <w:r>
              <w:t>employee_name</w:t>
            </w:r>
            <w:proofErr w:type="spellEnd"/>
            <w:r w:rsidRPr="009229F3">
              <w:t>;</w:t>
            </w:r>
          </w:p>
        </w:tc>
      </w:tr>
    </w:tbl>
    <w:p w14:paraId="47FC272E" w14:textId="77777777" w:rsidR="00B135E5" w:rsidRDefault="00B135E5" w:rsidP="008A7629">
      <w:pPr>
        <w:rPr>
          <w:rFonts w:eastAsia="Times New Roman"/>
        </w:rPr>
      </w:pPr>
    </w:p>
    <w:p w14:paraId="453EB6D1" w14:textId="627F5D5C" w:rsidR="00B135E5" w:rsidRDefault="00B135E5" w:rsidP="008A7629">
      <w:pPr>
        <w:rPr>
          <w:rFonts w:eastAsia="Times New Roman"/>
        </w:rPr>
      </w:pPr>
      <w:r>
        <w:rPr>
          <w:rFonts w:eastAsia="Times New Roman"/>
        </w:rPr>
        <w:t xml:space="preserve">Эквивалентность исходной и оптимизированной формы Q3 была проверена через EXCEPT в обе стороны. В обоих направлениях получено </w:t>
      </w:r>
      <w:proofErr w:type="spellStart"/>
      <w:r>
        <w:rPr>
          <w:rFonts w:eastAsia="Times New Roman"/>
        </w:rPr>
        <w:t>diff_count</w:t>
      </w:r>
      <w:proofErr w:type="spellEnd"/>
      <w:r>
        <w:rPr>
          <w:rFonts w:eastAsia="Times New Roman"/>
        </w:rPr>
        <w:t xml:space="preserve"> = 0. </w:t>
      </w:r>
      <w:r>
        <w:rPr>
          <w:rFonts w:eastAsia="Times New Roman"/>
        </w:rPr>
        <w:lastRenderedPageBreak/>
        <w:t>Следовательно, переписывание изменило способ вычисления, но не изменило результат запроса</w:t>
      </w:r>
      <w:r>
        <w:rPr>
          <w:rFonts w:eastAsia="Times New Roman"/>
        </w:rPr>
        <w:t>.</w:t>
      </w:r>
    </w:p>
    <w:p w14:paraId="58086755" w14:textId="77777777" w:rsidR="00B135E5" w:rsidRDefault="00B135E5" w:rsidP="00B135E5">
      <w:pPr>
        <w:pStyle w:val="ab"/>
      </w:pPr>
    </w:p>
    <w:p w14:paraId="500144EE" w14:textId="16B1D914" w:rsidR="00B135E5" w:rsidRDefault="00B135E5" w:rsidP="00B135E5">
      <w:pPr>
        <w:pStyle w:val="ab"/>
      </w:pPr>
      <w:r w:rsidRPr="009229F3">
        <w:t xml:space="preserve">Листинг </w:t>
      </w:r>
      <w:r w:rsidR="0072726E">
        <w:t>15</w:t>
      </w:r>
      <w:r w:rsidRPr="009229F3">
        <w:t xml:space="preserve"> – </w:t>
      </w:r>
      <w:r w:rsidR="0072726E">
        <w:t>Ф</w:t>
      </w:r>
      <w:r w:rsidR="0072726E">
        <w:t xml:space="preserve">изический </w:t>
      </w:r>
      <w:r w:rsidRPr="00B135E5">
        <w:t>план Q3 после логической оптимизации</w:t>
      </w:r>
    </w:p>
    <w:tbl>
      <w:tblPr>
        <w:tblStyle w:val="af4"/>
        <w:tblW w:w="9985" w:type="dxa"/>
        <w:jc w:val="center"/>
        <w:tblLayout w:type="fixed"/>
        <w:tblLook w:val="04A0" w:firstRow="1" w:lastRow="0" w:firstColumn="1" w:lastColumn="0" w:noHBand="0" w:noVBand="1"/>
      </w:tblPr>
      <w:tblGrid>
        <w:gridCol w:w="9985"/>
      </w:tblGrid>
      <w:tr w:rsidR="00B135E5" w:rsidRPr="008074B7" w14:paraId="06F03D7B" w14:textId="77777777" w:rsidTr="00946B7A">
        <w:trPr>
          <w:jc w:val="center"/>
        </w:trPr>
        <w:tc>
          <w:tcPr>
            <w:tcW w:w="9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94626" w14:textId="77777777" w:rsidR="00B135E5" w:rsidRDefault="00B135E5" w:rsidP="00B135E5">
            <w:pPr>
              <w:pStyle w:val="ac"/>
            </w:pPr>
            <w:proofErr w:type="spellStart"/>
            <w:r>
              <w:t>HashAggregate</w:t>
            </w:r>
            <w:proofErr w:type="spellEnd"/>
            <w:r>
              <w:t xml:space="preserve">  (actual time=717.905..720.496 rows=5 loops=1)</w:t>
            </w:r>
          </w:p>
          <w:p w14:paraId="114500C4" w14:textId="77777777" w:rsidR="00B135E5" w:rsidRDefault="00B135E5" w:rsidP="00B135E5">
            <w:pPr>
              <w:pStyle w:val="ac"/>
            </w:pPr>
            <w:r>
              <w:t xml:space="preserve">  -&gt;  Append</w:t>
            </w:r>
          </w:p>
          <w:p w14:paraId="1F3B1454" w14:textId="77777777" w:rsidR="00B135E5" w:rsidRDefault="00B135E5" w:rsidP="00B135E5">
            <w:pPr>
              <w:pStyle w:val="ac"/>
            </w:pPr>
            <w:r>
              <w:t xml:space="preserve">        -&gt;  </w:t>
            </w:r>
            <w:proofErr w:type="spellStart"/>
            <w:r>
              <w:t>GroupAggregate</w:t>
            </w:r>
            <w:proofErr w:type="spellEnd"/>
            <w:r>
              <w:t xml:space="preserve">  (actual time=662.622..662.625 rows=0 loops=1)</w:t>
            </w:r>
          </w:p>
          <w:p w14:paraId="3887AC0A" w14:textId="77777777" w:rsidR="00B135E5" w:rsidRDefault="00B135E5" w:rsidP="00B135E5">
            <w:pPr>
              <w:pStyle w:val="ac"/>
            </w:pPr>
            <w:r>
              <w:t xml:space="preserve">              Group Key: </w:t>
            </w:r>
            <w:proofErr w:type="spellStart"/>
            <w:r>
              <w:t>op.employee_name</w:t>
            </w:r>
            <w:proofErr w:type="spellEnd"/>
            <w:r>
              <w:t xml:space="preserve">, </w:t>
            </w:r>
            <w:proofErr w:type="spellStart"/>
            <w:r>
              <w:t>op.document_number</w:t>
            </w:r>
            <w:proofErr w:type="spellEnd"/>
          </w:p>
          <w:p w14:paraId="47DFC716" w14:textId="77777777" w:rsidR="00B135E5" w:rsidRDefault="00B135E5" w:rsidP="00B135E5">
            <w:pPr>
              <w:pStyle w:val="ac"/>
            </w:pPr>
            <w:r>
              <w:t xml:space="preserve">              Rows Removed by Filter: 178948</w:t>
            </w:r>
          </w:p>
          <w:p w14:paraId="6EE56D75" w14:textId="77777777" w:rsidR="00B135E5" w:rsidRDefault="00B135E5" w:rsidP="00B135E5">
            <w:pPr>
              <w:pStyle w:val="ac"/>
            </w:pPr>
            <w:r>
              <w:t xml:space="preserve">              -&gt;  Hash Join  (actual time=0.014..52.859 rows=178948 loops=1)</w:t>
            </w:r>
          </w:p>
          <w:p w14:paraId="72A512DE" w14:textId="77777777" w:rsidR="00B135E5" w:rsidRDefault="00B135E5" w:rsidP="00B135E5">
            <w:pPr>
              <w:pStyle w:val="ac"/>
            </w:pPr>
            <w:r>
              <w:t xml:space="preserve">                    -&gt;  Seq Scan on </w:t>
            </w:r>
            <w:proofErr w:type="spellStart"/>
            <w:r>
              <w:t>public.document_operations</w:t>
            </w:r>
            <w:proofErr w:type="spellEnd"/>
            <w:r>
              <w:t xml:space="preserve"> op</w:t>
            </w:r>
          </w:p>
          <w:p w14:paraId="41D1C81B" w14:textId="77777777" w:rsidR="00B135E5" w:rsidRDefault="00B135E5" w:rsidP="00B135E5">
            <w:pPr>
              <w:pStyle w:val="ac"/>
            </w:pPr>
            <w:r>
              <w:t xml:space="preserve">                    -&gt;  Function Scan on unnest r</w:t>
            </w:r>
          </w:p>
          <w:p w14:paraId="27F69E95" w14:textId="77777777" w:rsidR="00B135E5" w:rsidRDefault="00B135E5" w:rsidP="00B135E5">
            <w:pPr>
              <w:pStyle w:val="ac"/>
            </w:pPr>
            <w:r>
              <w:t xml:space="preserve">        -&gt;  Hash Anti Join</w:t>
            </w:r>
          </w:p>
          <w:p w14:paraId="3B2E8DC0" w14:textId="77777777" w:rsidR="00B135E5" w:rsidRDefault="00B135E5" w:rsidP="00B135E5">
            <w:pPr>
              <w:pStyle w:val="ac"/>
            </w:pPr>
            <w:r>
              <w:t xml:space="preserve">              -&gt;  Parallel Seq Scan on </w:t>
            </w:r>
            <w:proofErr w:type="spellStart"/>
            <w:r>
              <w:t>public.documents</w:t>
            </w:r>
            <w:proofErr w:type="spellEnd"/>
            <w:r>
              <w:t xml:space="preserve"> d</w:t>
            </w:r>
          </w:p>
          <w:p w14:paraId="0400CD81" w14:textId="77777777" w:rsidR="00B135E5" w:rsidRDefault="00B135E5" w:rsidP="00B135E5">
            <w:pPr>
              <w:pStyle w:val="ac"/>
            </w:pPr>
            <w:r>
              <w:t xml:space="preserve">              -&gt;  Parallel Seq Scan on </w:t>
            </w:r>
            <w:proofErr w:type="spellStart"/>
            <w:r>
              <w:t>public.document_operations</w:t>
            </w:r>
            <w:proofErr w:type="spellEnd"/>
            <w:r>
              <w:t xml:space="preserve"> op_1</w:t>
            </w:r>
          </w:p>
          <w:p w14:paraId="2DD87DAB" w14:textId="77777777" w:rsidR="00B135E5" w:rsidRDefault="00B135E5" w:rsidP="00B135E5">
            <w:pPr>
              <w:pStyle w:val="ac"/>
            </w:pPr>
            <w:r>
              <w:t xml:space="preserve">Execution Time: 723.539 </w:t>
            </w:r>
            <w:proofErr w:type="spellStart"/>
            <w:r>
              <w:t>ms</w:t>
            </w:r>
            <w:proofErr w:type="spellEnd"/>
          </w:p>
          <w:p w14:paraId="571620AC" w14:textId="20E02ABB" w:rsidR="00B135E5" w:rsidRDefault="00B135E5" w:rsidP="004F499C">
            <w:pPr>
              <w:pStyle w:val="ac"/>
            </w:pPr>
            <w:r>
              <w:t xml:space="preserve">Average Execution Time after rewrite by 5 runs: 680.644 </w:t>
            </w:r>
            <w:proofErr w:type="spellStart"/>
            <w:r>
              <w:t>ms</w:t>
            </w:r>
            <w:proofErr w:type="spellEnd"/>
          </w:p>
        </w:tc>
      </w:tr>
    </w:tbl>
    <w:p w14:paraId="4B2D7ACC" w14:textId="77777777" w:rsidR="00B135E5" w:rsidRPr="00B135E5" w:rsidRDefault="00B135E5" w:rsidP="008A7629">
      <w:pPr>
        <w:rPr>
          <w:lang w:val="en-US"/>
        </w:rPr>
      </w:pPr>
    </w:p>
    <w:p w14:paraId="53FED347" w14:textId="77777777" w:rsidR="008A7629" w:rsidRDefault="008A7629" w:rsidP="008A7629">
      <w:pPr>
        <w:pStyle w:val="ab"/>
      </w:pPr>
      <w:r w:rsidRPr="009229F3">
        <w:t>Таблица 5 – Время выполнения Q3 до и после оптимизации</w:t>
      </w:r>
    </w:p>
    <w:tbl>
      <w:tblPr>
        <w:tblStyle w:val="af4"/>
        <w:tblW w:w="9923" w:type="dxa"/>
        <w:jc w:val="center"/>
        <w:tblLook w:val="04A0" w:firstRow="1" w:lastRow="0" w:firstColumn="1" w:lastColumn="0" w:noHBand="0" w:noVBand="1"/>
      </w:tblPr>
      <w:tblGrid>
        <w:gridCol w:w="2247"/>
        <w:gridCol w:w="3707"/>
        <w:gridCol w:w="3969"/>
      </w:tblGrid>
      <w:tr w:rsidR="006957D1" w:rsidRPr="00B135E5" w14:paraId="389290E3" w14:textId="7EC9E86C"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71FC23F4" w14:textId="49F84114" w:rsidR="006957D1" w:rsidRPr="00B135E5" w:rsidRDefault="006957D1" w:rsidP="00B135E5">
            <w:pPr>
              <w:pStyle w:val="ad"/>
              <w:rPr>
                <w:b/>
                <w:bCs/>
              </w:rPr>
            </w:pPr>
            <w:r w:rsidRPr="00B135E5">
              <w:rPr>
                <w:b/>
                <w:bCs/>
              </w:rPr>
              <w:t>Запуск</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70FC4DAF" w14:textId="229516A4" w:rsidR="006957D1" w:rsidRPr="00B135E5" w:rsidRDefault="006957D1" w:rsidP="00B135E5">
            <w:pPr>
              <w:pStyle w:val="ad"/>
              <w:rPr>
                <w:b/>
                <w:bCs/>
              </w:rPr>
            </w:pPr>
            <w:r w:rsidRPr="00B135E5">
              <w:rPr>
                <w:b/>
                <w:bCs/>
              </w:rPr>
              <w:t xml:space="preserve">Двойной NOT EXISTS, </w:t>
            </w:r>
            <w:proofErr w:type="spellStart"/>
            <w:r w:rsidRPr="00B135E5">
              <w:rPr>
                <w:b/>
                <w:bCs/>
              </w:rPr>
              <w:t>ms</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1A3D3121" w14:textId="2594D78C" w:rsidR="006957D1" w:rsidRPr="00B135E5" w:rsidRDefault="006957D1" w:rsidP="00B135E5">
            <w:pPr>
              <w:pStyle w:val="ad"/>
              <w:rPr>
                <w:b/>
                <w:bCs/>
              </w:rPr>
            </w:pPr>
            <w:r w:rsidRPr="00B135E5">
              <w:rPr>
                <w:b/>
                <w:bCs/>
              </w:rPr>
              <w:t xml:space="preserve">GROUP BY/HAVING, </w:t>
            </w:r>
            <w:proofErr w:type="spellStart"/>
            <w:r w:rsidRPr="00B135E5">
              <w:rPr>
                <w:b/>
                <w:bCs/>
              </w:rPr>
              <w:t>ms</w:t>
            </w:r>
            <w:proofErr w:type="spellEnd"/>
          </w:p>
        </w:tc>
      </w:tr>
      <w:tr w:rsidR="006957D1" w14:paraId="716732CF" w14:textId="7E4FF7B4"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D1C65" w14:textId="7FC9DBCC" w:rsidR="006957D1" w:rsidRDefault="006957D1" w:rsidP="00B135E5">
            <w:pPr>
              <w:pStyle w:val="ad"/>
            </w:pPr>
            <w:r w:rsidRPr="00125F64">
              <w:t>1</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736EA" w14:textId="329F6D91" w:rsidR="006957D1" w:rsidRDefault="006957D1" w:rsidP="00B135E5">
            <w:pPr>
              <w:pStyle w:val="ad"/>
            </w:pPr>
            <w:r w:rsidRPr="00125F64">
              <w:t>1566.635</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92A240" w14:textId="5CDE032D" w:rsidR="006957D1" w:rsidRDefault="006957D1" w:rsidP="00B135E5">
            <w:pPr>
              <w:pStyle w:val="ad"/>
            </w:pPr>
            <w:r w:rsidRPr="00125F64">
              <w:t>642.926</w:t>
            </w:r>
          </w:p>
        </w:tc>
      </w:tr>
      <w:tr w:rsidR="006957D1" w14:paraId="4E09FD15" w14:textId="67C89145"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52CEF" w14:textId="1B08E43C" w:rsidR="006957D1" w:rsidRDefault="006957D1" w:rsidP="00B135E5">
            <w:pPr>
              <w:pStyle w:val="ad"/>
            </w:pPr>
            <w:r w:rsidRPr="00125F64">
              <w:t>2</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983E6" w14:textId="12CC863D" w:rsidR="006957D1" w:rsidRDefault="006957D1" w:rsidP="00B135E5">
            <w:pPr>
              <w:pStyle w:val="ad"/>
            </w:pPr>
            <w:r w:rsidRPr="00125F64">
              <w:t>1843.012</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F5D571" w14:textId="6E672E85" w:rsidR="006957D1" w:rsidRDefault="006957D1" w:rsidP="00B135E5">
            <w:pPr>
              <w:pStyle w:val="ad"/>
            </w:pPr>
            <w:r w:rsidRPr="00125F64">
              <w:t>676.508</w:t>
            </w:r>
          </w:p>
        </w:tc>
      </w:tr>
      <w:tr w:rsidR="006957D1" w14:paraId="0047070E" w14:textId="2592D8CE"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EEED6" w14:textId="70A7EAD7" w:rsidR="006957D1" w:rsidRDefault="006957D1" w:rsidP="00B135E5">
            <w:pPr>
              <w:pStyle w:val="ad"/>
            </w:pPr>
            <w:r w:rsidRPr="00125F64">
              <w:t>3</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D6A46" w14:textId="322F9438" w:rsidR="006957D1" w:rsidRDefault="006957D1" w:rsidP="00B135E5">
            <w:pPr>
              <w:pStyle w:val="ad"/>
            </w:pPr>
            <w:r w:rsidRPr="00125F64">
              <w:t>1634.579</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C2D3E0" w14:textId="0D4B0EFD" w:rsidR="006957D1" w:rsidRDefault="006957D1" w:rsidP="00B135E5">
            <w:pPr>
              <w:pStyle w:val="ad"/>
            </w:pPr>
            <w:r w:rsidRPr="00125F64">
              <w:t>689.941</w:t>
            </w:r>
          </w:p>
        </w:tc>
      </w:tr>
      <w:tr w:rsidR="006957D1" w14:paraId="2398DBCB" w14:textId="05143CF4"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64CEC" w14:textId="1A7F7A36" w:rsidR="006957D1" w:rsidRDefault="006957D1" w:rsidP="00B135E5">
            <w:pPr>
              <w:pStyle w:val="ad"/>
            </w:pPr>
            <w:r w:rsidRPr="00125F64">
              <w:t>4</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1D35B" w14:textId="7B477819" w:rsidR="006957D1" w:rsidRDefault="006957D1" w:rsidP="00B135E5">
            <w:pPr>
              <w:pStyle w:val="ad"/>
            </w:pPr>
            <w:r w:rsidRPr="00125F64">
              <w:t>1568.950</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5EEDA" w14:textId="0516A7DB" w:rsidR="006957D1" w:rsidRDefault="006957D1" w:rsidP="00B135E5">
            <w:pPr>
              <w:pStyle w:val="ad"/>
            </w:pPr>
            <w:r w:rsidRPr="00125F64">
              <w:t>693.398</w:t>
            </w:r>
          </w:p>
        </w:tc>
      </w:tr>
      <w:tr w:rsidR="006957D1" w14:paraId="691BB65D" w14:textId="7AABDE2F" w:rsidTr="006957D1">
        <w:trPr>
          <w:jc w:val="center"/>
        </w:trPr>
        <w:tc>
          <w:tcPr>
            <w:tcW w:w="22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34BB5F" w14:textId="3CD22A12" w:rsidR="006957D1" w:rsidRDefault="006957D1" w:rsidP="00B135E5">
            <w:pPr>
              <w:pStyle w:val="ad"/>
            </w:pPr>
            <w:r w:rsidRPr="00125F64">
              <w:t>5</w:t>
            </w:r>
          </w:p>
        </w:tc>
        <w:tc>
          <w:tcPr>
            <w:tcW w:w="3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050BAF" w14:textId="7EB38F3A" w:rsidR="006957D1" w:rsidRDefault="006957D1" w:rsidP="00B135E5">
            <w:pPr>
              <w:pStyle w:val="ad"/>
            </w:pPr>
            <w:r w:rsidRPr="00125F64">
              <w:t>1638.020</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9E0467" w14:textId="64741E47" w:rsidR="006957D1" w:rsidRDefault="006957D1" w:rsidP="00B135E5">
            <w:pPr>
              <w:pStyle w:val="ad"/>
            </w:pPr>
            <w:r w:rsidRPr="00125F64">
              <w:t>700.448</w:t>
            </w:r>
          </w:p>
        </w:tc>
      </w:tr>
    </w:tbl>
    <w:p w14:paraId="156FD35A" w14:textId="77777777" w:rsidR="00B135E5" w:rsidRDefault="00B135E5" w:rsidP="008A7629"/>
    <w:p w14:paraId="3AAB30F5" w14:textId="2B2165A8" w:rsidR="008A7629" w:rsidRDefault="006957D1" w:rsidP="008A7629">
      <w:pPr>
        <w:rPr>
          <w:rFonts w:eastAsia="Times New Roman"/>
        </w:rPr>
      </w:pPr>
      <w:r>
        <w:t xml:space="preserve">Среднее время выполнения Q3 уменьшилось с 1650.239 </w:t>
      </w:r>
      <w:proofErr w:type="spellStart"/>
      <w:r>
        <w:t>ms</w:t>
      </w:r>
      <w:proofErr w:type="spellEnd"/>
      <w:r>
        <w:t xml:space="preserve"> до 680.644 </w:t>
      </w:r>
      <w:proofErr w:type="spellStart"/>
      <w:r>
        <w:t>ms</w:t>
      </w:r>
      <w:proofErr w:type="spellEnd"/>
      <w:r>
        <w:t xml:space="preserve"> после логического переписывания. Ускорение составило 2.425 раза, снижение времени выполнения - 58.75 %. Основной эффект был получен за счет изменения логической формы запроса: двойной NOT EXISTS был заменен на GROUP BY/HAVING COUNT(DISTINCT ...).</w:t>
      </w:r>
    </w:p>
    <w:p w14:paraId="213D2DB9" w14:textId="77777777" w:rsidR="00B135E5" w:rsidRDefault="00B135E5" w:rsidP="00B135E5">
      <w:pPr>
        <w:pStyle w:val="af5"/>
      </w:pPr>
    </w:p>
    <w:p w14:paraId="49E065F8" w14:textId="075F1251" w:rsidR="00B135E5" w:rsidRDefault="006957D1" w:rsidP="00B135E5">
      <w:pPr>
        <w:pStyle w:val="af5"/>
      </w:pPr>
      <w:r>
        <w:rPr>
          <w:noProof/>
        </w:rPr>
        <w:drawing>
          <wp:inline distT="0" distB="0" distL="0" distR="0" wp14:anchorId="654E5177" wp14:editId="08982A3C">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3_optimization_q3_runs_no_index.png"/>
                    <pic:cNvPicPr/>
                  </pic:nvPicPr>
                  <pic:blipFill>
                    <a:blip r:embed="rId10"/>
                    <a:stretch>
                      <a:fillRect/>
                    </a:stretch>
                  </pic:blipFill>
                  <pic:spPr>
                    <a:xfrm>
                      <a:off x="0" y="0"/>
                      <a:ext cx="5669280" cy="2834640"/>
                    </a:xfrm>
                    <a:prstGeom prst="rect">
                      <a:avLst/>
                    </a:prstGeom>
                  </pic:spPr>
                </pic:pic>
              </a:graphicData>
            </a:graphic>
          </wp:inline>
        </w:drawing>
      </w:r>
    </w:p>
    <w:p w14:paraId="40B4BAB4" w14:textId="77777777" w:rsidR="00B135E5" w:rsidRDefault="00B135E5" w:rsidP="00B135E5">
      <w:pPr>
        <w:pStyle w:val="aa"/>
      </w:pPr>
      <w:r>
        <w:t>Рисунок 3 - Сравнение времени выполнения Q3 по пяти запускам</w:t>
      </w:r>
    </w:p>
    <w:p w14:paraId="58E7A637" w14:textId="77777777" w:rsidR="00B135E5" w:rsidRDefault="00B135E5" w:rsidP="008A7629"/>
    <w:p w14:paraId="26F91223" w14:textId="77777777" w:rsidR="009229F3" w:rsidRDefault="009229F3" w:rsidP="008A7629"/>
    <w:p w14:paraId="5481EF16" w14:textId="25079A49" w:rsidR="008A7629" w:rsidRDefault="00B135E5" w:rsidP="008A7629">
      <w:pPr>
        <w:pStyle w:val="21"/>
      </w:pPr>
      <w:bookmarkStart w:id="11" w:name="_Toc230045630"/>
      <w:r>
        <w:t>Сводные результаты и общий график</w:t>
      </w:r>
      <w:bookmarkEnd w:id="11"/>
    </w:p>
    <w:p w14:paraId="17BDEECB" w14:textId="77777777" w:rsidR="008A7629" w:rsidRDefault="008A7629" w:rsidP="008A7629">
      <w:pPr>
        <w:pStyle w:val="ab"/>
      </w:pPr>
      <w:r w:rsidRPr="009229F3">
        <w:t>Таблица 6 – Сводные результаты измерений</w:t>
      </w:r>
    </w:p>
    <w:tbl>
      <w:tblPr>
        <w:tblStyle w:val="af4"/>
        <w:tblW w:w="0" w:type="auto"/>
        <w:jc w:val="center"/>
        <w:tblLook w:val="04A0" w:firstRow="1" w:lastRow="0" w:firstColumn="1" w:lastColumn="0" w:noHBand="0" w:noVBand="1"/>
      </w:tblPr>
      <w:tblGrid>
        <w:gridCol w:w="1086"/>
        <w:gridCol w:w="2501"/>
        <w:gridCol w:w="1407"/>
        <w:gridCol w:w="1522"/>
        <w:gridCol w:w="1575"/>
        <w:gridCol w:w="1821"/>
      </w:tblGrid>
      <w:tr w:rsidR="00B135E5" w14:paraId="70A620A0" w14:textId="77777777" w:rsidTr="006957D1">
        <w:trPr>
          <w:jc w:val="center"/>
        </w:trPr>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6C7EA661" w14:textId="0D824631" w:rsidR="00B135E5" w:rsidRPr="00B135E5" w:rsidRDefault="00B135E5" w:rsidP="00B135E5">
            <w:pPr>
              <w:pStyle w:val="ad"/>
              <w:rPr>
                <w:b/>
                <w:bCs/>
              </w:rPr>
            </w:pPr>
            <w:r w:rsidRPr="00B135E5">
              <w:rPr>
                <w:b/>
                <w:bCs/>
              </w:rPr>
              <w:t>Запрос</w:t>
            </w:r>
          </w:p>
        </w:tc>
        <w:tc>
          <w:tcPr>
            <w:tcW w:w="25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51C1BFC3" w14:textId="6D9F4E79" w:rsidR="00B135E5" w:rsidRPr="00B135E5" w:rsidRDefault="00B135E5" w:rsidP="00B135E5">
            <w:pPr>
              <w:pStyle w:val="ad"/>
              <w:rPr>
                <w:b/>
                <w:bCs/>
              </w:rPr>
            </w:pPr>
            <w:r w:rsidRPr="00B135E5">
              <w:rPr>
                <w:b/>
                <w:bCs/>
              </w:rPr>
              <w:t>Способ оптимизации</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cPr>
          <w:p w14:paraId="21350294" w14:textId="13925E03" w:rsidR="00B135E5" w:rsidRPr="00B135E5" w:rsidRDefault="00B135E5" w:rsidP="00B135E5">
            <w:pPr>
              <w:pStyle w:val="ad"/>
              <w:rPr>
                <w:b/>
                <w:bCs/>
              </w:rPr>
            </w:pPr>
            <w:r w:rsidRPr="00B135E5">
              <w:rPr>
                <w:b/>
                <w:bCs/>
              </w:rPr>
              <w:t xml:space="preserve">До, </w:t>
            </w:r>
            <w:proofErr w:type="spellStart"/>
            <w:r w:rsidRPr="00B135E5">
              <w:rPr>
                <w:b/>
                <w:bCs/>
              </w:rPr>
              <w:t>ms</w:t>
            </w:r>
            <w:proofErr w:type="spellEnd"/>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10E684AB" w14:textId="74298DF6" w:rsidR="00B135E5" w:rsidRPr="00B135E5" w:rsidRDefault="00B135E5" w:rsidP="00B135E5">
            <w:pPr>
              <w:pStyle w:val="ad"/>
              <w:rPr>
                <w:b/>
                <w:bCs/>
              </w:rPr>
            </w:pPr>
            <w:r w:rsidRPr="00B135E5">
              <w:rPr>
                <w:b/>
                <w:bCs/>
              </w:rPr>
              <w:t xml:space="preserve">После, </w:t>
            </w:r>
            <w:proofErr w:type="spellStart"/>
            <w:r w:rsidRPr="00B135E5">
              <w:rPr>
                <w:b/>
                <w:bCs/>
              </w:rPr>
              <w:t>ms</w:t>
            </w:r>
            <w:proofErr w:type="spellEnd"/>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767C4C04" w14:textId="7839AB9C" w:rsidR="00B135E5" w:rsidRPr="00B135E5" w:rsidRDefault="00B135E5" w:rsidP="00B135E5">
            <w:pPr>
              <w:pStyle w:val="ad"/>
              <w:rPr>
                <w:b/>
                <w:bCs/>
              </w:rPr>
            </w:pPr>
            <w:r w:rsidRPr="00B135E5">
              <w:rPr>
                <w:b/>
                <w:bCs/>
              </w:rPr>
              <w:t>Ускорение</w:t>
            </w:r>
          </w:p>
        </w:tc>
        <w:tc>
          <w:tcPr>
            <w:tcW w:w="18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hideMark/>
          </w:tcPr>
          <w:p w14:paraId="197D22A0" w14:textId="6A738E65" w:rsidR="00B135E5" w:rsidRPr="00B135E5" w:rsidRDefault="00B135E5" w:rsidP="00B135E5">
            <w:pPr>
              <w:pStyle w:val="ad"/>
              <w:rPr>
                <w:b/>
                <w:bCs/>
              </w:rPr>
            </w:pPr>
            <w:r w:rsidRPr="00B135E5">
              <w:rPr>
                <w:b/>
                <w:bCs/>
              </w:rPr>
              <w:t>Улучшение, %</w:t>
            </w:r>
          </w:p>
        </w:tc>
      </w:tr>
      <w:tr w:rsidR="00B135E5" w14:paraId="524B99DF" w14:textId="77777777" w:rsidTr="006957D1">
        <w:trPr>
          <w:jc w:val="center"/>
        </w:trPr>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3E856C" w14:textId="6CABDA0B" w:rsidR="00B135E5" w:rsidRDefault="00B135E5" w:rsidP="00B135E5">
            <w:pPr>
              <w:pStyle w:val="ad"/>
            </w:pPr>
            <w:r w:rsidRPr="00321153">
              <w:t>Q1</w:t>
            </w:r>
          </w:p>
        </w:tc>
        <w:tc>
          <w:tcPr>
            <w:tcW w:w="2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15E44" w14:textId="6FFFE6EB" w:rsidR="00B135E5" w:rsidRDefault="00B135E5" w:rsidP="00B135E5">
            <w:pPr>
              <w:pStyle w:val="ad"/>
            </w:pPr>
            <w:r w:rsidRPr="00321153">
              <w:t>Частичный индекс</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E9D80E" w14:textId="474AA7AD" w:rsidR="00B135E5" w:rsidRPr="009229F3" w:rsidRDefault="00B135E5" w:rsidP="00B135E5">
            <w:pPr>
              <w:pStyle w:val="ad"/>
            </w:pPr>
            <w:r w:rsidRPr="00321153">
              <w:t>14.541</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A5556" w14:textId="6B5529EA" w:rsidR="00B135E5" w:rsidRDefault="00B135E5" w:rsidP="00B135E5">
            <w:pPr>
              <w:pStyle w:val="ad"/>
            </w:pPr>
            <w:r w:rsidRPr="00321153">
              <w:t>1.359</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876AB" w14:textId="590E148E" w:rsidR="00B135E5" w:rsidRDefault="00B135E5" w:rsidP="00B135E5">
            <w:pPr>
              <w:pStyle w:val="ad"/>
            </w:pPr>
            <w:r w:rsidRPr="00321153">
              <w:t>10.700</w:t>
            </w:r>
          </w:p>
        </w:tc>
        <w:tc>
          <w:tcPr>
            <w:tcW w:w="18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D6153" w14:textId="44F5AFDD" w:rsidR="00B135E5" w:rsidRDefault="00B135E5" w:rsidP="00B135E5">
            <w:pPr>
              <w:pStyle w:val="ad"/>
            </w:pPr>
            <w:r w:rsidRPr="00321153">
              <w:t>90.65</w:t>
            </w:r>
          </w:p>
        </w:tc>
      </w:tr>
      <w:tr w:rsidR="00B135E5" w14:paraId="4544BDF9" w14:textId="77777777" w:rsidTr="006957D1">
        <w:trPr>
          <w:jc w:val="center"/>
        </w:trPr>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AEF5B" w14:textId="65B6BBE8" w:rsidR="00B135E5" w:rsidRDefault="00B135E5" w:rsidP="00B135E5">
            <w:pPr>
              <w:pStyle w:val="ad"/>
            </w:pPr>
            <w:r w:rsidRPr="00321153">
              <w:t>Q2</w:t>
            </w:r>
          </w:p>
        </w:tc>
        <w:tc>
          <w:tcPr>
            <w:tcW w:w="2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D4CBF" w14:textId="5A2DE3D5" w:rsidR="00B135E5" w:rsidRDefault="00B135E5" w:rsidP="00B135E5">
            <w:pPr>
              <w:pStyle w:val="ad"/>
            </w:pPr>
            <w:r w:rsidRPr="00321153">
              <w:t>Диапазоны дат</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111D2" w14:textId="2D8A49EE" w:rsidR="00B135E5" w:rsidRPr="009229F3" w:rsidRDefault="00B135E5" w:rsidP="00B135E5">
            <w:pPr>
              <w:pStyle w:val="ad"/>
            </w:pPr>
            <w:r w:rsidRPr="00321153">
              <w:t>11.711</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641A8" w14:textId="7FF0DED5" w:rsidR="00B135E5" w:rsidRDefault="00B135E5" w:rsidP="00B135E5">
            <w:pPr>
              <w:pStyle w:val="ad"/>
            </w:pPr>
            <w:r w:rsidRPr="00321153">
              <w:t>9.835</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1B70D" w14:textId="0C63F505" w:rsidR="00B135E5" w:rsidRDefault="00B135E5" w:rsidP="00B135E5">
            <w:pPr>
              <w:pStyle w:val="ad"/>
            </w:pPr>
            <w:r w:rsidRPr="00321153">
              <w:t>1.191</w:t>
            </w:r>
          </w:p>
        </w:tc>
        <w:tc>
          <w:tcPr>
            <w:tcW w:w="18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B85294" w14:textId="42742FDF" w:rsidR="00B135E5" w:rsidRDefault="00B135E5" w:rsidP="00B135E5">
            <w:pPr>
              <w:pStyle w:val="ad"/>
            </w:pPr>
            <w:r w:rsidRPr="00321153">
              <w:t>16.02</w:t>
            </w:r>
          </w:p>
        </w:tc>
      </w:tr>
      <w:tr w:rsidR="00B135E5" w14:paraId="4F70181E" w14:textId="77777777" w:rsidTr="006957D1">
        <w:trPr>
          <w:jc w:val="center"/>
        </w:trPr>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8DADC" w14:textId="5D4DDFE2" w:rsidR="00B135E5" w:rsidRDefault="00B135E5" w:rsidP="00B135E5">
            <w:pPr>
              <w:pStyle w:val="ad"/>
            </w:pPr>
            <w:r w:rsidRPr="00321153">
              <w:t>Q2</w:t>
            </w:r>
          </w:p>
        </w:tc>
        <w:tc>
          <w:tcPr>
            <w:tcW w:w="25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312F39" w14:textId="0ED4D64A" w:rsidR="00B135E5" w:rsidRDefault="00B135E5" w:rsidP="00B135E5">
            <w:pPr>
              <w:pStyle w:val="ad"/>
            </w:pPr>
            <w:r w:rsidRPr="00321153">
              <w:t>Диапазоны + индекс</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FE38F" w14:textId="162D94CD" w:rsidR="00B135E5" w:rsidRPr="009229F3" w:rsidRDefault="00B135E5" w:rsidP="00B135E5">
            <w:pPr>
              <w:pStyle w:val="ad"/>
            </w:pPr>
            <w:r w:rsidRPr="00321153">
              <w:t>11.711</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D5695" w14:textId="678D32F5" w:rsidR="00B135E5" w:rsidRDefault="00B135E5" w:rsidP="00B135E5">
            <w:pPr>
              <w:pStyle w:val="ad"/>
            </w:pPr>
            <w:r w:rsidRPr="00321153">
              <w:t>0.080</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F4070" w14:textId="332C2CEF" w:rsidR="00B135E5" w:rsidRDefault="00B135E5" w:rsidP="00B135E5">
            <w:pPr>
              <w:pStyle w:val="ad"/>
            </w:pPr>
            <w:r w:rsidRPr="00321153">
              <w:t>146.388</w:t>
            </w:r>
          </w:p>
        </w:tc>
        <w:tc>
          <w:tcPr>
            <w:tcW w:w="18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F7C5E8" w14:textId="4F9D0312" w:rsidR="00B135E5" w:rsidRDefault="00B135E5" w:rsidP="00B135E5">
            <w:pPr>
              <w:pStyle w:val="ad"/>
            </w:pPr>
            <w:r w:rsidRPr="00321153">
              <w:t>99.32</w:t>
            </w:r>
          </w:p>
        </w:tc>
      </w:tr>
      <w:tr w:rsidR="00B135E5" w14:paraId="2365BA7C" w14:textId="77777777" w:rsidTr="006957D1">
        <w:trPr>
          <w:jc w:val="center"/>
        </w:trPr>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140C46" w14:textId="558BB98E" w:rsidR="00B135E5" w:rsidRPr="009229F3" w:rsidRDefault="00B135E5" w:rsidP="00B135E5">
            <w:pPr>
              <w:pStyle w:val="ad"/>
            </w:pPr>
            <w:r w:rsidRPr="00321153">
              <w:t>Q3</w:t>
            </w:r>
          </w:p>
        </w:tc>
        <w:tc>
          <w:tcPr>
            <w:tcW w:w="25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7A7E2" w14:textId="6C5A6BA1" w:rsidR="00B135E5" w:rsidRPr="009229F3" w:rsidRDefault="00B135E5" w:rsidP="00B135E5">
            <w:pPr>
              <w:pStyle w:val="ad"/>
            </w:pPr>
            <w:r w:rsidRPr="00321153">
              <w:t>GROUP BY/HAVING</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04365" w14:textId="63DFE0AB" w:rsidR="00B135E5" w:rsidRPr="009229F3" w:rsidRDefault="00B135E5" w:rsidP="00B135E5">
            <w:pPr>
              <w:pStyle w:val="ad"/>
            </w:pPr>
            <w:r w:rsidRPr="00321153">
              <w:t>1650.239</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65FAB" w14:textId="1EBAF097" w:rsidR="00B135E5" w:rsidRPr="009229F3" w:rsidRDefault="00B135E5" w:rsidP="00B135E5">
            <w:pPr>
              <w:pStyle w:val="ad"/>
            </w:pPr>
            <w:r w:rsidRPr="00321153">
              <w:t>680.644</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11C21" w14:textId="04AC9CFD" w:rsidR="00B135E5" w:rsidRPr="009229F3" w:rsidRDefault="00B135E5" w:rsidP="00B135E5">
            <w:pPr>
              <w:pStyle w:val="ad"/>
            </w:pPr>
            <w:r w:rsidRPr="00321153">
              <w:t>2.425</w:t>
            </w:r>
          </w:p>
        </w:tc>
        <w:tc>
          <w:tcPr>
            <w:tcW w:w="18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10550" w14:textId="6D0F3800" w:rsidR="00B135E5" w:rsidRPr="009229F3" w:rsidRDefault="00B135E5" w:rsidP="00B135E5">
            <w:pPr>
              <w:pStyle w:val="ad"/>
            </w:pPr>
            <w:r w:rsidRPr="00321153">
              <w:t>58.75</w:t>
            </w:r>
          </w:p>
        </w:tc>
      </w:tr>
    </w:tbl>
    <w:p w14:paraId="1A5A11A4" w14:textId="77777777" w:rsidR="008A7629" w:rsidRDefault="008A7629" w:rsidP="008A7629">
      <w:pPr>
        <w:rPr>
          <w:rFonts w:eastAsia="Times New Roman"/>
        </w:rPr>
      </w:pPr>
    </w:p>
    <w:p w14:paraId="263E22E0" w14:textId="41410E46" w:rsidR="00B135E5" w:rsidRDefault="00B135E5" w:rsidP="00B135E5">
      <w:pPr>
        <w:rPr>
          <w:rFonts w:eastAsia="Times New Roman"/>
        </w:rPr>
      </w:pPr>
      <w:r>
        <w:rPr>
          <w:rFonts w:eastAsia="Times New Roman"/>
        </w:rPr>
        <w:t xml:space="preserve">Сводные результаты показывают, что применялись разные типы оптимизации. Для Q1 основной эффект дал частичный индекс. Для Q2 сначала была изменена логическая форма условия по дате, а максимальный эффект был получен после добавления индекса по </w:t>
      </w:r>
      <w:proofErr w:type="spellStart"/>
      <w:r>
        <w:rPr>
          <w:rFonts w:eastAsia="Times New Roman"/>
        </w:rPr>
        <w:t>effective_until</w:t>
      </w:r>
      <w:proofErr w:type="spellEnd"/>
      <w:r>
        <w:rPr>
          <w:rFonts w:eastAsia="Times New Roman"/>
        </w:rPr>
        <w:t>. Для Q3 главный выигрыш обеспечило логическое переписывание двойного NOT EXISTS в GROUP BY/HAVING.</w:t>
      </w:r>
    </w:p>
    <w:p w14:paraId="13DB35DB" w14:textId="77777777" w:rsidR="00B135E5" w:rsidRDefault="00B135E5" w:rsidP="00B135E5"/>
    <w:p w14:paraId="38CCBE52" w14:textId="0E49A3E7" w:rsidR="00B135E5" w:rsidRDefault="006957D1" w:rsidP="00B135E5">
      <w:pPr>
        <w:pStyle w:val="af5"/>
      </w:pPr>
      <w:r>
        <w:rPr>
          <w:noProof/>
        </w:rPr>
        <w:lastRenderedPageBreak/>
        <w:drawing>
          <wp:inline distT="0" distB="0" distL="0" distR="0" wp14:anchorId="3A217D88" wp14:editId="31D98F1E">
            <wp:extent cx="5669280" cy="2576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3_optimization_avg_execution_time_no_q3_index.png"/>
                    <pic:cNvPicPr/>
                  </pic:nvPicPr>
                  <pic:blipFill>
                    <a:blip r:embed="rId11"/>
                    <a:stretch>
                      <a:fillRect/>
                    </a:stretch>
                  </pic:blipFill>
                  <pic:spPr>
                    <a:xfrm>
                      <a:off x="0" y="0"/>
                      <a:ext cx="5669280" cy="2576945"/>
                    </a:xfrm>
                    <a:prstGeom prst="rect">
                      <a:avLst/>
                    </a:prstGeom>
                  </pic:spPr>
                </pic:pic>
              </a:graphicData>
            </a:graphic>
          </wp:inline>
        </w:drawing>
      </w:r>
    </w:p>
    <w:p w14:paraId="14B93FC5" w14:textId="21AE2C8D" w:rsidR="008A7629" w:rsidRPr="00B135E5" w:rsidRDefault="00B135E5" w:rsidP="00B135E5">
      <w:pPr>
        <w:pStyle w:val="aa"/>
      </w:pPr>
      <w:r w:rsidRPr="00B135E5">
        <w:t>Рисунок 4 - Общее сравнение среднего времени выполнения запросов из ЛР3</w:t>
      </w:r>
    </w:p>
    <w:p w14:paraId="085F7C76" w14:textId="274098D7" w:rsidR="00FA7108" w:rsidRPr="00FA7108" w:rsidRDefault="00FA7108" w:rsidP="00FA7108"/>
    <w:p w14:paraId="79B409FE" w14:textId="5037FB26" w:rsidR="00F868F8" w:rsidRPr="00FA7108" w:rsidRDefault="00F868F8" w:rsidP="00E014B6">
      <w:r w:rsidRPr="00FA7108">
        <w:br w:type="page"/>
      </w:r>
    </w:p>
    <w:p w14:paraId="0AF05E65" w14:textId="77777777" w:rsidR="00F868F8" w:rsidRDefault="00F868F8" w:rsidP="00F868F8">
      <w:pPr>
        <w:pStyle w:val="1"/>
        <w:keepNext/>
        <w:ind w:firstLine="0"/>
        <w:jc w:val="center"/>
        <w:rPr>
          <w:sz w:val="27"/>
          <w:szCs w:val="27"/>
        </w:rPr>
      </w:pPr>
      <w:bookmarkStart w:id="12" w:name="_Toc224281977"/>
      <w:bookmarkStart w:id="13" w:name="_Hlk224281988"/>
      <w:bookmarkStart w:id="14" w:name="_Hlk224283248"/>
      <w:bookmarkStart w:id="15" w:name="_Toc230045631"/>
      <w:r>
        <w:lastRenderedPageBreak/>
        <w:t>Ответы на контрольные вопросы</w:t>
      </w:r>
      <w:bookmarkEnd w:id="12"/>
      <w:bookmarkEnd w:id="15"/>
    </w:p>
    <w:p w14:paraId="6CED4A11" w14:textId="23920EC2" w:rsidR="000639B9" w:rsidRPr="000639B9" w:rsidRDefault="009229F3" w:rsidP="000639B9">
      <w:pPr>
        <w:pStyle w:val="21"/>
        <w:rPr>
          <w:rStyle w:val="affa"/>
          <w:b/>
          <w:bCs/>
        </w:rPr>
      </w:pPr>
      <w:bookmarkStart w:id="16" w:name="_Toc230045632"/>
      <w:bookmarkEnd w:id="13"/>
      <w:bookmarkEnd w:id="14"/>
      <w:r w:rsidRPr="009229F3">
        <w:rPr>
          <w:rStyle w:val="affa"/>
          <w:b/>
          <w:bCs/>
        </w:rPr>
        <w:t>Что такое логический план выполнения запроса, когда он формируется и для чего используется</w:t>
      </w:r>
      <w:r w:rsidR="000639B9" w:rsidRPr="000639B9">
        <w:rPr>
          <w:rStyle w:val="affa"/>
          <w:b/>
          <w:bCs/>
        </w:rPr>
        <w:t>?</w:t>
      </w:r>
      <w:bookmarkEnd w:id="16"/>
    </w:p>
    <w:p w14:paraId="74EE2F4D" w14:textId="34C0DBD0" w:rsidR="000639B9" w:rsidRPr="000639B9" w:rsidRDefault="009229F3" w:rsidP="000639B9">
      <w:pPr>
        <w:rPr>
          <w:rStyle w:val="affa"/>
          <w:rFonts w:eastAsiaTheme="majorEastAsia" w:cs="Times New Roman"/>
          <w:b w:val="0"/>
          <w:bCs w:val="0"/>
          <w:szCs w:val="36"/>
        </w:rPr>
      </w:pPr>
      <w:r>
        <w:t>Логический план выполнения запроса — это представление запроса в виде операций реляционной алгебры: выборки, проекции, соединения, группировки, сортировки и других операций без привязки к конкретным физическим методам доступа. Он формируется после синтаксического и семантического анализа SQL-запроса и используется оптимизатором как основа для выбора эффективного физического плана</w:t>
      </w:r>
      <w:r w:rsidR="000639B9" w:rsidRPr="000639B9">
        <w:rPr>
          <w:rStyle w:val="affa"/>
          <w:rFonts w:eastAsiaTheme="majorEastAsia" w:cs="Times New Roman"/>
          <w:b w:val="0"/>
          <w:bCs w:val="0"/>
          <w:szCs w:val="36"/>
        </w:rPr>
        <w:t>.</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71F99B34" w14:textId="77777777" w:rsidR="009229F3" w:rsidRDefault="009229F3" w:rsidP="009229F3">
      <w:pPr>
        <w:pStyle w:val="21"/>
      </w:pPr>
      <w:bookmarkStart w:id="17" w:name="_Toc230045633"/>
      <w:r>
        <w:t>Как связаны логический и физический план выполнения запроса?</w:t>
      </w:r>
      <w:bookmarkEnd w:id="17"/>
    </w:p>
    <w:p w14:paraId="0FC413CD" w14:textId="09F11CDD" w:rsidR="009229F3" w:rsidRDefault="009229F3" w:rsidP="009229F3">
      <w:r>
        <w:t xml:space="preserve">Логический план описывает, какие операции должны быть выполнены для получения результата, а физический план определяет, как именно они будут выполнены средствами конкретной СУБД. Например, логическая операция соединения может быть реализована физически как </w:t>
      </w:r>
      <w:proofErr w:type="spellStart"/>
      <w:r>
        <w:t>Nested</w:t>
      </w:r>
      <w:proofErr w:type="spellEnd"/>
      <w:r>
        <w:t xml:space="preserve"> </w:t>
      </w:r>
      <w:proofErr w:type="spellStart"/>
      <w:r>
        <w:t>Loop</w:t>
      </w:r>
      <w:proofErr w:type="spellEnd"/>
      <w:r>
        <w:t xml:space="preserve"> </w:t>
      </w:r>
      <w:proofErr w:type="spellStart"/>
      <w:r>
        <w:t>Join</w:t>
      </w:r>
      <w:proofErr w:type="spellEnd"/>
      <w:r>
        <w:t xml:space="preserve">, </w:t>
      </w:r>
      <w:proofErr w:type="spellStart"/>
      <w:r>
        <w:t>Hash</w:t>
      </w:r>
      <w:proofErr w:type="spellEnd"/>
      <w:r>
        <w:t xml:space="preserve"> </w:t>
      </w:r>
      <w:proofErr w:type="spellStart"/>
      <w:r>
        <w:t>Join</w:t>
      </w:r>
      <w:proofErr w:type="spellEnd"/>
      <w:r>
        <w:t xml:space="preserve"> или </w:t>
      </w:r>
      <w:proofErr w:type="spellStart"/>
      <w:r>
        <w:t>Merge</w:t>
      </w:r>
      <w:proofErr w:type="spellEnd"/>
      <w:r>
        <w:t xml:space="preserve"> </w:t>
      </w:r>
      <w:proofErr w:type="spellStart"/>
      <w:r>
        <w:t>Join</w:t>
      </w:r>
      <w:proofErr w:type="spellEnd"/>
      <w:r>
        <w:t xml:space="preserve">, а логическая выборка может выполняться через </w:t>
      </w:r>
      <w:proofErr w:type="spellStart"/>
      <w:r>
        <w:t>Seq</w:t>
      </w:r>
      <w:proofErr w:type="spellEnd"/>
      <w:r>
        <w:t xml:space="preserve"> </w:t>
      </w:r>
      <w:proofErr w:type="spellStart"/>
      <w:r>
        <w:t>Scan</w:t>
      </w:r>
      <w:proofErr w:type="spellEnd"/>
      <w:r>
        <w:t xml:space="preserve">, Index </w:t>
      </w:r>
      <w:proofErr w:type="spellStart"/>
      <w:r>
        <w:t>Scan</w:t>
      </w:r>
      <w:proofErr w:type="spellEnd"/>
      <w:r>
        <w:t xml:space="preserve"> или </w:t>
      </w:r>
      <w:proofErr w:type="spellStart"/>
      <w:r>
        <w:t>Bitmap</w:t>
      </w:r>
      <w:proofErr w:type="spellEnd"/>
      <w:r>
        <w:t xml:space="preserve"> </w:t>
      </w:r>
      <w:proofErr w:type="spellStart"/>
      <w:r>
        <w:t>Heap</w:t>
      </w:r>
      <w:proofErr w:type="spellEnd"/>
      <w:r>
        <w:t xml:space="preserve"> </w:t>
      </w:r>
      <w:proofErr w:type="spellStart"/>
      <w:r>
        <w:t>Scan</w:t>
      </w:r>
      <w:proofErr w:type="spellEnd"/>
      <w:r>
        <w:t>.</w:t>
      </w:r>
    </w:p>
    <w:p w14:paraId="01ED01D0" w14:textId="77777777" w:rsidR="009229F3" w:rsidRDefault="009229F3" w:rsidP="009229F3"/>
    <w:p w14:paraId="70386754" w14:textId="77777777" w:rsidR="009229F3" w:rsidRDefault="009229F3" w:rsidP="009229F3">
      <w:pPr>
        <w:pStyle w:val="21"/>
      </w:pPr>
      <w:bookmarkStart w:id="18" w:name="_Toc230045634"/>
      <w:r>
        <w:t>Что такое предварительный и реальный план выполнения запроса? Почему они могут отличаться?</w:t>
      </w:r>
      <w:bookmarkEnd w:id="18"/>
    </w:p>
    <w:p w14:paraId="3EE0E2C6" w14:textId="7C6B2C86" w:rsidR="009229F3" w:rsidRDefault="009229F3" w:rsidP="009229F3">
      <w:r>
        <w:t>Предварительный план показывает оценку оптимизатора до фактического выполнения запроса. Реальный план, полученный через EXPLAIN ANALYZE, содержит фактические времена, количество строк и число циклов выполнения. Они могут отличаться из-за неточной статистики, неравномерного распределения данных, устаревших оценок селективности, влияния кэша, параллелизма и текущего состояния сервера.</w:t>
      </w:r>
    </w:p>
    <w:p w14:paraId="36981814" w14:textId="77777777" w:rsidR="009229F3" w:rsidRDefault="009229F3" w:rsidP="009229F3"/>
    <w:p w14:paraId="54689713" w14:textId="77777777" w:rsidR="009229F3" w:rsidRDefault="009229F3" w:rsidP="009229F3">
      <w:pPr>
        <w:pStyle w:val="21"/>
      </w:pPr>
      <w:bookmarkStart w:id="19" w:name="_Toc230045635"/>
      <w:r>
        <w:lastRenderedPageBreak/>
        <w:t>Как селективность атрибута связана с индексами и производительностью?</w:t>
      </w:r>
      <w:bookmarkEnd w:id="19"/>
    </w:p>
    <w:p w14:paraId="4B78A93D" w14:textId="03E08A5D" w:rsidR="009229F3" w:rsidRDefault="009229F3" w:rsidP="009229F3">
      <w:r>
        <w:t>Селективность показывает, насколько сильно условие по атрибуту уменьшает количество строк результата. Чем выше селективность, тем эффективнее индекс, потому что СУБД может быстро найти небольшое число строк. Если условие возвращает большую часть таблицы, последовательное сканирование может быть выгоднее индексного доступа.</w:t>
      </w:r>
    </w:p>
    <w:p w14:paraId="5828D61E" w14:textId="77777777" w:rsidR="009229F3" w:rsidRDefault="009229F3" w:rsidP="009229F3"/>
    <w:p w14:paraId="6F01743B" w14:textId="77777777" w:rsidR="009229F3" w:rsidRDefault="009229F3" w:rsidP="009229F3">
      <w:pPr>
        <w:pStyle w:val="21"/>
      </w:pPr>
      <w:bookmarkStart w:id="20" w:name="_Toc230045636"/>
      <w:r>
        <w:t>Когда применение индексов эффективно?</w:t>
      </w:r>
      <w:bookmarkEnd w:id="20"/>
    </w:p>
    <w:p w14:paraId="25D4EAEE" w14:textId="31AB2FEA" w:rsidR="009229F3" w:rsidRDefault="009229F3" w:rsidP="009229F3">
      <w:r>
        <w:t xml:space="preserve">Индексы эффективны при выборке небольшой части строк из большой таблицы, при соединениях по индексируемым ключам, при фильтрации по диапазонам и при сортировке, если порядок индекса соответствует ORDER BY. Индекс также эффективен, если он покрывает запрос и позволяет выполнить Index Only </w:t>
      </w:r>
      <w:proofErr w:type="spellStart"/>
      <w:r>
        <w:t>Scan</w:t>
      </w:r>
      <w:proofErr w:type="spellEnd"/>
      <w:r>
        <w:t>.</w:t>
      </w:r>
    </w:p>
    <w:p w14:paraId="0F59F6E2" w14:textId="77777777" w:rsidR="009229F3" w:rsidRDefault="009229F3" w:rsidP="009229F3"/>
    <w:p w14:paraId="74456AB9" w14:textId="77777777" w:rsidR="009229F3" w:rsidRDefault="009229F3" w:rsidP="009229F3">
      <w:pPr>
        <w:pStyle w:val="21"/>
      </w:pPr>
      <w:bookmarkStart w:id="21" w:name="_Toc230045637"/>
      <w:r>
        <w:t>Как порядок полей в составном индексе влияет на производительность различных запросов и применение индекса?</w:t>
      </w:r>
      <w:bookmarkEnd w:id="21"/>
    </w:p>
    <w:p w14:paraId="261C393D" w14:textId="0960EB89" w:rsidR="009229F3" w:rsidRDefault="009229F3" w:rsidP="009229F3">
      <w:r>
        <w:t>Порядок полей в составном индексе определяет, какие условия запроса могут быть использованы для быстрого поиска. Обычно первыми размещают поля с равенством и высокой селективностью, затем диапазонные поля и поля сортировки. Если запрос не использует начальные поля составного индекса, индекс может применяться хуже или не применяться вообще.</w:t>
      </w:r>
    </w:p>
    <w:p w14:paraId="6638996B" w14:textId="77777777" w:rsidR="009229F3" w:rsidRDefault="009229F3" w:rsidP="009229F3"/>
    <w:p w14:paraId="23CCA0B8" w14:textId="77777777" w:rsidR="009229F3" w:rsidRDefault="009229F3" w:rsidP="009229F3">
      <w:pPr>
        <w:pStyle w:val="21"/>
      </w:pPr>
      <w:bookmarkStart w:id="22" w:name="_Toc230045638"/>
      <w:r>
        <w:t>Какая операция указывается в физическом плане запроса?</w:t>
      </w:r>
      <w:bookmarkEnd w:id="22"/>
    </w:p>
    <w:p w14:paraId="7C3E7839" w14:textId="77777777" w:rsidR="009229F3" w:rsidRDefault="009229F3" w:rsidP="009229F3">
      <w:r>
        <w:t xml:space="preserve">В физическом плане указываются конкретные операции, выбранные СУБД: </w:t>
      </w:r>
      <w:proofErr w:type="spellStart"/>
      <w:r>
        <w:t>Seq</w:t>
      </w:r>
      <w:proofErr w:type="spellEnd"/>
      <w:r>
        <w:t xml:space="preserve"> </w:t>
      </w:r>
      <w:proofErr w:type="spellStart"/>
      <w:r>
        <w:t>Scan</w:t>
      </w:r>
      <w:proofErr w:type="spellEnd"/>
      <w:r>
        <w:t xml:space="preserve">, Index </w:t>
      </w:r>
      <w:proofErr w:type="spellStart"/>
      <w:r>
        <w:t>Scan</w:t>
      </w:r>
      <w:proofErr w:type="spellEnd"/>
      <w:r>
        <w:t xml:space="preserve">, Index Only </w:t>
      </w:r>
      <w:proofErr w:type="spellStart"/>
      <w:r>
        <w:t>Scan</w:t>
      </w:r>
      <w:proofErr w:type="spellEnd"/>
      <w:r>
        <w:t xml:space="preserve">, </w:t>
      </w:r>
      <w:proofErr w:type="spellStart"/>
      <w:r>
        <w:t>Bitmap</w:t>
      </w:r>
      <w:proofErr w:type="spellEnd"/>
      <w:r>
        <w:t xml:space="preserve"> Index </w:t>
      </w:r>
      <w:proofErr w:type="spellStart"/>
      <w:r>
        <w:t>Scan</w:t>
      </w:r>
      <w:proofErr w:type="spellEnd"/>
      <w:r>
        <w:t xml:space="preserve">, </w:t>
      </w:r>
      <w:proofErr w:type="spellStart"/>
      <w:r>
        <w:t>Bitmap</w:t>
      </w:r>
      <w:proofErr w:type="spellEnd"/>
      <w:r>
        <w:t xml:space="preserve"> </w:t>
      </w:r>
      <w:proofErr w:type="spellStart"/>
      <w:r>
        <w:t>Heap</w:t>
      </w:r>
      <w:proofErr w:type="spellEnd"/>
      <w:r>
        <w:t xml:space="preserve"> </w:t>
      </w:r>
      <w:proofErr w:type="spellStart"/>
      <w:r>
        <w:t>Scan</w:t>
      </w:r>
      <w:proofErr w:type="spellEnd"/>
      <w:r>
        <w:t xml:space="preserve">, </w:t>
      </w:r>
      <w:proofErr w:type="spellStart"/>
      <w:r>
        <w:t>Nested</w:t>
      </w:r>
      <w:proofErr w:type="spellEnd"/>
      <w:r>
        <w:t xml:space="preserve"> </w:t>
      </w:r>
      <w:proofErr w:type="spellStart"/>
      <w:r>
        <w:t>Loop</w:t>
      </w:r>
      <w:proofErr w:type="spellEnd"/>
      <w:r>
        <w:t xml:space="preserve">, </w:t>
      </w:r>
      <w:proofErr w:type="spellStart"/>
      <w:r>
        <w:t>Hash</w:t>
      </w:r>
      <w:proofErr w:type="spellEnd"/>
      <w:r>
        <w:t xml:space="preserve"> </w:t>
      </w:r>
      <w:proofErr w:type="spellStart"/>
      <w:r>
        <w:t>Join</w:t>
      </w:r>
      <w:proofErr w:type="spellEnd"/>
      <w:r>
        <w:t xml:space="preserve">, </w:t>
      </w:r>
      <w:proofErr w:type="spellStart"/>
      <w:r>
        <w:t>Merge</w:t>
      </w:r>
      <w:proofErr w:type="spellEnd"/>
      <w:r>
        <w:t xml:space="preserve"> </w:t>
      </w:r>
      <w:proofErr w:type="spellStart"/>
      <w:r>
        <w:t>Join</w:t>
      </w:r>
      <w:proofErr w:type="spellEnd"/>
      <w:r>
        <w:t xml:space="preserve">, </w:t>
      </w:r>
      <w:proofErr w:type="spellStart"/>
      <w:r>
        <w:t>Sort</w:t>
      </w:r>
      <w:proofErr w:type="spellEnd"/>
      <w:r>
        <w:t xml:space="preserve">, </w:t>
      </w:r>
      <w:proofErr w:type="spellStart"/>
      <w:r>
        <w:t>Aggregate</w:t>
      </w:r>
      <w:proofErr w:type="spellEnd"/>
      <w:r>
        <w:t xml:space="preserve">, </w:t>
      </w:r>
      <w:proofErr w:type="spellStart"/>
      <w:r>
        <w:t>HashAggregate</w:t>
      </w:r>
      <w:proofErr w:type="spellEnd"/>
      <w:r>
        <w:t xml:space="preserve">, </w:t>
      </w:r>
      <w:proofErr w:type="spellStart"/>
      <w:r>
        <w:t>Gather</w:t>
      </w:r>
      <w:proofErr w:type="spellEnd"/>
      <w:r>
        <w:t xml:space="preserve">, </w:t>
      </w:r>
      <w:proofErr w:type="spellStart"/>
      <w:r>
        <w:t>Gather</w:t>
      </w:r>
      <w:proofErr w:type="spellEnd"/>
      <w:r>
        <w:t xml:space="preserve"> </w:t>
      </w:r>
      <w:proofErr w:type="spellStart"/>
      <w:r>
        <w:t>Merge</w:t>
      </w:r>
      <w:proofErr w:type="spellEnd"/>
      <w:r>
        <w:t xml:space="preserve"> и другие узлы выполнения.</w:t>
      </w:r>
    </w:p>
    <w:p w14:paraId="03972A8E" w14:textId="77777777" w:rsidR="009229F3" w:rsidRDefault="009229F3" w:rsidP="009229F3">
      <w:pPr>
        <w:pStyle w:val="21"/>
      </w:pPr>
      <w:bookmarkStart w:id="23" w:name="_Toc230045639"/>
      <w:r>
        <w:lastRenderedPageBreak/>
        <w:t>Как прочитать текстовый план выполнения запроса от первой операции к последней?</w:t>
      </w:r>
      <w:bookmarkEnd w:id="23"/>
    </w:p>
    <w:p w14:paraId="59484933" w14:textId="246295FC" w:rsidR="009229F3" w:rsidRDefault="009229F3" w:rsidP="009229F3">
      <w:r>
        <w:t>Текстовый план читается снизу вверх и от наиболее вложенных узлов к корневому узлу. Сначала выполняются операции чтения таблиц и индексов, затем фильтрация, соединения, группировка, сортировка и финальная выдача результата. Отступы в плане показывают вложенность операций.</w:t>
      </w:r>
    </w:p>
    <w:p w14:paraId="75209E8A" w14:textId="77777777" w:rsidR="009229F3" w:rsidRDefault="009229F3" w:rsidP="009229F3"/>
    <w:p w14:paraId="452D0B89" w14:textId="77777777" w:rsidR="009229F3" w:rsidRDefault="009229F3" w:rsidP="009229F3">
      <w:pPr>
        <w:pStyle w:val="21"/>
      </w:pPr>
      <w:bookmarkStart w:id="24" w:name="_Toc230045640"/>
      <w:r>
        <w:t>Из чего складывается стоимость выполнения запроса?</w:t>
      </w:r>
      <w:bookmarkEnd w:id="24"/>
    </w:p>
    <w:p w14:paraId="6C2050B9" w14:textId="7F6F0499" w:rsidR="009229F3" w:rsidRDefault="009229F3" w:rsidP="009229F3">
      <w:r>
        <w:t xml:space="preserve">Стоимость складывается из чтения страниц таблиц и индексов, CPU-затрат на обработку строк, фильтрации, соединений, сортировки, группировки, агрегации, передачи промежуточных результатов, параллельного выполнения и использования памяти. В </w:t>
      </w:r>
      <w:proofErr w:type="spellStart"/>
      <w:r>
        <w:t>PostgreSQL</w:t>
      </w:r>
      <w:proofErr w:type="spellEnd"/>
      <w:r>
        <w:t xml:space="preserve"> стоимость является относительной оценкой оптимизатора, а не временем в миллисекундах.</w:t>
      </w:r>
    </w:p>
    <w:p w14:paraId="61105425" w14:textId="77777777" w:rsidR="009229F3" w:rsidRDefault="009229F3" w:rsidP="009229F3"/>
    <w:p w14:paraId="2EC5ADC3" w14:textId="77777777" w:rsidR="009229F3" w:rsidRDefault="009229F3" w:rsidP="009229F3">
      <w:pPr>
        <w:pStyle w:val="21"/>
      </w:pPr>
      <w:bookmarkStart w:id="25" w:name="_Toc230045641"/>
      <w:r>
        <w:t>Какие существуют варианты реализации соединений в СУБД? Как установить тип соединения на основе плана запроса?</w:t>
      </w:r>
      <w:bookmarkEnd w:id="25"/>
    </w:p>
    <w:p w14:paraId="70A7E2AF" w14:textId="4A79054E" w:rsidR="009229F3" w:rsidRDefault="009229F3" w:rsidP="009229F3">
      <w:r>
        <w:t xml:space="preserve">Основные физические варианты соединений — </w:t>
      </w:r>
      <w:proofErr w:type="spellStart"/>
      <w:r>
        <w:t>Nested</w:t>
      </w:r>
      <w:proofErr w:type="spellEnd"/>
      <w:r>
        <w:t xml:space="preserve"> </w:t>
      </w:r>
      <w:proofErr w:type="spellStart"/>
      <w:r>
        <w:t>Loop</w:t>
      </w:r>
      <w:proofErr w:type="spellEnd"/>
      <w:r>
        <w:t xml:space="preserve"> </w:t>
      </w:r>
      <w:proofErr w:type="spellStart"/>
      <w:r>
        <w:t>Join</w:t>
      </w:r>
      <w:proofErr w:type="spellEnd"/>
      <w:r>
        <w:t xml:space="preserve">, </w:t>
      </w:r>
      <w:proofErr w:type="spellStart"/>
      <w:r>
        <w:t>Hash</w:t>
      </w:r>
      <w:proofErr w:type="spellEnd"/>
      <w:r>
        <w:t xml:space="preserve"> </w:t>
      </w:r>
      <w:proofErr w:type="spellStart"/>
      <w:r>
        <w:t>Join</w:t>
      </w:r>
      <w:proofErr w:type="spellEnd"/>
      <w:r>
        <w:t xml:space="preserve"> и </w:t>
      </w:r>
      <w:proofErr w:type="spellStart"/>
      <w:r>
        <w:t>Merge</w:t>
      </w:r>
      <w:proofErr w:type="spellEnd"/>
      <w:r>
        <w:t xml:space="preserve"> </w:t>
      </w:r>
      <w:proofErr w:type="spellStart"/>
      <w:r>
        <w:t>Join</w:t>
      </w:r>
      <w:proofErr w:type="spellEnd"/>
      <w:r>
        <w:t xml:space="preserve">. Тип соединения определяется непосредственно по узлу плана выполнения. Например, строки </w:t>
      </w:r>
      <w:proofErr w:type="spellStart"/>
      <w:r>
        <w:t>Nested</w:t>
      </w:r>
      <w:proofErr w:type="spellEnd"/>
      <w:r>
        <w:t xml:space="preserve"> </w:t>
      </w:r>
      <w:proofErr w:type="spellStart"/>
      <w:r>
        <w:t>Loop</w:t>
      </w:r>
      <w:proofErr w:type="spellEnd"/>
      <w:r>
        <w:t xml:space="preserve">, </w:t>
      </w:r>
      <w:proofErr w:type="spellStart"/>
      <w:r>
        <w:t>Hash</w:t>
      </w:r>
      <w:proofErr w:type="spellEnd"/>
      <w:r>
        <w:t xml:space="preserve"> </w:t>
      </w:r>
      <w:proofErr w:type="spellStart"/>
      <w:r>
        <w:t>Join</w:t>
      </w:r>
      <w:proofErr w:type="spellEnd"/>
      <w:r>
        <w:t xml:space="preserve"> или </w:t>
      </w:r>
      <w:proofErr w:type="spellStart"/>
      <w:r>
        <w:t>Merge</w:t>
      </w:r>
      <w:proofErr w:type="spellEnd"/>
      <w:r>
        <w:t xml:space="preserve"> </w:t>
      </w:r>
      <w:proofErr w:type="spellStart"/>
      <w:r>
        <w:t>Join</w:t>
      </w:r>
      <w:proofErr w:type="spellEnd"/>
      <w:r>
        <w:t xml:space="preserve"> указывают, каким способом СУБД реализовала логическую операцию JOIN.</w:t>
      </w:r>
    </w:p>
    <w:p w14:paraId="1FCD5076" w14:textId="77777777" w:rsidR="009229F3" w:rsidRDefault="009229F3" w:rsidP="009229F3"/>
    <w:p w14:paraId="73B05366" w14:textId="77777777" w:rsidR="009229F3" w:rsidRDefault="009229F3" w:rsidP="009229F3">
      <w:pPr>
        <w:pStyle w:val="21"/>
      </w:pPr>
      <w:bookmarkStart w:id="26" w:name="_Toc230045642"/>
      <w:r>
        <w:t>Какие ограничения существуют для различных типов соединений?</w:t>
      </w:r>
      <w:bookmarkEnd w:id="26"/>
    </w:p>
    <w:p w14:paraId="4E7C6BC3" w14:textId="77777777" w:rsidR="009229F3" w:rsidRDefault="009229F3" w:rsidP="009229F3">
      <w:proofErr w:type="spellStart"/>
      <w:r>
        <w:t>Nested</w:t>
      </w:r>
      <w:proofErr w:type="spellEnd"/>
      <w:r>
        <w:t xml:space="preserve"> </w:t>
      </w:r>
      <w:proofErr w:type="spellStart"/>
      <w:r>
        <w:t>Loop</w:t>
      </w:r>
      <w:proofErr w:type="spellEnd"/>
      <w:r>
        <w:t xml:space="preserve"> </w:t>
      </w:r>
      <w:proofErr w:type="spellStart"/>
      <w:r>
        <w:t>Join</w:t>
      </w:r>
      <w:proofErr w:type="spellEnd"/>
      <w:r>
        <w:t xml:space="preserve"> эффективен для небольших наборов или при наличии индекса на внутренней таблице, но плохо работает при больших объемах без индексов. </w:t>
      </w:r>
      <w:proofErr w:type="spellStart"/>
      <w:r>
        <w:t>Hash</w:t>
      </w:r>
      <w:proofErr w:type="spellEnd"/>
      <w:r>
        <w:t xml:space="preserve"> </w:t>
      </w:r>
      <w:proofErr w:type="spellStart"/>
      <w:r>
        <w:t>Join</w:t>
      </w:r>
      <w:proofErr w:type="spellEnd"/>
      <w:r>
        <w:t xml:space="preserve"> требует памяти для построения хеш-таблицы и обычно применяется для равенств. </w:t>
      </w:r>
      <w:proofErr w:type="spellStart"/>
      <w:r>
        <w:t>Merge</w:t>
      </w:r>
      <w:proofErr w:type="spellEnd"/>
      <w:r>
        <w:t xml:space="preserve"> </w:t>
      </w:r>
      <w:proofErr w:type="spellStart"/>
      <w:r>
        <w:t>Join</w:t>
      </w:r>
      <w:proofErr w:type="spellEnd"/>
      <w:r>
        <w:t xml:space="preserve"> требует отсортированных входов или затрат на сортировку, зато эффективен для больших предварительно упорядоченных наборов.</w:t>
      </w:r>
    </w:p>
    <w:p w14:paraId="163EED7C" w14:textId="77777777" w:rsidR="009229F3" w:rsidRPr="009229F3" w:rsidRDefault="009229F3" w:rsidP="009229F3">
      <w:pPr>
        <w:pStyle w:val="21"/>
      </w:pPr>
      <w:bookmarkStart w:id="27" w:name="_Toc230045643"/>
      <w:r w:rsidRPr="009229F3">
        <w:lastRenderedPageBreak/>
        <w:t>Как на основе плана выполнения запроса можно распараллеливать выполнение его операций?</w:t>
      </w:r>
      <w:bookmarkEnd w:id="27"/>
    </w:p>
    <w:p w14:paraId="07297921" w14:textId="22949184" w:rsidR="009229F3" w:rsidRDefault="009229F3" w:rsidP="009229F3">
      <w:r>
        <w:t>По плану можно определить независимые или дорогостоящие операции чтения, соединения и агрегации, которые могут выполняться параллельно. В</w:t>
      </w:r>
      <w:r>
        <w:rPr>
          <w:lang w:val="en-US"/>
        </w:rPr>
        <w:t xml:space="preserve"> PostgreSQL </w:t>
      </w:r>
      <w:r>
        <w:t>параллелизм</w:t>
      </w:r>
      <w:r>
        <w:rPr>
          <w:lang w:val="en-US"/>
        </w:rPr>
        <w:t xml:space="preserve"> </w:t>
      </w:r>
      <w:r>
        <w:t>отображается</w:t>
      </w:r>
      <w:r>
        <w:rPr>
          <w:lang w:val="en-US"/>
        </w:rPr>
        <w:t xml:space="preserve"> </w:t>
      </w:r>
      <w:r>
        <w:t>узлами</w:t>
      </w:r>
      <w:r>
        <w:rPr>
          <w:lang w:val="en-US"/>
        </w:rPr>
        <w:t xml:space="preserve"> Parallel Seq Scan, Parallel Hash Join, Gather </w:t>
      </w:r>
      <w:r>
        <w:t>и</w:t>
      </w:r>
      <w:r>
        <w:rPr>
          <w:lang w:val="en-US"/>
        </w:rPr>
        <w:t xml:space="preserve"> Gather Merge. </w:t>
      </w:r>
      <w:r>
        <w:t xml:space="preserve">Если такие узлы отсутствуют, можно анализировать причины: малый объем данных, неподходящие настройки </w:t>
      </w:r>
      <w:proofErr w:type="spellStart"/>
      <w:r>
        <w:t>parallel_workers</w:t>
      </w:r>
      <w:proofErr w:type="spellEnd"/>
      <w:r>
        <w:t>, высокая стоимость запуска параллелизма или невозможность распараллеливания конкретной операции.</w:t>
      </w:r>
    </w:p>
    <w:p w14:paraId="389F35D8" w14:textId="77777777" w:rsidR="009229F3" w:rsidRDefault="009229F3" w:rsidP="009229F3"/>
    <w:p w14:paraId="5D189A9D" w14:textId="77777777" w:rsidR="009229F3" w:rsidRDefault="009229F3" w:rsidP="009229F3">
      <w:pPr>
        <w:pStyle w:val="21"/>
      </w:pPr>
      <w:bookmarkStart w:id="28" w:name="_Toc230045644"/>
      <w:r>
        <w:t>В каких случаях менее эффективный на первый взгляд план запроса может привести к большей производительности при использовании вместе с секционированием и наличии процессора с несколькими ядрами/нескольких процессоров?</w:t>
      </w:r>
      <w:bookmarkEnd w:id="28"/>
    </w:p>
    <w:p w14:paraId="2537AC84" w14:textId="544F5AA9" w:rsidR="009D3CCE" w:rsidRDefault="00B135E5" w:rsidP="009229F3">
      <w:r>
        <w:t>Менее эффективный по локальной оценке план может оказаться быстрее, если он хорошо распараллеливается или позволяет независимо обрабатывать секции таблицы. Например, несколько последовательных сканирований секций на разных ядрах или дисках могут выполняться быстрее, чем один индексный доступ с большим числом случайных обращений. Поэтому итоговая производительность зависит не только от стоимости отдельной операции, но и от параллелизма, секционирования, размещения данных и характера ввода-вывода</w:t>
      </w:r>
      <w:r w:rsidR="000639B9" w:rsidRPr="000639B9">
        <w:rPr>
          <w:rStyle w:val="affa"/>
          <w:rFonts w:eastAsiaTheme="majorEastAsia" w:cs="Times New Roman"/>
          <w:b w:val="0"/>
          <w:bCs w:val="0"/>
          <w:szCs w:val="36"/>
        </w:rPr>
        <w:t>.</w:t>
      </w:r>
      <w:r w:rsidR="009D3CCE">
        <w:br w:type="page"/>
      </w:r>
    </w:p>
    <w:p w14:paraId="63E2019E" w14:textId="6E31CD9B" w:rsidR="00C53ADA" w:rsidRDefault="00C53ADA" w:rsidP="00830F2D">
      <w:pPr>
        <w:pStyle w:val="1"/>
        <w:keepNext/>
        <w:ind w:firstLine="0"/>
        <w:jc w:val="center"/>
      </w:pPr>
      <w:bookmarkStart w:id="29" w:name="_Toc230045645"/>
      <w:r>
        <w:lastRenderedPageBreak/>
        <w:t>Выводы</w:t>
      </w:r>
      <w:bookmarkEnd w:id="29"/>
    </w:p>
    <w:p w14:paraId="5709E94D" w14:textId="77777777" w:rsidR="00161704" w:rsidRDefault="00161704" w:rsidP="00161704">
      <w:r>
        <w:rPr>
          <w:rFonts w:eastAsia="Times New Roman"/>
        </w:rPr>
        <w:t xml:space="preserve">В ходе лабораторной работы была подготовлена экспериментальная база данных </w:t>
      </w:r>
      <w:proofErr w:type="spellStart"/>
      <w:r>
        <w:rPr>
          <w:rFonts w:eastAsia="Times New Roman"/>
        </w:rPr>
        <w:t>PostgreSQL</w:t>
      </w:r>
      <w:proofErr w:type="spellEnd"/>
      <w:r>
        <w:rPr>
          <w:rFonts w:eastAsia="Times New Roman"/>
        </w:rPr>
        <w:t xml:space="preserve"> для предметной области документов организации. В таблицу </w:t>
      </w:r>
      <w:proofErr w:type="spellStart"/>
      <w:r>
        <w:rPr>
          <w:rFonts w:eastAsia="Times New Roman"/>
        </w:rPr>
        <w:t>documents</w:t>
      </w:r>
      <w:proofErr w:type="spellEnd"/>
      <w:r>
        <w:rPr>
          <w:rFonts w:eastAsia="Times New Roman"/>
        </w:rPr>
        <w:t xml:space="preserve"> было добавлено 100000 записей, в таблицу </w:t>
      </w:r>
      <w:proofErr w:type="spellStart"/>
      <w:r>
        <w:rPr>
          <w:rFonts w:eastAsia="Times New Roman"/>
        </w:rPr>
        <w:t>document_operations</w:t>
      </w:r>
      <w:proofErr w:type="spellEnd"/>
      <w:r>
        <w:rPr>
          <w:rFonts w:eastAsia="Times New Roman"/>
        </w:rPr>
        <w:t xml:space="preserve"> - 300000 записей. В обновленной версии работы для анализа использовались именно запросы, разработанные в лабораторной работе №3.</w:t>
      </w:r>
    </w:p>
    <w:p w14:paraId="32481C25" w14:textId="57603AAA" w:rsidR="00161704" w:rsidRDefault="00FB7036" w:rsidP="00161704">
      <w:r w:rsidRPr="00FB7036">
        <w:rPr>
          <w:rFonts w:eastAsia="Times New Roman"/>
        </w:rPr>
        <w:t xml:space="preserve">Для каждого запроса были получены фрагменты физических планов EXPLAIN ANALYZE, содержащие оценочные и фактические показатели выполнения. В исходных планах были выявлены разные узкие места: последовательное сканирование таблицы </w:t>
      </w:r>
      <w:proofErr w:type="spellStart"/>
      <w:r w:rsidRPr="00FB7036">
        <w:rPr>
          <w:rFonts w:eastAsia="Times New Roman"/>
        </w:rPr>
        <w:t>documents</w:t>
      </w:r>
      <w:proofErr w:type="spellEnd"/>
      <w:r w:rsidRPr="00FB7036">
        <w:rPr>
          <w:rFonts w:eastAsia="Times New Roman"/>
        </w:rPr>
        <w:t xml:space="preserve"> в Q1, неэффективная фильтрация даты через EXTRACT в Q2 и многократное выполнение подзапроса в Q3 из-за двойного NOT EXISTS</w:t>
      </w:r>
      <w:r w:rsidR="00161704">
        <w:rPr>
          <w:rFonts w:eastAsia="Times New Roman"/>
        </w:rPr>
        <w:t>.</w:t>
      </w:r>
    </w:p>
    <w:p w14:paraId="136C83DF" w14:textId="77777777" w:rsidR="00161704" w:rsidRDefault="00161704" w:rsidP="00161704">
      <w:r>
        <w:rPr>
          <w:rFonts w:eastAsia="Times New Roman"/>
        </w:rPr>
        <w:t xml:space="preserve">Для Q1 была применена физическая оптимизация через частичный индекс по секретным документам. Среднее время выполнения уменьшилось с 14.541 </w:t>
      </w:r>
      <w:proofErr w:type="spellStart"/>
      <w:r>
        <w:rPr>
          <w:rFonts w:eastAsia="Times New Roman"/>
        </w:rPr>
        <w:t>ms</w:t>
      </w:r>
      <w:proofErr w:type="spellEnd"/>
      <w:r>
        <w:rPr>
          <w:rFonts w:eastAsia="Times New Roman"/>
        </w:rPr>
        <w:t xml:space="preserve"> до 1.359 </w:t>
      </w:r>
      <w:proofErr w:type="spellStart"/>
      <w:r>
        <w:rPr>
          <w:rFonts w:eastAsia="Times New Roman"/>
        </w:rPr>
        <w:t>ms</w:t>
      </w:r>
      <w:proofErr w:type="spellEnd"/>
      <w:r>
        <w:rPr>
          <w:rFonts w:eastAsia="Times New Roman"/>
        </w:rPr>
        <w:t>, ускорение составило 10.700 раза.</w:t>
      </w:r>
    </w:p>
    <w:p w14:paraId="450BBFFA" w14:textId="77777777" w:rsidR="00161704" w:rsidRDefault="00161704" w:rsidP="00161704">
      <w:r>
        <w:rPr>
          <w:rFonts w:eastAsia="Times New Roman"/>
        </w:rPr>
        <w:t xml:space="preserve">Для Q2 была выполнена логическая оптимизация: вызовы EXTRACT в WHERE были заменены на диапазонные условия по </w:t>
      </w:r>
      <w:proofErr w:type="spellStart"/>
      <w:r>
        <w:rPr>
          <w:rFonts w:eastAsia="Times New Roman"/>
        </w:rPr>
        <w:t>effective_until</w:t>
      </w:r>
      <w:proofErr w:type="spellEnd"/>
      <w:r>
        <w:rPr>
          <w:rFonts w:eastAsia="Times New Roman"/>
        </w:rPr>
        <w:t xml:space="preserve">. Эквивалентность исходной и переписанной формы была доказана через EXCEPT в обе стороны. После добавления индекса по </w:t>
      </w:r>
      <w:proofErr w:type="spellStart"/>
      <w:r>
        <w:rPr>
          <w:rFonts w:eastAsia="Times New Roman"/>
        </w:rPr>
        <w:t>effective_until</w:t>
      </w:r>
      <w:proofErr w:type="spellEnd"/>
      <w:r>
        <w:rPr>
          <w:rFonts w:eastAsia="Times New Roman"/>
        </w:rPr>
        <w:t xml:space="preserve"> среднее время выполнения уменьшилось с 11.711 </w:t>
      </w:r>
      <w:proofErr w:type="spellStart"/>
      <w:r>
        <w:rPr>
          <w:rFonts w:eastAsia="Times New Roman"/>
        </w:rPr>
        <w:t>ms</w:t>
      </w:r>
      <w:proofErr w:type="spellEnd"/>
      <w:r>
        <w:rPr>
          <w:rFonts w:eastAsia="Times New Roman"/>
        </w:rPr>
        <w:t xml:space="preserve"> до 0.080 </w:t>
      </w:r>
      <w:proofErr w:type="spellStart"/>
      <w:r>
        <w:rPr>
          <w:rFonts w:eastAsia="Times New Roman"/>
        </w:rPr>
        <w:t>ms</w:t>
      </w:r>
      <w:proofErr w:type="spellEnd"/>
      <w:r>
        <w:rPr>
          <w:rFonts w:eastAsia="Times New Roman"/>
        </w:rPr>
        <w:t>, ускорение составило 146.388 раза.</w:t>
      </w:r>
    </w:p>
    <w:p w14:paraId="6ED0BBF9" w14:textId="77777777" w:rsidR="00161704" w:rsidRDefault="00161704" w:rsidP="00161704">
      <w:r>
        <w:t xml:space="preserve">Для Q3 была выполнена логическая оптимизация реализации реляционного деления: двойной NOT EXISTS был заменен на GROUP BY/HAVING COUNT(DISTINCT ...). Эквивалентность также была доказана через EXCEPT в обе стороны. Среднее время уменьшилось с 1650.239 </w:t>
      </w:r>
      <w:proofErr w:type="spellStart"/>
      <w:r>
        <w:t>ms</w:t>
      </w:r>
      <w:proofErr w:type="spellEnd"/>
      <w:r>
        <w:t xml:space="preserve"> до 680.644 </w:t>
      </w:r>
      <w:proofErr w:type="spellStart"/>
      <w:r>
        <w:t>ms</w:t>
      </w:r>
      <w:proofErr w:type="spellEnd"/>
      <w:r>
        <w:t>, ускорение составило 2.425 раза. Этот вариант оставлен в отчете как итоговая оптимизация Q3, поскольку он устраняет основное узкое место - многократное выполнение коррелированного подзапроса.</w:t>
      </w:r>
    </w:p>
    <w:p w14:paraId="0E94AB4B" w14:textId="58C83DB6" w:rsidR="000639B9" w:rsidRDefault="00161704" w:rsidP="00161704">
      <w:r>
        <w:rPr>
          <w:rFonts w:eastAsia="Times New Roman"/>
        </w:rPr>
        <w:lastRenderedPageBreak/>
        <w:t xml:space="preserve">Таким образом, анализ планов выполнения позволил применить разные способы оптимизации: частичные индексы, переписывание условий в </w:t>
      </w:r>
      <w:proofErr w:type="spellStart"/>
      <w:r>
        <w:rPr>
          <w:rFonts w:eastAsia="Times New Roman"/>
        </w:rPr>
        <w:t>индексопригодную</w:t>
      </w:r>
      <w:proofErr w:type="spellEnd"/>
      <w:r>
        <w:rPr>
          <w:rFonts w:eastAsia="Times New Roman"/>
        </w:rPr>
        <w:t xml:space="preserve"> форму и алгебраическое преобразование сложного запроса. Полученные результаты показывают, что оптимизация запросов не должна сводиться только к созданию индексов: в ряде случаев больший эффект дает изменение логической структуры запроса при сохранении его результата</w:t>
      </w:r>
      <w:r w:rsidR="000639B9" w:rsidRPr="000639B9">
        <w:t>.</w:t>
      </w:r>
    </w:p>
    <w:p w14:paraId="6C66495E" w14:textId="654B2343" w:rsidR="00EA504A" w:rsidRDefault="00EA504A" w:rsidP="000639B9">
      <w:pPr>
        <w:pStyle w:val="af8"/>
      </w:pPr>
      <w:r>
        <w:br w:type="page"/>
      </w:r>
      <w:bookmarkStart w:id="30" w:name="_Toc230045646"/>
      <w:r>
        <w:lastRenderedPageBreak/>
        <w:t>Список используемых источников</w:t>
      </w:r>
      <w:bookmarkEnd w:id="30"/>
    </w:p>
    <w:p w14:paraId="6DFC571C" w14:textId="77777777" w:rsidR="009229F3" w:rsidRDefault="009229F3" w:rsidP="009229F3">
      <w:pPr>
        <w:pStyle w:val="a2"/>
        <w:numPr>
          <w:ilvl w:val="0"/>
          <w:numId w:val="33"/>
        </w:numPr>
        <w:ind w:left="0" w:firstLine="851"/>
      </w:pPr>
      <w:proofErr w:type="spellStart"/>
      <w:r>
        <w:t>Дейт</w:t>
      </w:r>
      <w:proofErr w:type="spellEnd"/>
      <w:r>
        <w:t>, К. Дж. Введение в системы баз данных, 8-е издание. — М.: Вильямс, 2005. — 1328 с.</w:t>
      </w:r>
    </w:p>
    <w:p w14:paraId="04A6C1C4" w14:textId="77777777" w:rsidR="009229F3" w:rsidRDefault="009229F3" w:rsidP="009229F3">
      <w:pPr>
        <w:pStyle w:val="a2"/>
        <w:numPr>
          <w:ilvl w:val="0"/>
          <w:numId w:val="33"/>
        </w:numPr>
        <w:ind w:left="0" w:firstLine="851"/>
      </w:pPr>
      <w:r>
        <w:t xml:space="preserve">Моргунов, Е. П. </w:t>
      </w:r>
      <w:proofErr w:type="spellStart"/>
      <w:r>
        <w:t>PostgreSQL</w:t>
      </w:r>
      <w:proofErr w:type="spellEnd"/>
      <w:r>
        <w:t>. Основы языка SQL : учебное пособие / Е. П. Моргунов ; под ред. Е. В. Рогова, П. В. Лузанова. — Санкт-Петербург : БХВ-Петербург, 2018. — 336 с.</w:t>
      </w:r>
    </w:p>
    <w:p w14:paraId="0C642199" w14:textId="77777777" w:rsidR="009229F3" w:rsidRDefault="009229F3" w:rsidP="009229F3">
      <w:pPr>
        <w:pStyle w:val="a2"/>
        <w:numPr>
          <w:ilvl w:val="0"/>
          <w:numId w:val="33"/>
        </w:numPr>
        <w:ind w:left="0" w:firstLine="851"/>
      </w:pPr>
      <w:proofErr w:type="spellStart"/>
      <w:r>
        <w:t>Полтавцева</w:t>
      </w:r>
      <w:proofErr w:type="spellEnd"/>
      <w:r>
        <w:t xml:space="preserve">, М. А. Практикум по построению защищенных баз данных: учебное пособие / М. А. </w:t>
      </w:r>
      <w:proofErr w:type="spellStart"/>
      <w:r>
        <w:t>Полтавцева</w:t>
      </w:r>
      <w:proofErr w:type="spellEnd"/>
      <w:r>
        <w:t xml:space="preserve"> [и др.]. — Санкт-Петербург : ПОЛИТЕХ-ПРЕСС, 2023. — 182 с.</w:t>
      </w:r>
    </w:p>
    <w:p w14:paraId="78699031" w14:textId="77777777" w:rsidR="009229F3" w:rsidRDefault="009229F3" w:rsidP="009229F3">
      <w:pPr>
        <w:pStyle w:val="a2"/>
        <w:numPr>
          <w:ilvl w:val="0"/>
          <w:numId w:val="33"/>
        </w:numPr>
        <w:ind w:left="0" w:firstLine="851"/>
      </w:pPr>
      <w:r>
        <w:t xml:space="preserve">Рогов, Е. В. </w:t>
      </w:r>
      <w:proofErr w:type="spellStart"/>
      <w:r>
        <w:t>PostgreSQL</w:t>
      </w:r>
      <w:proofErr w:type="spellEnd"/>
      <w:r>
        <w:t xml:space="preserve"> 15 изнутри / Е. В. Рогов. — Москва : ДМК Пресс, 2023. — 662 с.</w:t>
      </w:r>
    </w:p>
    <w:p w14:paraId="04CDAF0D" w14:textId="77777777" w:rsidR="009229F3" w:rsidRPr="008443F7" w:rsidRDefault="009229F3" w:rsidP="009229F3">
      <w:pPr>
        <w:pStyle w:val="a2"/>
        <w:numPr>
          <w:ilvl w:val="0"/>
          <w:numId w:val="33"/>
        </w:numPr>
        <w:ind w:left="0" w:firstLine="851"/>
        <w:rPr>
          <w:lang w:val="en-US"/>
        </w:rPr>
      </w:pPr>
      <w:r w:rsidRPr="008443F7">
        <w:rPr>
          <w:lang w:val="en-US"/>
        </w:rPr>
        <w:t xml:space="preserve">The PostgreSQL Global Development Group. PostgreSQL Documentation: EXPLAIN. — </w:t>
      </w:r>
      <w:r>
        <w:t>Режим</w:t>
      </w:r>
      <w:r w:rsidRPr="008443F7">
        <w:rPr>
          <w:lang w:val="en-US"/>
        </w:rPr>
        <w:t xml:space="preserve"> </w:t>
      </w:r>
      <w:r>
        <w:t>доступа</w:t>
      </w:r>
      <w:r w:rsidRPr="008443F7">
        <w:rPr>
          <w:lang w:val="en-US"/>
        </w:rPr>
        <w:t>: https://www.postgresql.org/docs/current/sql-explain.html</w:t>
      </w:r>
    </w:p>
    <w:p w14:paraId="0EAC6117" w14:textId="61C133F4" w:rsidR="00EA504A" w:rsidRPr="008443F7" w:rsidRDefault="009229F3" w:rsidP="009229F3">
      <w:pPr>
        <w:pStyle w:val="a2"/>
        <w:numPr>
          <w:ilvl w:val="0"/>
          <w:numId w:val="33"/>
        </w:numPr>
        <w:ind w:left="0" w:firstLine="851"/>
        <w:rPr>
          <w:lang w:val="en-US"/>
        </w:rPr>
      </w:pPr>
      <w:r w:rsidRPr="008443F7">
        <w:rPr>
          <w:lang w:val="en-US"/>
        </w:rPr>
        <w:t xml:space="preserve">The PostgreSQL Global Development Group. PostgreSQL Documentation: Indexes. — </w:t>
      </w:r>
      <w:r>
        <w:t>Режим</w:t>
      </w:r>
      <w:r w:rsidRPr="008443F7">
        <w:rPr>
          <w:lang w:val="en-US"/>
        </w:rPr>
        <w:t xml:space="preserve"> </w:t>
      </w:r>
      <w:r>
        <w:t>доступа</w:t>
      </w:r>
      <w:r w:rsidRPr="008443F7">
        <w:rPr>
          <w:lang w:val="en-US"/>
        </w:rPr>
        <w:t>: https://www.postgresql.org/docs/current/indexes.html</w:t>
      </w:r>
    </w:p>
    <w:sectPr w:rsidR="00EA504A" w:rsidRPr="008443F7" w:rsidSect="00D60F71">
      <w:footerReference w:type="default" r:id="rId12"/>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70891" w14:textId="77777777" w:rsidR="0008769E" w:rsidRPr="00D60F71" w:rsidRDefault="0008769E" w:rsidP="00D60F71">
      <w:pPr>
        <w:pStyle w:val="ab"/>
        <w:rPr>
          <w:rFonts w:eastAsiaTheme="minorEastAsia" w:cstheme="minorBidi"/>
          <w:bCs w:val="0"/>
          <w:szCs w:val="22"/>
        </w:rPr>
      </w:pPr>
      <w:r>
        <w:separator/>
      </w:r>
    </w:p>
    <w:p w14:paraId="158051F5" w14:textId="77777777" w:rsidR="0008769E" w:rsidRDefault="0008769E"/>
  </w:endnote>
  <w:endnote w:type="continuationSeparator" w:id="0">
    <w:p w14:paraId="61E4D29E" w14:textId="77777777" w:rsidR="0008769E" w:rsidRPr="00D60F71" w:rsidRDefault="0008769E" w:rsidP="00D60F71">
      <w:pPr>
        <w:pStyle w:val="ab"/>
        <w:rPr>
          <w:rFonts w:eastAsiaTheme="minorEastAsia" w:cstheme="minorBidi"/>
          <w:bCs w:val="0"/>
          <w:szCs w:val="22"/>
        </w:rPr>
      </w:pPr>
      <w:r>
        <w:continuationSeparator/>
      </w:r>
    </w:p>
    <w:p w14:paraId="2270D716" w14:textId="77777777" w:rsidR="0008769E" w:rsidRDefault="000876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8B027" w14:textId="77777777" w:rsidR="0008769E" w:rsidRPr="00D60F71" w:rsidRDefault="0008769E" w:rsidP="00D60F71">
      <w:pPr>
        <w:pStyle w:val="ab"/>
        <w:rPr>
          <w:rFonts w:eastAsiaTheme="minorEastAsia" w:cstheme="minorBidi"/>
          <w:bCs w:val="0"/>
          <w:szCs w:val="22"/>
        </w:rPr>
      </w:pPr>
      <w:r>
        <w:separator/>
      </w:r>
    </w:p>
    <w:p w14:paraId="6BDAB5C9" w14:textId="77777777" w:rsidR="0008769E" w:rsidRDefault="0008769E"/>
  </w:footnote>
  <w:footnote w:type="continuationSeparator" w:id="0">
    <w:p w14:paraId="10346DBB" w14:textId="77777777" w:rsidR="0008769E" w:rsidRPr="00D60F71" w:rsidRDefault="0008769E" w:rsidP="00D60F71">
      <w:pPr>
        <w:pStyle w:val="ab"/>
        <w:rPr>
          <w:rFonts w:eastAsiaTheme="minorEastAsia" w:cstheme="minorBidi"/>
          <w:bCs w:val="0"/>
          <w:szCs w:val="22"/>
        </w:rPr>
      </w:pPr>
      <w:r>
        <w:continuationSeparator/>
      </w:r>
    </w:p>
    <w:p w14:paraId="46626AE9" w14:textId="77777777" w:rsidR="0008769E" w:rsidRDefault="000876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554D2"/>
    <w:rsid w:val="0006172D"/>
    <w:rsid w:val="000639B9"/>
    <w:rsid w:val="0008769E"/>
    <w:rsid w:val="00090579"/>
    <w:rsid w:val="000B060E"/>
    <w:rsid w:val="000B1F41"/>
    <w:rsid w:val="000C0227"/>
    <w:rsid w:val="000C2407"/>
    <w:rsid w:val="000E3888"/>
    <w:rsid w:val="00126CD7"/>
    <w:rsid w:val="00151BEC"/>
    <w:rsid w:val="00160CFD"/>
    <w:rsid w:val="00161704"/>
    <w:rsid w:val="00162375"/>
    <w:rsid w:val="00166291"/>
    <w:rsid w:val="001B1B03"/>
    <w:rsid w:val="001B32F7"/>
    <w:rsid w:val="001D4146"/>
    <w:rsid w:val="001E6E38"/>
    <w:rsid w:val="0020070E"/>
    <w:rsid w:val="002523D2"/>
    <w:rsid w:val="0025334A"/>
    <w:rsid w:val="0025600A"/>
    <w:rsid w:val="002629B9"/>
    <w:rsid w:val="00277DBA"/>
    <w:rsid w:val="002D1672"/>
    <w:rsid w:val="002D5C58"/>
    <w:rsid w:val="002E373A"/>
    <w:rsid w:val="00312B77"/>
    <w:rsid w:val="00327A23"/>
    <w:rsid w:val="00353231"/>
    <w:rsid w:val="00355241"/>
    <w:rsid w:val="003668B4"/>
    <w:rsid w:val="0037417C"/>
    <w:rsid w:val="00384ECC"/>
    <w:rsid w:val="00395E78"/>
    <w:rsid w:val="003B2153"/>
    <w:rsid w:val="003B7418"/>
    <w:rsid w:val="003C218B"/>
    <w:rsid w:val="003D6566"/>
    <w:rsid w:val="003E4132"/>
    <w:rsid w:val="003E4C7B"/>
    <w:rsid w:val="004038DA"/>
    <w:rsid w:val="0040671E"/>
    <w:rsid w:val="004156CB"/>
    <w:rsid w:val="00425BAE"/>
    <w:rsid w:val="00475C3D"/>
    <w:rsid w:val="00497F6F"/>
    <w:rsid w:val="004B37E8"/>
    <w:rsid w:val="004B5CD2"/>
    <w:rsid w:val="004F2A89"/>
    <w:rsid w:val="004F499C"/>
    <w:rsid w:val="004F7F88"/>
    <w:rsid w:val="00516DFF"/>
    <w:rsid w:val="00543F39"/>
    <w:rsid w:val="00544F2D"/>
    <w:rsid w:val="005C0A3C"/>
    <w:rsid w:val="005D2800"/>
    <w:rsid w:val="005E4F2A"/>
    <w:rsid w:val="0066289B"/>
    <w:rsid w:val="00674524"/>
    <w:rsid w:val="00682CB2"/>
    <w:rsid w:val="006957D1"/>
    <w:rsid w:val="006B3E75"/>
    <w:rsid w:val="006C5A0E"/>
    <w:rsid w:val="006C7A54"/>
    <w:rsid w:val="006E7B40"/>
    <w:rsid w:val="006F11ED"/>
    <w:rsid w:val="006F5F48"/>
    <w:rsid w:val="0071183B"/>
    <w:rsid w:val="0071636D"/>
    <w:rsid w:val="007246FB"/>
    <w:rsid w:val="0072726E"/>
    <w:rsid w:val="00730657"/>
    <w:rsid w:val="007634CF"/>
    <w:rsid w:val="0078465D"/>
    <w:rsid w:val="007A62FE"/>
    <w:rsid w:val="007C378E"/>
    <w:rsid w:val="007D0609"/>
    <w:rsid w:val="0080381E"/>
    <w:rsid w:val="008045D8"/>
    <w:rsid w:val="008074B7"/>
    <w:rsid w:val="008244CC"/>
    <w:rsid w:val="008302C7"/>
    <w:rsid w:val="00830F2D"/>
    <w:rsid w:val="008434BB"/>
    <w:rsid w:val="008443F7"/>
    <w:rsid w:val="008529EF"/>
    <w:rsid w:val="00853432"/>
    <w:rsid w:val="00856000"/>
    <w:rsid w:val="008674D7"/>
    <w:rsid w:val="008A7629"/>
    <w:rsid w:val="008D773E"/>
    <w:rsid w:val="00903505"/>
    <w:rsid w:val="00917645"/>
    <w:rsid w:val="00917D90"/>
    <w:rsid w:val="009229F3"/>
    <w:rsid w:val="0093477C"/>
    <w:rsid w:val="00965B97"/>
    <w:rsid w:val="00966B0F"/>
    <w:rsid w:val="00985035"/>
    <w:rsid w:val="00994ED8"/>
    <w:rsid w:val="009A77CB"/>
    <w:rsid w:val="009B1702"/>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5E5"/>
    <w:rsid w:val="00B13B4B"/>
    <w:rsid w:val="00B20597"/>
    <w:rsid w:val="00B53CBD"/>
    <w:rsid w:val="00B968FE"/>
    <w:rsid w:val="00BA148B"/>
    <w:rsid w:val="00BE19C9"/>
    <w:rsid w:val="00BE1C48"/>
    <w:rsid w:val="00BE490B"/>
    <w:rsid w:val="00C174D6"/>
    <w:rsid w:val="00C36F05"/>
    <w:rsid w:val="00C41FA5"/>
    <w:rsid w:val="00C469D8"/>
    <w:rsid w:val="00C5031D"/>
    <w:rsid w:val="00C53ADA"/>
    <w:rsid w:val="00C77E41"/>
    <w:rsid w:val="00C8578E"/>
    <w:rsid w:val="00CC526A"/>
    <w:rsid w:val="00D139C3"/>
    <w:rsid w:val="00D32446"/>
    <w:rsid w:val="00D415BB"/>
    <w:rsid w:val="00D5217D"/>
    <w:rsid w:val="00D53D81"/>
    <w:rsid w:val="00D60F71"/>
    <w:rsid w:val="00DB2A9A"/>
    <w:rsid w:val="00DB66C1"/>
    <w:rsid w:val="00DF5ACB"/>
    <w:rsid w:val="00E014B6"/>
    <w:rsid w:val="00E14A23"/>
    <w:rsid w:val="00E34A15"/>
    <w:rsid w:val="00E5536B"/>
    <w:rsid w:val="00E56B7C"/>
    <w:rsid w:val="00E675B9"/>
    <w:rsid w:val="00E802CE"/>
    <w:rsid w:val="00E80FFE"/>
    <w:rsid w:val="00EA504A"/>
    <w:rsid w:val="00EA5172"/>
    <w:rsid w:val="00EC03D0"/>
    <w:rsid w:val="00EF4ADA"/>
    <w:rsid w:val="00F023F7"/>
    <w:rsid w:val="00F03722"/>
    <w:rsid w:val="00F2105D"/>
    <w:rsid w:val="00F52F00"/>
    <w:rsid w:val="00F570B7"/>
    <w:rsid w:val="00F67AC2"/>
    <w:rsid w:val="00F72418"/>
    <w:rsid w:val="00F72D85"/>
    <w:rsid w:val="00F7377D"/>
    <w:rsid w:val="00F74364"/>
    <w:rsid w:val="00F868F8"/>
    <w:rsid w:val="00F91A1E"/>
    <w:rsid w:val="00F92FA9"/>
    <w:rsid w:val="00FA7108"/>
    <w:rsid w:val="00FB5D42"/>
    <w:rsid w:val="00FB7036"/>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B135E5"/>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 w:type="character" w:styleId="affc">
    <w:name w:val="annotation reference"/>
    <w:basedOn w:val="a5"/>
    <w:uiPriority w:val="99"/>
    <w:semiHidden/>
    <w:unhideWhenUsed/>
    <w:locked/>
    <w:rsid w:val="008A7629"/>
    <w:rPr>
      <w:sz w:val="16"/>
      <w:szCs w:val="16"/>
    </w:rPr>
  </w:style>
  <w:style w:type="paragraph" w:styleId="affd">
    <w:name w:val="annotation text"/>
    <w:basedOn w:val="a4"/>
    <w:link w:val="affe"/>
    <w:uiPriority w:val="99"/>
    <w:semiHidden/>
    <w:unhideWhenUsed/>
    <w:locked/>
    <w:rsid w:val="008A7629"/>
    <w:pPr>
      <w:spacing w:line="240" w:lineRule="auto"/>
    </w:pPr>
    <w:rPr>
      <w:sz w:val="20"/>
      <w:szCs w:val="20"/>
    </w:rPr>
  </w:style>
  <w:style w:type="character" w:customStyle="1" w:styleId="affe">
    <w:name w:val="Текст примечания Знак"/>
    <w:basedOn w:val="a5"/>
    <w:link w:val="affd"/>
    <w:uiPriority w:val="99"/>
    <w:semiHidden/>
    <w:rsid w:val="008A7629"/>
    <w:rPr>
      <w:rFonts w:ascii="Times New Roman" w:hAnsi="Times New Roman"/>
      <w:sz w:val="20"/>
      <w:szCs w:val="20"/>
    </w:rPr>
  </w:style>
  <w:style w:type="paragraph" w:styleId="afff">
    <w:name w:val="annotation subject"/>
    <w:basedOn w:val="affd"/>
    <w:next w:val="affd"/>
    <w:link w:val="afff0"/>
    <w:uiPriority w:val="99"/>
    <w:semiHidden/>
    <w:unhideWhenUsed/>
    <w:locked/>
    <w:rsid w:val="008A7629"/>
    <w:rPr>
      <w:b/>
      <w:bCs/>
    </w:rPr>
  </w:style>
  <w:style w:type="character" w:customStyle="1" w:styleId="afff0">
    <w:name w:val="Тема примечания Знак"/>
    <w:basedOn w:val="affe"/>
    <w:link w:val="afff"/>
    <w:uiPriority w:val="99"/>
    <w:semiHidden/>
    <w:rsid w:val="008A762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13466">
      <w:bodyDiv w:val="1"/>
      <w:marLeft w:val="0"/>
      <w:marRight w:val="0"/>
      <w:marTop w:val="0"/>
      <w:marBottom w:val="0"/>
      <w:divBdr>
        <w:top w:val="none" w:sz="0" w:space="0" w:color="auto"/>
        <w:left w:val="none" w:sz="0" w:space="0" w:color="auto"/>
        <w:bottom w:val="none" w:sz="0" w:space="0" w:color="auto"/>
        <w:right w:val="none" w:sz="0" w:space="0" w:color="auto"/>
      </w:divBdr>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161727">
      <w:bodyDiv w:val="1"/>
      <w:marLeft w:val="0"/>
      <w:marRight w:val="0"/>
      <w:marTop w:val="0"/>
      <w:marBottom w:val="0"/>
      <w:divBdr>
        <w:top w:val="none" w:sz="0" w:space="0" w:color="auto"/>
        <w:left w:val="none" w:sz="0" w:space="0" w:color="auto"/>
        <w:bottom w:val="none" w:sz="0" w:space="0" w:color="auto"/>
        <w:right w:val="none" w:sz="0" w:space="0" w:color="auto"/>
      </w:divBdr>
    </w:div>
    <w:div w:id="320622744">
      <w:bodyDiv w:val="1"/>
      <w:marLeft w:val="0"/>
      <w:marRight w:val="0"/>
      <w:marTop w:val="0"/>
      <w:marBottom w:val="0"/>
      <w:divBdr>
        <w:top w:val="none" w:sz="0" w:space="0" w:color="auto"/>
        <w:left w:val="none" w:sz="0" w:space="0" w:color="auto"/>
        <w:bottom w:val="none" w:sz="0" w:space="0" w:color="auto"/>
        <w:right w:val="none" w:sz="0" w:space="0" w:color="auto"/>
      </w:divBdr>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138542">
      <w:bodyDiv w:val="1"/>
      <w:marLeft w:val="0"/>
      <w:marRight w:val="0"/>
      <w:marTop w:val="0"/>
      <w:marBottom w:val="0"/>
      <w:divBdr>
        <w:top w:val="none" w:sz="0" w:space="0" w:color="auto"/>
        <w:left w:val="none" w:sz="0" w:space="0" w:color="auto"/>
        <w:bottom w:val="none" w:sz="0" w:space="0" w:color="auto"/>
        <w:right w:val="none" w:sz="0" w:space="0" w:color="auto"/>
      </w:divBdr>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831194">
      <w:bodyDiv w:val="1"/>
      <w:marLeft w:val="0"/>
      <w:marRight w:val="0"/>
      <w:marTop w:val="0"/>
      <w:marBottom w:val="0"/>
      <w:divBdr>
        <w:top w:val="none" w:sz="0" w:space="0" w:color="auto"/>
        <w:left w:val="none" w:sz="0" w:space="0" w:color="auto"/>
        <w:bottom w:val="none" w:sz="0" w:space="0" w:color="auto"/>
        <w:right w:val="none" w:sz="0" w:space="0" w:color="auto"/>
      </w:divBdr>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3158">
      <w:bodyDiv w:val="1"/>
      <w:marLeft w:val="0"/>
      <w:marRight w:val="0"/>
      <w:marTop w:val="0"/>
      <w:marBottom w:val="0"/>
      <w:divBdr>
        <w:top w:val="none" w:sz="0" w:space="0" w:color="auto"/>
        <w:left w:val="none" w:sz="0" w:space="0" w:color="auto"/>
        <w:bottom w:val="none" w:sz="0" w:space="0" w:color="auto"/>
        <w:right w:val="none" w:sz="0" w:space="0" w:color="auto"/>
      </w:divBdr>
    </w:div>
    <w:div w:id="1104884461">
      <w:bodyDiv w:val="1"/>
      <w:marLeft w:val="0"/>
      <w:marRight w:val="0"/>
      <w:marTop w:val="0"/>
      <w:marBottom w:val="0"/>
      <w:divBdr>
        <w:top w:val="none" w:sz="0" w:space="0" w:color="auto"/>
        <w:left w:val="none" w:sz="0" w:space="0" w:color="auto"/>
        <w:bottom w:val="none" w:sz="0" w:space="0" w:color="auto"/>
        <w:right w:val="none" w:sz="0" w:space="0" w:color="auto"/>
      </w:divBdr>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601816">
      <w:bodyDiv w:val="1"/>
      <w:marLeft w:val="0"/>
      <w:marRight w:val="0"/>
      <w:marTop w:val="0"/>
      <w:marBottom w:val="0"/>
      <w:divBdr>
        <w:top w:val="none" w:sz="0" w:space="0" w:color="auto"/>
        <w:left w:val="none" w:sz="0" w:space="0" w:color="auto"/>
        <w:bottom w:val="none" w:sz="0" w:space="0" w:color="auto"/>
        <w:right w:val="none" w:sz="0" w:space="0" w:color="auto"/>
      </w:divBdr>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400011">
      <w:bodyDiv w:val="1"/>
      <w:marLeft w:val="0"/>
      <w:marRight w:val="0"/>
      <w:marTop w:val="0"/>
      <w:marBottom w:val="0"/>
      <w:divBdr>
        <w:top w:val="none" w:sz="0" w:space="0" w:color="auto"/>
        <w:left w:val="none" w:sz="0" w:space="0" w:color="auto"/>
        <w:bottom w:val="none" w:sz="0" w:space="0" w:color="auto"/>
        <w:right w:val="none" w:sz="0" w:space="0" w:color="auto"/>
      </w:divBdr>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83512421">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60563">
      <w:bodyDiv w:val="1"/>
      <w:marLeft w:val="0"/>
      <w:marRight w:val="0"/>
      <w:marTop w:val="0"/>
      <w:marBottom w:val="0"/>
      <w:divBdr>
        <w:top w:val="none" w:sz="0" w:space="0" w:color="auto"/>
        <w:left w:val="none" w:sz="0" w:space="0" w:color="auto"/>
        <w:bottom w:val="none" w:sz="0" w:space="0" w:color="auto"/>
        <w:right w:val="none" w:sz="0" w:space="0" w:color="auto"/>
      </w:divBdr>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345</TotalTime>
  <Pages>1</Pages>
  <Words>4181</Words>
  <Characters>28684</Characters>
  <Application>Microsoft Office Word</Application>
  <DocSecurity>0</DocSecurity>
  <Lines>956</Lines>
  <Paragraphs>632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35</cp:revision>
  <dcterms:created xsi:type="dcterms:W3CDTF">2026-04-29T18:44:00Z</dcterms:created>
  <dcterms:modified xsi:type="dcterms:W3CDTF">2026-05-18T22:14:00Z</dcterms:modified>
</cp:coreProperties>
</file>